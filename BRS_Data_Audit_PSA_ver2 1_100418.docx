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625B79" w14:textId="15D132DC" w:rsidR="009A10CF" w:rsidRPr="003849DA" w:rsidRDefault="00F962B6" w:rsidP="00837EF6">
      <w:pPr>
        <w:pStyle w:val="NoSpacing"/>
        <w:spacing w:line="360" w:lineRule="auto"/>
        <w:rPr>
          <w:rFonts w:asciiTheme="majorHAnsi" w:eastAsiaTheme="majorEastAsia" w:hAnsiTheme="majorHAnsi" w:cstheme="majorBidi"/>
          <w:sz w:val="72"/>
          <w:szCs w:val="72"/>
          <w:lang w:val="id-ID"/>
        </w:rPr>
      </w:pPr>
      <w:r w:rsidRPr="003849DA">
        <w:rPr>
          <w:rFonts w:asciiTheme="majorHAnsi" w:eastAsiaTheme="majorEastAsia" w:hAnsiTheme="majorHAnsi" w:cstheme="majorBidi"/>
          <w:sz w:val="72"/>
          <w:szCs w:val="72"/>
          <w:lang w:val="id-ID"/>
        </w:rPr>
        <w:t xml:space="preserve"> </w:t>
      </w:r>
      <w:sdt>
        <w:sdtPr>
          <w:rPr>
            <w:rFonts w:asciiTheme="majorHAnsi" w:eastAsiaTheme="majorEastAsia" w:hAnsiTheme="majorHAnsi" w:cstheme="majorBidi"/>
            <w:sz w:val="72"/>
            <w:szCs w:val="72"/>
            <w:lang w:val="id-ID"/>
          </w:rPr>
          <w:id w:val="15046672"/>
          <w:docPartObj>
            <w:docPartGallery w:val="Cover Pages"/>
            <w:docPartUnique/>
          </w:docPartObj>
        </w:sdtPr>
        <w:sdtEndPr>
          <w:rPr>
            <w:rFonts w:asciiTheme="minorHAnsi" w:eastAsiaTheme="minorHAnsi" w:hAnsiTheme="minorHAnsi" w:cstheme="minorBidi"/>
            <w:sz w:val="22"/>
            <w:szCs w:val="22"/>
          </w:rPr>
        </w:sdtEndPr>
        <w:sdtContent>
          <w:r w:rsidR="00B62153" w:rsidRPr="003849DA">
            <w:rPr>
              <w:rFonts w:eastAsiaTheme="majorEastAsia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0" allowOverlap="1" wp14:anchorId="5FE5E36A" wp14:editId="1152506C">
                    <wp:simplePos x="0" y="0"/>
                    <wp:positionH relativeFrom="page">
                      <wp:posOffset>-167640</wp:posOffset>
                    </wp:positionH>
                    <wp:positionV relativeFrom="topMargin">
                      <wp:posOffset>0</wp:posOffset>
                    </wp:positionV>
                    <wp:extent cx="8140700" cy="803275"/>
                    <wp:effectExtent l="0" t="0" r="11430" b="15240"/>
                    <wp:wrapNone/>
                    <wp:docPr id="25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40700" cy="803275"/>
                            </a:xfrm>
                            <a:prstGeom prst="rect">
                              <a:avLst/>
                            </a:prstGeom>
                            <a:solidFill>
                              <a:srgbClr val="7A1719"/>
                            </a:solidFill>
                            <a:ln w="9525">
                              <a:solidFill>
                                <a:srgbClr val="7A1719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556141E2" id="Rectangle 3" o:spid="_x0000_s1026" style="position:absolute;margin-left:-13.2pt;margin-top:0;width:641pt;height:63.25pt;z-index:251658752;visibility:visible;mso-wrap-style:square;mso-width-percent:1050;mso-height-percent:900;mso-wrap-distance-left:9pt;mso-wrap-distance-top:0;mso-wrap-distance-right:9pt;mso-wrap-distance-bottom:0;mso-position-horizontal:absolute;mso-position-horizontal-relative:page;mso-position-vertical:absolute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" o:allowincell="f" fillcolor="#7a1719" strokecolor="#7a1719">
                    <w10:wrap anchorx="page" anchory="margin"/>
                  </v:rect>
                </w:pict>
              </mc:Fallback>
            </mc:AlternateContent>
          </w:r>
          <w:r w:rsidR="00B62153" w:rsidRPr="003849DA">
            <w:rPr>
              <w:rFonts w:eastAsiaTheme="majorEastAsia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0" allowOverlap="1" wp14:anchorId="1DE3FCD4" wp14:editId="4E67105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46415" cy="801370"/>
                    <wp:effectExtent l="0" t="0" r="11430" b="15240"/>
                    <wp:wrapNone/>
                    <wp:docPr id="24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46415" cy="801370"/>
                            </a:xfrm>
                            <a:prstGeom prst="rect">
                              <a:avLst/>
                            </a:prstGeom>
                            <a:solidFill>
                              <a:srgbClr val="7A1719"/>
                            </a:solidFill>
                            <a:ln w="9525">
                              <a:solidFill>
                                <a:srgbClr val="7A1719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56C026EC" id="Rectangle 2" o:spid="_x0000_s1026" style="position:absolute;margin-left:0;margin-top:0;width:641.45pt;height:63.1pt;z-index:25165772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" o:allowincell="f" fillcolor="#7a1719" strokecolor="#7a1719">
                    <w10:wrap anchorx="page" anchory="page"/>
                  </v:rect>
                </w:pict>
              </mc:Fallback>
            </mc:AlternateContent>
          </w:r>
          <w:r w:rsidR="00B62153" w:rsidRPr="003849DA">
            <w:rPr>
              <w:rFonts w:eastAsiaTheme="majorEastAsia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0" allowOverlap="1" wp14:anchorId="62EA5303" wp14:editId="527F7487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46715"/>
                    <wp:effectExtent l="0" t="0" r="23495" b="11430"/>
                    <wp:wrapNone/>
                    <wp:docPr id="23" name="Rectangle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4671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rgbClr val="7A1719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371F9318" id="Rectangle 5" o:spid="_x0000_s1026" style="position:absolute;margin-left:0;margin-top:0;width:7.15pt;height:830.45pt;z-index:251660800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" o:allowincell="f" fillcolor="white [3212]" strokecolor="#7a1719">
                    <w10:wrap anchorx="margin" anchory="page"/>
                  </v:rect>
                </w:pict>
              </mc:Fallback>
            </mc:AlternateContent>
          </w:r>
          <w:r w:rsidR="00B62153" w:rsidRPr="003849DA">
            <w:rPr>
              <w:rFonts w:eastAsiaTheme="majorEastAsia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0" allowOverlap="1" wp14:anchorId="7EA64218" wp14:editId="4B4297DE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46715"/>
                    <wp:effectExtent l="0" t="0" r="23495" b="11430"/>
                    <wp:wrapNone/>
                    <wp:docPr id="22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4671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rgbClr val="7A1719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78E08206" id="Rectangle 4" o:spid="_x0000_s1026" style="position:absolute;margin-left:0;margin-top:0;width:7.15pt;height:830.45pt;z-index:251659776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" o:allowincell="f" fillcolor="white [3212]" strokecolor="#7a1719">
                    <w10:wrap anchorx="margin" anchory="page"/>
                  </v:rect>
                </w:pict>
              </mc:Fallback>
            </mc:AlternateContent>
          </w:r>
        </w:sdtContent>
      </w:sdt>
    </w:p>
    <w:sdt>
      <w:sdtPr>
        <w:rPr>
          <w:rFonts w:ascii="Calibri Light" w:eastAsia="+mj-ea" w:hAnsi="Calibri Light" w:cs="+mj-cs"/>
          <w:b/>
          <w:bCs/>
          <w:color w:val="000000"/>
          <w:kern w:val="24"/>
          <w:sz w:val="56"/>
          <w:szCs w:val="96"/>
          <w:lang w:val="id-ID"/>
        </w:rPr>
        <w:alias w:val="Title"/>
        <w:id w:val="14700071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14:paraId="6B5BF849" w14:textId="77777777" w:rsidR="007559B6" w:rsidRPr="003849DA" w:rsidRDefault="008E6043" w:rsidP="00837EF6">
          <w:pPr>
            <w:pStyle w:val="NoSpacing"/>
            <w:spacing w:line="360" w:lineRule="auto"/>
            <w:rPr>
              <w:rFonts w:asciiTheme="majorHAnsi" w:eastAsiaTheme="majorEastAsia" w:hAnsiTheme="majorHAnsi" w:cstheme="majorBidi"/>
              <w:sz w:val="72"/>
              <w:szCs w:val="72"/>
              <w:lang w:val="id-ID"/>
            </w:rPr>
          </w:pPr>
          <w:r w:rsidRPr="003849DA">
            <w:rPr>
              <w:rFonts w:ascii="Calibri Light" w:eastAsia="+mj-ea" w:hAnsi="Calibri Light" w:cs="+mj-cs"/>
              <w:b/>
              <w:bCs/>
              <w:color w:val="000000"/>
              <w:kern w:val="24"/>
              <w:sz w:val="56"/>
              <w:szCs w:val="96"/>
              <w:lang w:val="id-ID"/>
            </w:rPr>
            <w:t>Data Audit PSA</w:t>
          </w:r>
        </w:p>
      </w:sdtContent>
    </w:sdt>
    <w:sdt>
      <w:sdtPr>
        <w:rPr>
          <w:rFonts w:asciiTheme="majorHAnsi" w:eastAsiaTheme="majorEastAsia" w:hAnsiTheme="majorHAnsi" w:cstheme="majorBidi"/>
          <w:sz w:val="36"/>
          <w:szCs w:val="36"/>
          <w:lang w:val="id-ID"/>
        </w:rPr>
        <w:alias w:val="Subtitle"/>
        <w:id w:val="14700077"/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EndPr/>
      <w:sdtContent>
        <w:p w14:paraId="425105BA" w14:textId="77777777" w:rsidR="007559B6" w:rsidRPr="003849DA" w:rsidRDefault="000D5F4F" w:rsidP="00837EF6">
          <w:pPr>
            <w:pStyle w:val="NoSpacing"/>
            <w:spacing w:line="360" w:lineRule="auto"/>
            <w:rPr>
              <w:rFonts w:asciiTheme="majorHAnsi" w:eastAsiaTheme="majorEastAsia" w:hAnsiTheme="majorHAnsi" w:cstheme="majorBidi"/>
              <w:sz w:val="36"/>
              <w:szCs w:val="36"/>
              <w:lang w:val="id-ID"/>
            </w:rPr>
          </w:pPr>
          <w:r w:rsidRPr="003849DA">
            <w:rPr>
              <w:rFonts w:asciiTheme="majorHAnsi" w:eastAsiaTheme="majorEastAsia" w:hAnsiTheme="majorHAnsi" w:cstheme="majorBidi"/>
              <w:sz w:val="36"/>
              <w:szCs w:val="36"/>
              <w:lang w:val="id-ID"/>
            </w:rPr>
            <w:t>Business</w:t>
          </w:r>
          <w:r w:rsidR="00FB1F0C" w:rsidRPr="003849DA">
            <w:rPr>
              <w:rFonts w:asciiTheme="majorHAnsi" w:eastAsiaTheme="majorEastAsia" w:hAnsiTheme="majorHAnsi" w:cstheme="majorBidi"/>
              <w:sz w:val="36"/>
              <w:szCs w:val="36"/>
              <w:lang w:val="id-ID"/>
            </w:rPr>
            <w:t xml:space="preserve"> Requirements</w:t>
          </w:r>
          <w:r w:rsidRPr="003849DA">
            <w:rPr>
              <w:rFonts w:asciiTheme="majorHAnsi" w:eastAsiaTheme="majorEastAsia" w:hAnsiTheme="majorHAnsi" w:cstheme="majorBidi"/>
              <w:sz w:val="36"/>
              <w:szCs w:val="36"/>
              <w:lang w:val="id-ID"/>
            </w:rPr>
            <w:t xml:space="preserve"> Specification</w:t>
          </w:r>
        </w:p>
      </w:sdtContent>
    </w:sdt>
    <w:p w14:paraId="39557821" w14:textId="77777777" w:rsidR="007559B6" w:rsidRPr="003849DA" w:rsidRDefault="007559B6" w:rsidP="00837EF6">
      <w:pPr>
        <w:pStyle w:val="NoSpacing"/>
        <w:spacing w:line="360" w:lineRule="auto"/>
        <w:rPr>
          <w:rFonts w:asciiTheme="majorHAnsi" w:eastAsiaTheme="majorEastAsia" w:hAnsiTheme="majorHAnsi" w:cstheme="majorBidi"/>
          <w:sz w:val="36"/>
          <w:szCs w:val="36"/>
          <w:lang w:val="id-ID"/>
        </w:rPr>
      </w:pPr>
    </w:p>
    <w:p w14:paraId="1EEE4F60" w14:textId="77777777" w:rsidR="007559B6" w:rsidRPr="003849DA" w:rsidRDefault="007559B6" w:rsidP="00837EF6">
      <w:pPr>
        <w:spacing w:after="0" w:line="360" w:lineRule="auto"/>
        <w:rPr>
          <w:noProof/>
          <w:lang w:val="id-ID"/>
        </w:rPr>
      </w:pPr>
    </w:p>
    <w:p w14:paraId="3767D0FF" w14:textId="77777777" w:rsidR="007559B6" w:rsidRPr="003849DA" w:rsidRDefault="007559B6" w:rsidP="00837EF6">
      <w:pPr>
        <w:spacing w:after="0" w:line="360" w:lineRule="auto"/>
        <w:rPr>
          <w:lang w:val="id-ID"/>
        </w:rPr>
      </w:pPr>
      <w:r w:rsidRPr="003849DA">
        <w:rPr>
          <w:noProof/>
        </w:rPr>
        <w:drawing>
          <wp:inline distT="0" distB="0" distL="0" distR="0" wp14:anchorId="54C8F0F2" wp14:editId="3BD050D3">
            <wp:extent cx="2324100" cy="777928"/>
            <wp:effectExtent l="19050" t="0" r="0" b="0"/>
            <wp:docPr id="3" name="Picture 0" descr="logo KSEI transparen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KSEI transparent.gi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3630" cy="77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862E" w14:textId="77777777" w:rsidR="007559B6" w:rsidRPr="003849DA" w:rsidRDefault="007559B6" w:rsidP="00837EF6">
      <w:pPr>
        <w:spacing w:after="0" w:line="360" w:lineRule="auto"/>
        <w:rPr>
          <w:lang w:val="id-ID"/>
        </w:rPr>
      </w:pPr>
    </w:p>
    <w:p w14:paraId="622D4762" w14:textId="77777777" w:rsidR="007559B6" w:rsidRPr="003849DA" w:rsidRDefault="007559B6" w:rsidP="00837EF6">
      <w:pPr>
        <w:spacing w:after="0" w:line="360" w:lineRule="auto"/>
        <w:rPr>
          <w:lang w:val="id-ID"/>
        </w:rPr>
      </w:pPr>
    </w:p>
    <w:p w14:paraId="7E186F09" w14:textId="77777777" w:rsidR="007559B6" w:rsidRPr="003849DA" w:rsidRDefault="007559B6" w:rsidP="00837EF6">
      <w:pPr>
        <w:spacing w:after="0" w:line="360" w:lineRule="auto"/>
        <w:rPr>
          <w:lang w:val="id-ID"/>
        </w:rPr>
      </w:pPr>
    </w:p>
    <w:p w14:paraId="0A68B6D1" w14:textId="77777777" w:rsidR="007559B6" w:rsidRPr="003849DA" w:rsidRDefault="007559B6" w:rsidP="00837EF6">
      <w:pPr>
        <w:spacing w:after="0" w:line="360" w:lineRule="auto"/>
        <w:rPr>
          <w:lang w:val="id-ID"/>
        </w:rPr>
      </w:pPr>
    </w:p>
    <w:p w14:paraId="6E3A1DDB" w14:textId="77777777" w:rsidR="007559B6" w:rsidRPr="003849DA" w:rsidRDefault="007559B6" w:rsidP="00837EF6">
      <w:pPr>
        <w:spacing w:after="0" w:line="360" w:lineRule="auto"/>
        <w:rPr>
          <w:lang w:val="id-ID"/>
        </w:rPr>
      </w:pPr>
    </w:p>
    <w:p w14:paraId="469841A9" w14:textId="77777777" w:rsidR="007559B6" w:rsidRPr="003849DA" w:rsidRDefault="007559B6" w:rsidP="00837EF6">
      <w:pPr>
        <w:spacing w:after="0" w:line="360" w:lineRule="auto"/>
        <w:rPr>
          <w:lang w:val="id-ID"/>
        </w:rPr>
      </w:pPr>
    </w:p>
    <w:p w14:paraId="5A1BC7D6" w14:textId="77777777" w:rsidR="007559B6" w:rsidRPr="003849DA" w:rsidRDefault="007559B6" w:rsidP="00837EF6">
      <w:pPr>
        <w:spacing w:after="0" w:line="360" w:lineRule="auto"/>
        <w:rPr>
          <w:lang w:val="id-ID"/>
        </w:rPr>
      </w:pPr>
    </w:p>
    <w:p w14:paraId="76CE359B" w14:textId="77777777" w:rsidR="008E6043" w:rsidRPr="003849DA" w:rsidRDefault="008E6043" w:rsidP="00837EF6">
      <w:pPr>
        <w:spacing w:after="0" w:line="360" w:lineRule="auto"/>
        <w:rPr>
          <w:lang w:val="id-ID"/>
        </w:rPr>
      </w:pPr>
    </w:p>
    <w:p w14:paraId="5FEB657B" w14:textId="77777777" w:rsidR="007559B6" w:rsidRPr="003849DA" w:rsidRDefault="007559B6" w:rsidP="00837EF6">
      <w:pPr>
        <w:spacing w:after="0" w:line="360" w:lineRule="auto"/>
        <w:rPr>
          <w:lang w:val="id-ID"/>
        </w:rPr>
      </w:pPr>
    </w:p>
    <w:p w14:paraId="64A1085B" w14:textId="77777777" w:rsidR="007559B6" w:rsidRPr="003849DA" w:rsidRDefault="007559B6" w:rsidP="00837EF6">
      <w:pPr>
        <w:spacing w:after="0" w:line="360" w:lineRule="auto"/>
        <w:rPr>
          <w:lang w:val="id-ID"/>
        </w:rPr>
      </w:pPr>
    </w:p>
    <w:tbl>
      <w:tblPr>
        <w:tblStyle w:val="MediumList21"/>
        <w:tblW w:w="9736" w:type="dxa"/>
        <w:tblLook w:val="04A0" w:firstRow="1" w:lastRow="0" w:firstColumn="1" w:lastColumn="0" w:noHBand="0" w:noVBand="1"/>
      </w:tblPr>
      <w:tblGrid>
        <w:gridCol w:w="2518"/>
        <w:gridCol w:w="7218"/>
      </w:tblGrid>
      <w:tr w:rsidR="007559B6" w:rsidRPr="003849DA" w14:paraId="0EBAD35E" w14:textId="77777777" w:rsidTr="008D42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10CA81C0" w14:textId="77777777" w:rsidR="007559B6" w:rsidRPr="003849DA" w:rsidRDefault="007559B6" w:rsidP="00837EF6">
            <w:pPr>
              <w:spacing w:line="360" w:lineRule="auto"/>
              <w:rPr>
                <w:rFonts w:cs="Arial"/>
                <w:b/>
                <w:lang w:val="id-ID"/>
              </w:rPr>
            </w:pPr>
            <w:r w:rsidRPr="003849DA">
              <w:rPr>
                <w:rFonts w:cs="Arial"/>
                <w:b/>
                <w:lang w:val="id-ID"/>
              </w:rPr>
              <w:t>Referensi</w:t>
            </w:r>
            <w:r w:rsidR="00CB1A89" w:rsidRPr="003849DA">
              <w:rPr>
                <w:rFonts w:cs="Arial"/>
                <w:b/>
                <w:lang w:val="id-ID"/>
              </w:rPr>
              <w:t xml:space="preserve"> </w:t>
            </w:r>
            <w:r w:rsidRPr="003849DA">
              <w:rPr>
                <w:rFonts w:cs="Arial"/>
                <w:b/>
                <w:lang w:val="id-ID"/>
              </w:rPr>
              <w:t>dokumen</w:t>
            </w:r>
          </w:p>
        </w:tc>
        <w:tc>
          <w:tcPr>
            <w:tcW w:w="7218" w:type="dxa"/>
            <w:shd w:val="clear" w:color="auto" w:fill="auto"/>
          </w:tcPr>
          <w:p w14:paraId="43E04B70" w14:textId="77777777" w:rsidR="007559B6" w:rsidRPr="003849DA" w:rsidRDefault="007559B6" w:rsidP="00837EF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id-ID"/>
              </w:rPr>
            </w:pPr>
          </w:p>
        </w:tc>
      </w:tr>
      <w:tr w:rsidR="007559B6" w:rsidRPr="003849DA" w14:paraId="66F2E4E9" w14:textId="77777777" w:rsidTr="008D42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04B8229" w14:textId="77777777" w:rsidR="007559B6" w:rsidRPr="003849DA" w:rsidRDefault="007559B6" w:rsidP="00837EF6">
            <w:pPr>
              <w:spacing w:line="360" w:lineRule="auto"/>
              <w:rPr>
                <w:rFonts w:cs="Arial"/>
                <w:lang w:val="id-ID"/>
              </w:rPr>
            </w:pPr>
            <w:r w:rsidRPr="003849DA">
              <w:rPr>
                <w:rFonts w:cs="Arial"/>
                <w:lang w:val="id-ID"/>
              </w:rPr>
              <w:t>Versi</w:t>
            </w:r>
          </w:p>
        </w:tc>
        <w:tc>
          <w:tcPr>
            <w:tcW w:w="7218" w:type="dxa"/>
            <w:shd w:val="clear" w:color="auto" w:fill="auto"/>
          </w:tcPr>
          <w:p w14:paraId="5BCD1D89" w14:textId="67B54ED9" w:rsidR="007559B6" w:rsidRPr="003849DA" w:rsidRDefault="00B71D5A" w:rsidP="00837EF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id-ID"/>
              </w:rPr>
            </w:pPr>
            <w:r w:rsidRPr="003849DA">
              <w:rPr>
                <w:rFonts w:cs="Arial"/>
                <w:lang w:val="id-ID"/>
              </w:rPr>
              <w:t>2</w:t>
            </w:r>
            <w:r w:rsidR="003F1B35" w:rsidRPr="003849DA">
              <w:rPr>
                <w:rFonts w:cs="Arial"/>
                <w:lang w:val="id-ID"/>
              </w:rPr>
              <w:t>.</w:t>
            </w:r>
            <w:r w:rsidR="00723AFB" w:rsidRPr="003849DA">
              <w:rPr>
                <w:rFonts w:cs="Arial"/>
                <w:lang w:val="id-ID"/>
              </w:rPr>
              <w:t>1</w:t>
            </w:r>
          </w:p>
        </w:tc>
      </w:tr>
      <w:tr w:rsidR="007559B6" w:rsidRPr="003849DA" w14:paraId="5421E13C" w14:textId="77777777" w:rsidTr="008D4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0F44BE2D" w14:textId="77777777" w:rsidR="007559B6" w:rsidRPr="003849DA" w:rsidRDefault="007559B6" w:rsidP="00837EF6">
            <w:pPr>
              <w:spacing w:line="360" w:lineRule="auto"/>
              <w:rPr>
                <w:rFonts w:cs="Arial"/>
                <w:lang w:val="id-ID"/>
              </w:rPr>
            </w:pPr>
            <w:r w:rsidRPr="003849DA">
              <w:rPr>
                <w:rFonts w:cs="Arial"/>
                <w:lang w:val="id-ID"/>
              </w:rPr>
              <w:t>Tanggal</w:t>
            </w:r>
            <w:r w:rsidR="00CB1A89" w:rsidRPr="003849DA">
              <w:rPr>
                <w:rFonts w:cs="Arial"/>
                <w:lang w:val="id-ID"/>
              </w:rPr>
              <w:t xml:space="preserve"> </w:t>
            </w:r>
            <w:r w:rsidRPr="003849DA">
              <w:rPr>
                <w:rFonts w:cs="Arial"/>
                <w:lang w:val="id-ID"/>
              </w:rPr>
              <w:t>diterbitkan</w:t>
            </w:r>
          </w:p>
        </w:tc>
        <w:tc>
          <w:tcPr>
            <w:tcW w:w="7218" w:type="dxa"/>
            <w:shd w:val="clear" w:color="auto" w:fill="auto"/>
          </w:tcPr>
          <w:p w14:paraId="5B407DAB" w14:textId="73FDBDB4" w:rsidR="007559B6" w:rsidRPr="003849DA" w:rsidRDefault="00723AFB" w:rsidP="00837EF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id-ID"/>
              </w:rPr>
            </w:pPr>
            <w:r w:rsidRPr="003849DA">
              <w:rPr>
                <w:rFonts w:cs="Arial"/>
                <w:lang w:val="id-ID"/>
              </w:rPr>
              <w:t>0</w:t>
            </w:r>
            <w:r w:rsidR="00872B6B" w:rsidRPr="003849DA">
              <w:rPr>
                <w:rFonts w:cs="Arial"/>
                <w:lang w:val="id-ID"/>
              </w:rPr>
              <w:t>6</w:t>
            </w:r>
            <w:r w:rsidR="006643B3" w:rsidRPr="003849DA">
              <w:rPr>
                <w:rFonts w:cs="Arial"/>
                <w:lang w:val="id-ID"/>
              </w:rPr>
              <w:t xml:space="preserve"> </w:t>
            </w:r>
            <w:r w:rsidR="00D317F7" w:rsidRPr="003849DA">
              <w:rPr>
                <w:rFonts w:cs="Arial"/>
                <w:lang w:val="id-ID"/>
              </w:rPr>
              <w:t>Maret</w:t>
            </w:r>
            <w:r w:rsidR="00B71D5A" w:rsidRPr="003849DA">
              <w:rPr>
                <w:rFonts w:cs="Arial"/>
                <w:lang w:val="id-ID"/>
              </w:rPr>
              <w:t xml:space="preserve"> </w:t>
            </w:r>
            <w:r w:rsidR="006643B3" w:rsidRPr="003849DA">
              <w:rPr>
                <w:rFonts w:cs="Arial"/>
                <w:lang w:val="id-ID"/>
              </w:rPr>
              <w:t>201</w:t>
            </w:r>
            <w:r w:rsidR="00B71D5A" w:rsidRPr="003849DA">
              <w:rPr>
                <w:rFonts w:cs="Arial"/>
                <w:lang w:val="id-ID"/>
              </w:rPr>
              <w:t>8</w:t>
            </w:r>
          </w:p>
        </w:tc>
      </w:tr>
      <w:tr w:rsidR="007559B6" w:rsidRPr="003849DA" w14:paraId="410DA5BE" w14:textId="77777777" w:rsidTr="008D42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2CAAC04" w14:textId="77777777" w:rsidR="007559B6" w:rsidRPr="003849DA" w:rsidRDefault="007559B6" w:rsidP="00837EF6">
            <w:pPr>
              <w:spacing w:line="360" w:lineRule="auto"/>
              <w:rPr>
                <w:rFonts w:cs="Arial"/>
                <w:lang w:val="id-ID"/>
              </w:rPr>
            </w:pPr>
            <w:r w:rsidRPr="003849DA">
              <w:rPr>
                <w:rFonts w:cs="Arial"/>
                <w:lang w:val="id-ID"/>
              </w:rPr>
              <w:t>Lokasi file</w:t>
            </w:r>
          </w:p>
        </w:tc>
        <w:tc>
          <w:tcPr>
            <w:tcW w:w="7218" w:type="dxa"/>
            <w:shd w:val="clear" w:color="auto" w:fill="auto"/>
          </w:tcPr>
          <w:p w14:paraId="2435DA8A" w14:textId="3BA33C76" w:rsidR="007559B6" w:rsidRPr="003849DA" w:rsidRDefault="004253E4" w:rsidP="00837EF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id-ID"/>
              </w:rPr>
            </w:pPr>
            <w:r w:rsidRPr="004253E4">
              <w:rPr>
                <w:rFonts w:cs="Arial"/>
                <w:lang w:val="id-ID"/>
              </w:rPr>
              <w:t>Z:\Enhancement_Non_Ops\BRS Proyek Penelitian\BRS Pengembangan Thp 2_SIGMA\Completed</w:t>
            </w:r>
            <w:bookmarkStart w:id="0" w:name="_GoBack"/>
            <w:bookmarkEnd w:id="0"/>
          </w:p>
        </w:tc>
      </w:tr>
      <w:tr w:rsidR="007559B6" w:rsidRPr="003849DA" w14:paraId="4E7ACEB7" w14:textId="77777777" w:rsidTr="008D4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439C3A0C" w14:textId="77777777" w:rsidR="007559B6" w:rsidRPr="003849DA" w:rsidRDefault="007559B6" w:rsidP="00837EF6">
            <w:pPr>
              <w:spacing w:line="360" w:lineRule="auto"/>
              <w:rPr>
                <w:rFonts w:cs="Arial"/>
                <w:lang w:val="id-ID"/>
              </w:rPr>
            </w:pPr>
          </w:p>
        </w:tc>
        <w:tc>
          <w:tcPr>
            <w:tcW w:w="7218" w:type="dxa"/>
            <w:shd w:val="clear" w:color="auto" w:fill="auto"/>
          </w:tcPr>
          <w:p w14:paraId="5B6BB7E6" w14:textId="77777777" w:rsidR="007559B6" w:rsidRPr="003849DA" w:rsidRDefault="007559B6" w:rsidP="00837EF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id-ID"/>
              </w:rPr>
            </w:pPr>
          </w:p>
        </w:tc>
      </w:tr>
    </w:tbl>
    <w:p w14:paraId="58592C5A" w14:textId="77777777" w:rsidR="007559B6" w:rsidRPr="003849DA" w:rsidRDefault="007559B6" w:rsidP="00837EF6">
      <w:pPr>
        <w:spacing w:after="0" w:line="360" w:lineRule="auto"/>
        <w:rPr>
          <w:lang w:val="id-ID"/>
        </w:rPr>
      </w:pPr>
      <w:r w:rsidRPr="003849DA">
        <w:rPr>
          <w:lang w:val="id-ID"/>
        </w:rPr>
        <w:br w:type="page"/>
      </w:r>
    </w:p>
    <w:p w14:paraId="70076BC8" w14:textId="77777777" w:rsidR="007559B6" w:rsidRPr="003849DA" w:rsidRDefault="007559B6" w:rsidP="00837EF6">
      <w:pPr>
        <w:pStyle w:val="Style1"/>
        <w:numPr>
          <w:ilvl w:val="0"/>
          <w:numId w:val="0"/>
        </w:numPr>
        <w:spacing w:before="0" w:line="360" w:lineRule="auto"/>
        <w:rPr>
          <w:lang w:val="id-ID"/>
        </w:rPr>
      </w:pPr>
      <w:bookmarkStart w:id="1" w:name="_Toc508094785"/>
      <w:r w:rsidRPr="003849DA">
        <w:rPr>
          <w:lang w:val="id-ID"/>
        </w:rPr>
        <w:lastRenderedPageBreak/>
        <w:t>Riwayat</w:t>
      </w:r>
      <w:r w:rsidR="00CB1A89" w:rsidRPr="003849DA">
        <w:rPr>
          <w:lang w:val="id-ID"/>
        </w:rPr>
        <w:t xml:space="preserve"> </w:t>
      </w:r>
      <w:r w:rsidRPr="003849DA">
        <w:rPr>
          <w:lang w:val="id-ID"/>
        </w:rPr>
        <w:t>Dokumen</w:t>
      </w:r>
      <w:bookmarkEnd w:id="1"/>
    </w:p>
    <w:p w14:paraId="67BED7DB" w14:textId="77777777" w:rsidR="007559B6" w:rsidRPr="003849DA" w:rsidRDefault="007559B6" w:rsidP="00837EF6">
      <w:pPr>
        <w:spacing w:after="0" w:line="360" w:lineRule="auto"/>
        <w:rPr>
          <w:lang w:val="id-ID"/>
        </w:rPr>
      </w:pPr>
    </w:p>
    <w:tbl>
      <w:tblPr>
        <w:tblStyle w:val="TableGrid"/>
        <w:tblW w:w="9582" w:type="dxa"/>
        <w:tblLook w:val="04A0" w:firstRow="1" w:lastRow="0" w:firstColumn="1" w:lastColumn="0" w:noHBand="0" w:noVBand="1"/>
      </w:tblPr>
      <w:tblGrid>
        <w:gridCol w:w="1008"/>
        <w:gridCol w:w="2250"/>
        <w:gridCol w:w="2070"/>
        <w:gridCol w:w="2160"/>
        <w:gridCol w:w="2094"/>
      </w:tblGrid>
      <w:tr w:rsidR="007559B6" w:rsidRPr="003849DA" w14:paraId="1A8B1FA4" w14:textId="77777777" w:rsidTr="006643B3">
        <w:tc>
          <w:tcPr>
            <w:tcW w:w="1008" w:type="dxa"/>
            <w:shd w:val="clear" w:color="auto" w:fill="000000" w:themeFill="text1"/>
          </w:tcPr>
          <w:p w14:paraId="1F6BE4AC" w14:textId="77777777" w:rsidR="007559B6" w:rsidRPr="003849DA" w:rsidRDefault="007559B6" w:rsidP="00837EF6">
            <w:pPr>
              <w:spacing w:line="360" w:lineRule="auto"/>
              <w:jc w:val="center"/>
              <w:rPr>
                <w:b/>
                <w:color w:val="FFFFFF" w:themeColor="background1"/>
                <w:lang w:val="id-ID"/>
              </w:rPr>
            </w:pPr>
            <w:r w:rsidRPr="003849DA">
              <w:rPr>
                <w:b/>
                <w:color w:val="FFFFFF" w:themeColor="background1"/>
                <w:lang w:val="id-ID"/>
              </w:rPr>
              <w:t>Versi</w:t>
            </w:r>
          </w:p>
        </w:tc>
        <w:tc>
          <w:tcPr>
            <w:tcW w:w="2250" w:type="dxa"/>
            <w:shd w:val="clear" w:color="auto" w:fill="000000" w:themeFill="text1"/>
          </w:tcPr>
          <w:p w14:paraId="0930547C" w14:textId="77777777" w:rsidR="007559B6" w:rsidRPr="003849DA" w:rsidRDefault="007559B6" w:rsidP="00837EF6">
            <w:pPr>
              <w:spacing w:line="360" w:lineRule="auto"/>
              <w:jc w:val="center"/>
              <w:rPr>
                <w:b/>
                <w:color w:val="FFFFFF" w:themeColor="background1"/>
                <w:lang w:val="id-ID"/>
              </w:rPr>
            </w:pPr>
            <w:r w:rsidRPr="003849DA">
              <w:rPr>
                <w:b/>
                <w:color w:val="FFFFFF" w:themeColor="background1"/>
                <w:lang w:val="id-ID"/>
              </w:rPr>
              <w:t>Ditulis</w:t>
            </w:r>
            <w:r w:rsidR="00CB1A89" w:rsidRPr="003849DA">
              <w:rPr>
                <w:b/>
                <w:color w:val="FFFFFF" w:themeColor="background1"/>
                <w:lang w:val="id-ID"/>
              </w:rPr>
              <w:t xml:space="preserve"> </w:t>
            </w:r>
            <w:r w:rsidRPr="003849DA">
              <w:rPr>
                <w:b/>
                <w:color w:val="FFFFFF" w:themeColor="background1"/>
                <w:lang w:val="id-ID"/>
              </w:rPr>
              <w:t>oleh</w:t>
            </w:r>
          </w:p>
        </w:tc>
        <w:tc>
          <w:tcPr>
            <w:tcW w:w="2070" w:type="dxa"/>
            <w:shd w:val="clear" w:color="auto" w:fill="000000" w:themeFill="text1"/>
          </w:tcPr>
          <w:p w14:paraId="1E25BCCA" w14:textId="77777777" w:rsidR="007559B6" w:rsidRPr="003849DA" w:rsidRDefault="007559B6" w:rsidP="00837EF6">
            <w:pPr>
              <w:spacing w:line="360" w:lineRule="auto"/>
              <w:jc w:val="center"/>
              <w:rPr>
                <w:b/>
                <w:color w:val="FFFFFF" w:themeColor="background1"/>
                <w:lang w:val="id-ID"/>
              </w:rPr>
            </w:pPr>
            <w:r w:rsidRPr="003849DA">
              <w:rPr>
                <w:b/>
                <w:color w:val="FFFFFF" w:themeColor="background1"/>
                <w:lang w:val="id-ID"/>
              </w:rPr>
              <w:t>Tanggal</w:t>
            </w:r>
          </w:p>
        </w:tc>
        <w:tc>
          <w:tcPr>
            <w:tcW w:w="2160" w:type="dxa"/>
            <w:shd w:val="clear" w:color="auto" w:fill="000000" w:themeFill="text1"/>
          </w:tcPr>
          <w:p w14:paraId="28C85D83" w14:textId="77777777" w:rsidR="007559B6" w:rsidRPr="003849DA" w:rsidRDefault="007559B6" w:rsidP="00837EF6">
            <w:pPr>
              <w:spacing w:line="360" w:lineRule="auto"/>
              <w:jc w:val="center"/>
              <w:rPr>
                <w:b/>
                <w:color w:val="FFFFFF" w:themeColor="background1"/>
                <w:lang w:val="id-ID"/>
              </w:rPr>
            </w:pPr>
            <w:r w:rsidRPr="003849DA">
              <w:rPr>
                <w:b/>
                <w:color w:val="FFFFFF" w:themeColor="background1"/>
                <w:lang w:val="id-ID"/>
              </w:rPr>
              <w:t>Direview</w:t>
            </w:r>
            <w:r w:rsidR="00CB1A89" w:rsidRPr="003849DA">
              <w:rPr>
                <w:b/>
                <w:color w:val="FFFFFF" w:themeColor="background1"/>
                <w:lang w:val="id-ID"/>
              </w:rPr>
              <w:t xml:space="preserve"> </w:t>
            </w:r>
            <w:r w:rsidRPr="003849DA">
              <w:rPr>
                <w:b/>
                <w:color w:val="FFFFFF" w:themeColor="background1"/>
                <w:lang w:val="id-ID"/>
              </w:rPr>
              <w:t>oleh</w:t>
            </w:r>
          </w:p>
        </w:tc>
        <w:tc>
          <w:tcPr>
            <w:tcW w:w="2094" w:type="dxa"/>
            <w:shd w:val="clear" w:color="auto" w:fill="000000" w:themeFill="text1"/>
          </w:tcPr>
          <w:p w14:paraId="29B8330C" w14:textId="77777777" w:rsidR="007559B6" w:rsidRPr="003849DA" w:rsidRDefault="007559B6" w:rsidP="00837EF6">
            <w:pPr>
              <w:spacing w:line="360" w:lineRule="auto"/>
              <w:jc w:val="center"/>
              <w:rPr>
                <w:b/>
                <w:color w:val="FFFFFF" w:themeColor="background1"/>
                <w:lang w:val="id-ID"/>
              </w:rPr>
            </w:pPr>
            <w:r w:rsidRPr="003849DA">
              <w:rPr>
                <w:b/>
                <w:color w:val="FFFFFF" w:themeColor="background1"/>
                <w:lang w:val="id-ID"/>
              </w:rPr>
              <w:t>Disetujui</w:t>
            </w:r>
            <w:r w:rsidR="00CB1A89" w:rsidRPr="003849DA">
              <w:rPr>
                <w:b/>
                <w:color w:val="FFFFFF" w:themeColor="background1"/>
                <w:lang w:val="id-ID"/>
              </w:rPr>
              <w:t xml:space="preserve"> </w:t>
            </w:r>
            <w:r w:rsidRPr="003849DA">
              <w:rPr>
                <w:b/>
                <w:color w:val="FFFFFF" w:themeColor="background1"/>
                <w:lang w:val="id-ID"/>
              </w:rPr>
              <w:t>oleh</w:t>
            </w:r>
          </w:p>
        </w:tc>
      </w:tr>
      <w:tr w:rsidR="007559B6" w:rsidRPr="003849DA" w14:paraId="71F70644" w14:textId="77777777" w:rsidTr="006643B3">
        <w:tc>
          <w:tcPr>
            <w:tcW w:w="1008" w:type="dxa"/>
          </w:tcPr>
          <w:p w14:paraId="6649869B" w14:textId="77777777" w:rsidR="007559B6" w:rsidRPr="003849DA" w:rsidRDefault="007559B6" w:rsidP="00837EF6">
            <w:pPr>
              <w:spacing w:line="360" w:lineRule="auto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1.0</w:t>
            </w:r>
          </w:p>
        </w:tc>
        <w:tc>
          <w:tcPr>
            <w:tcW w:w="2250" w:type="dxa"/>
          </w:tcPr>
          <w:p w14:paraId="2DBDD2B5" w14:textId="77777777" w:rsidR="007559B6" w:rsidRPr="003849DA" w:rsidRDefault="009622AC" w:rsidP="00837EF6">
            <w:pPr>
              <w:spacing w:line="360" w:lineRule="auto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Andre Andrian</w:t>
            </w:r>
          </w:p>
        </w:tc>
        <w:tc>
          <w:tcPr>
            <w:tcW w:w="2070" w:type="dxa"/>
          </w:tcPr>
          <w:p w14:paraId="664940E5" w14:textId="77777777" w:rsidR="007559B6" w:rsidRPr="003849DA" w:rsidRDefault="008E6043" w:rsidP="00837EF6">
            <w:pPr>
              <w:spacing w:line="360" w:lineRule="auto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9</w:t>
            </w:r>
            <w:r w:rsidR="006643B3" w:rsidRPr="003849DA">
              <w:rPr>
                <w:lang w:val="id-ID"/>
              </w:rPr>
              <w:t xml:space="preserve"> </w:t>
            </w:r>
            <w:r w:rsidR="009622AC" w:rsidRPr="003849DA">
              <w:rPr>
                <w:lang w:val="id-ID"/>
              </w:rPr>
              <w:t>Okto</w:t>
            </w:r>
            <w:r w:rsidR="006643B3" w:rsidRPr="003849DA">
              <w:rPr>
                <w:lang w:val="id-ID"/>
              </w:rPr>
              <w:t>ber 201</w:t>
            </w:r>
            <w:r w:rsidR="009622AC" w:rsidRPr="003849DA">
              <w:rPr>
                <w:lang w:val="id-ID"/>
              </w:rPr>
              <w:t>7</w:t>
            </w:r>
          </w:p>
        </w:tc>
        <w:tc>
          <w:tcPr>
            <w:tcW w:w="2160" w:type="dxa"/>
          </w:tcPr>
          <w:p w14:paraId="234B748C" w14:textId="77777777" w:rsidR="007559B6" w:rsidRPr="003849DA" w:rsidRDefault="006643B3" w:rsidP="00837EF6">
            <w:pPr>
              <w:spacing w:line="360" w:lineRule="auto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Yulia Purnama Sari</w:t>
            </w:r>
          </w:p>
        </w:tc>
        <w:tc>
          <w:tcPr>
            <w:tcW w:w="2094" w:type="dxa"/>
          </w:tcPr>
          <w:p w14:paraId="20C2F328" w14:textId="77777777" w:rsidR="007559B6" w:rsidRPr="003849DA" w:rsidRDefault="00C9463A" w:rsidP="00837EF6">
            <w:pPr>
              <w:spacing w:line="360" w:lineRule="auto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Dian Kurniasarie</w:t>
            </w:r>
          </w:p>
        </w:tc>
      </w:tr>
      <w:tr w:rsidR="00B71D5A" w:rsidRPr="003849DA" w14:paraId="297D16A5" w14:textId="77777777" w:rsidTr="006643B3">
        <w:tc>
          <w:tcPr>
            <w:tcW w:w="1008" w:type="dxa"/>
          </w:tcPr>
          <w:p w14:paraId="7F139EA0" w14:textId="3EDA8FFC" w:rsidR="00B71D5A" w:rsidRPr="003849DA" w:rsidRDefault="00B71D5A" w:rsidP="00837EF6">
            <w:pPr>
              <w:spacing w:line="360" w:lineRule="auto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2.0</w:t>
            </w:r>
          </w:p>
        </w:tc>
        <w:tc>
          <w:tcPr>
            <w:tcW w:w="2250" w:type="dxa"/>
          </w:tcPr>
          <w:p w14:paraId="2EB9625A" w14:textId="61D27A6E" w:rsidR="00B71D5A" w:rsidRPr="003849DA" w:rsidRDefault="00B71D5A" w:rsidP="00837EF6">
            <w:pPr>
              <w:spacing w:line="360" w:lineRule="auto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Tadea Satya Pasatrina</w:t>
            </w:r>
          </w:p>
        </w:tc>
        <w:tc>
          <w:tcPr>
            <w:tcW w:w="2070" w:type="dxa"/>
          </w:tcPr>
          <w:p w14:paraId="18FEE4D9" w14:textId="5A74C5CD" w:rsidR="00B71D5A" w:rsidRPr="003849DA" w:rsidRDefault="00D317F7" w:rsidP="00837EF6">
            <w:pPr>
              <w:spacing w:line="360" w:lineRule="auto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03 Maret</w:t>
            </w:r>
            <w:r w:rsidR="00B71D5A" w:rsidRPr="003849DA">
              <w:rPr>
                <w:lang w:val="id-ID"/>
              </w:rPr>
              <w:t xml:space="preserve"> 2018</w:t>
            </w:r>
          </w:p>
        </w:tc>
        <w:tc>
          <w:tcPr>
            <w:tcW w:w="2160" w:type="dxa"/>
          </w:tcPr>
          <w:p w14:paraId="059E1D9F" w14:textId="77777777" w:rsidR="00B71D5A" w:rsidRPr="003849DA" w:rsidRDefault="00B71D5A" w:rsidP="00837EF6">
            <w:pPr>
              <w:spacing w:line="360" w:lineRule="auto"/>
              <w:jc w:val="center"/>
              <w:rPr>
                <w:lang w:val="id-ID"/>
              </w:rPr>
            </w:pPr>
          </w:p>
        </w:tc>
        <w:tc>
          <w:tcPr>
            <w:tcW w:w="2094" w:type="dxa"/>
          </w:tcPr>
          <w:p w14:paraId="1DE30680" w14:textId="77777777" w:rsidR="00B71D5A" w:rsidRPr="003849DA" w:rsidRDefault="00B71D5A" w:rsidP="00837EF6">
            <w:pPr>
              <w:spacing w:line="360" w:lineRule="auto"/>
              <w:jc w:val="center"/>
              <w:rPr>
                <w:lang w:val="id-ID"/>
              </w:rPr>
            </w:pPr>
          </w:p>
        </w:tc>
      </w:tr>
      <w:tr w:rsidR="00C33ACC" w:rsidRPr="003849DA" w14:paraId="4DA917AB" w14:textId="77777777" w:rsidTr="006643B3">
        <w:tc>
          <w:tcPr>
            <w:tcW w:w="1008" w:type="dxa"/>
          </w:tcPr>
          <w:p w14:paraId="4AD04543" w14:textId="6AFDE43E" w:rsidR="00C33ACC" w:rsidRPr="003849DA" w:rsidRDefault="00C33ACC">
            <w:pPr>
              <w:spacing w:line="360" w:lineRule="auto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2.1</w:t>
            </w:r>
          </w:p>
        </w:tc>
        <w:tc>
          <w:tcPr>
            <w:tcW w:w="2250" w:type="dxa"/>
          </w:tcPr>
          <w:p w14:paraId="32FDF4A8" w14:textId="292A18A9" w:rsidR="00C33ACC" w:rsidRPr="003849DA" w:rsidRDefault="00C33ACC">
            <w:pPr>
              <w:spacing w:line="360" w:lineRule="auto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Tadea Satya Pasatrina</w:t>
            </w:r>
          </w:p>
        </w:tc>
        <w:tc>
          <w:tcPr>
            <w:tcW w:w="2070" w:type="dxa"/>
          </w:tcPr>
          <w:p w14:paraId="539F984A" w14:textId="4F00C1DE" w:rsidR="00C33ACC" w:rsidRPr="003849DA" w:rsidRDefault="00C33ACC">
            <w:pPr>
              <w:spacing w:line="360" w:lineRule="auto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05 Maret 2018</w:t>
            </w:r>
          </w:p>
        </w:tc>
        <w:tc>
          <w:tcPr>
            <w:tcW w:w="2160" w:type="dxa"/>
          </w:tcPr>
          <w:p w14:paraId="2CA21EC2" w14:textId="77777777" w:rsidR="00C33ACC" w:rsidRPr="003849DA" w:rsidRDefault="00C33ACC">
            <w:pPr>
              <w:spacing w:line="360" w:lineRule="auto"/>
              <w:jc w:val="center"/>
              <w:rPr>
                <w:lang w:val="id-ID"/>
              </w:rPr>
            </w:pPr>
          </w:p>
        </w:tc>
        <w:tc>
          <w:tcPr>
            <w:tcW w:w="2094" w:type="dxa"/>
          </w:tcPr>
          <w:p w14:paraId="6282C414" w14:textId="77777777" w:rsidR="00C33ACC" w:rsidRPr="003849DA" w:rsidRDefault="00C33ACC">
            <w:pPr>
              <w:spacing w:line="360" w:lineRule="auto"/>
              <w:jc w:val="center"/>
              <w:rPr>
                <w:lang w:val="id-ID"/>
              </w:rPr>
            </w:pPr>
          </w:p>
        </w:tc>
      </w:tr>
    </w:tbl>
    <w:p w14:paraId="2CB85C82" w14:textId="77777777" w:rsidR="007559B6" w:rsidRPr="003849DA" w:rsidRDefault="007559B6" w:rsidP="00837EF6">
      <w:pPr>
        <w:spacing w:after="0" w:line="360" w:lineRule="auto"/>
        <w:rPr>
          <w:lang w:val="id-ID"/>
        </w:rPr>
      </w:pPr>
    </w:p>
    <w:p w14:paraId="37C1C02B" w14:textId="77777777" w:rsidR="007559B6" w:rsidRPr="003849DA" w:rsidRDefault="007559B6" w:rsidP="00837EF6">
      <w:pPr>
        <w:spacing w:after="0" w:line="360" w:lineRule="auto"/>
        <w:rPr>
          <w:lang w:val="id-ID"/>
        </w:rPr>
      </w:pPr>
      <w:r w:rsidRPr="003849DA">
        <w:rPr>
          <w:lang w:val="id-ID"/>
        </w:rPr>
        <w:br w:type="page"/>
      </w:r>
    </w:p>
    <w:bookmarkStart w:id="2" w:name="_Toc508094786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id-ID"/>
        </w:rPr>
        <w:id w:val="18682994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1EF5FC67" w14:textId="77777777" w:rsidR="007559B6" w:rsidRPr="003849DA" w:rsidRDefault="007559B6" w:rsidP="00837EF6">
          <w:pPr>
            <w:pStyle w:val="Style1"/>
            <w:numPr>
              <w:ilvl w:val="0"/>
              <w:numId w:val="0"/>
            </w:numPr>
            <w:spacing w:before="0" w:line="360" w:lineRule="auto"/>
            <w:rPr>
              <w:lang w:val="id-ID"/>
            </w:rPr>
          </w:pPr>
          <w:r w:rsidRPr="003849DA">
            <w:rPr>
              <w:lang w:val="id-ID"/>
            </w:rPr>
            <w:t>Daftar Isi</w:t>
          </w:r>
          <w:bookmarkEnd w:id="2"/>
        </w:p>
        <w:p w14:paraId="60E50AC8" w14:textId="77777777" w:rsidR="00872B6B" w:rsidRPr="003849DA" w:rsidRDefault="006F745E" w:rsidP="00837EF6">
          <w:pPr>
            <w:pStyle w:val="TOC1"/>
            <w:spacing w:line="360" w:lineRule="auto"/>
            <w:rPr>
              <w:noProof/>
              <w:lang w:val="id-ID"/>
            </w:rPr>
          </w:pPr>
          <w:r w:rsidRPr="003849DA">
            <w:rPr>
              <w:lang w:val="id-ID"/>
            </w:rPr>
            <w:fldChar w:fldCharType="begin"/>
          </w:r>
          <w:r w:rsidR="007559B6" w:rsidRPr="003849DA">
            <w:rPr>
              <w:lang w:val="id-ID"/>
            </w:rPr>
            <w:instrText xml:space="preserve"> TOC \o "1-3" \h \z \u </w:instrText>
          </w:r>
          <w:r w:rsidRPr="003849DA">
            <w:rPr>
              <w:lang w:val="id-ID"/>
            </w:rPr>
            <w:fldChar w:fldCharType="separate"/>
          </w:r>
          <w:hyperlink w:anchor="_Toc508094785" w:history="1">
            <w:r w:rsidR="00872B6B" w:rsidRPr="003849DA">
              <w:rPr>
                <w:rStyle w:val="Hyperlink"/>
                <w:noProof/>
                <w:lang w:val="id-ID"/>
              </w:rPr>
              <w:t>Riwayat Dokumen</w:t>
            </w:r>
            <w:r w:rsidR="00872B6B" w:rsidRPr="003849DA">
              <w:rPr>
                <w:noProof/>
                <w:webHidden/>
                <w:lang w:val="id-ID"/>
              </w:rPr>
              <w:tab/>
            </w:r>
            <w:r w:rsidR="00872B6B" w:rsidRPr="003849DA">
              <w:rPr>
                <w:noProof/>
                <w:webHidden/>
                <w:lang w:val="id-ID"/>
              </w:rPr>
              <w:fldChar w:fldCharType="begin"/>
            </w:r>
            <w:r w:rsidR="00872B6B" w:rsidRPr="003849DA">
              <w:rPr>
                <w:noProof/>
                <w:webHidden/>
                <w:lang w:val="id-ID"/>
              </w:rPr>
              <w:instrText xml:space="preserve"> PAGEREF _Toc508094785 \h </w:instrText>
            </w:r>
            <w:r w:rsidR="00872B6B" w:rsidRPr="003849DA">
              <w:rPr>
                <w:noProof/>
                <w:webHidden/>
                <w:lang w:val="id-ID"/>
              </w:rPr>
            </w:r>
            <w:r w:rsidR="00872B6B" w:rsidRPr="003849DA">
              <w:rPr>
                <w:noProof/>
                <w:webHidden/>
                <w:lang w:val="id-ID"/>
              </w:rPr>
              <w:fldChar w:fldCharType="separate"/>
            </w:r>
            <w:r w:rsidR="00872B6B" w:rsidRPr="003849DA">
              <w:rPr>
                <w:noProof/>
                <w:webHidden/>
                <w:lang w:val="id-ID"/>
              </w:rPr>
              <w:t>2</w:t>
            </w:r>
            <w:r w:rsidR="00872B6B" w:rsidRPr="003849DA">
              <w:rPr>
                <w:noProof/>
                <w:webHidden/>
                <w:lang w:val="id-ID"/>
              </w:rPr>
              <w:fldChar w:fldCharType="end"/>
            </w:r>
          </w:hyperlink>
        </w:p>
        <w:p w14:paraId="4DDB7A44" w14:textId="77777777" w:rsidR="00872B6B" w:rsidRPr="003849DA" w:rsidRDefault="004253E4" w:rsidP="00837EF6">
          <w:pPr>
            <w:pStyle w:val="TOC1"/>
            <w:spacing w:line="360" w:lineRule="auto"/>
            <w:rPr>
              <w:noProof/>
              <w:lang w:val="id-ID"/>
            </w:rPr>
          </w:pPr>
          <w:hyperlink w:anchor="_Toc508094786" w:history="1">
            <w:r w:rsidR="00872B6B" w:rsidRPr="003849DA">
              <w:rPr>
                <w:rStyle w:val="Hyperlink"/>
                <w:noProof/>
                <w:lang w:val="id-ID"/>
              </w:rPr>
              <w:t>Daftar Isi</w:t>
            </w:r>
            <w:r w:rsidR="00872B6B" w:rsidRPr="003849DA">
              <w:rPr>
                <w:noProof/>
                <w:webHidden/>
                <w:lang w:val="id-ID"/>
              </w:rPr>
              <w:tab/>
            </w:r>
            <w:r w:rsidR="00872B6B" w:rsidRPr="003849DA">
              <w:rPr>
                <w:noProof/>
                <w:webHidden/>
                <w:lang w:val="id-ID"/>
              </w:rPr>
              <w:fldChar w:fldCharType="begin"/>
            </w:r>
            <w:r w:rsidR="00872B6B" w:rsidRPr="003849DA">
              <w:rPr>
                <w:noProof/>
                <w:webHidden/>
                <w:lang w:val="id-ID"/>
              </w:rPr>
              <w:instrText xml:space="preserve"> PAGEREF _Toc508094786 \h </w:instrText>
            </w:r>
            <w:r w:rsidR="00872B6B" w:rsidRPr="003849DA">
              <w:rPr>
                <w:noProof/>
                <w:webHidden/>
                <w:lang w:val="id-ID"/>
              </w:rPr>
            </w:r>
            <w:r w:rsidR="00872B6B" w:rsidRPr="003849DA">
              <w:rPr>
                <w:noProof/>
                <w:webHidden/>
                <w:lang w:val="id-ID"/>
              </w:rPr>
              <w:fldChar w:fldCharType="separate"/>
            </w:r>
            <w:r w:rsidR="00872B6B" w:rsidRPr="003849DA">
              <w:rPr>
                <w:noProof/>
                <w:webHidden/>
                <w:lang w:val="id-ID"/>
              </w:rPr>
              <w:t>3</w:t>
            </w:r>
            <w:r w:rsidR="00872B6B" w:rsidRPr="003849DA">
              <w:rPr>
                <w:noProof/>
                <w:webHidden/>
                <w:lang w:val="id-ID"/>
              </w:rPr>
              <w:fldChar w:fldCharType="end"/>
            </w:r>
          </w:hyperlink>
        </w:p>
        <w:p w14:paraId="77EE53D9" w14:textId="77777777" w:rsidR="00872B6B" w:rsidRPr="003849DA" w:rsidRDefault="004253E4" w:rsidP="00837EF6">
          <w:pPr>
            <w:pStyle w:val="TOC1"/>
            <w:spacing w:line="360" w:lineRule="auto"/>
            <w:rPr>
              <w:noProof/>
              <w:lang w:val="id-ID"/>
            </w:rPr>
          </w:pPr>
          <w:hyperlink w:anchor="_Toc508094787" w:history="1">
            <w:r w:rsidR="00872B6B" w:rsidRPr="003849DA">
              <w:rPr>
                <w:rStyle w:val="Hyperlink"/>
                <w:noProof/>
                <w:lang w:val="id-ID"/>
              </w:rPr>
              <w:t>Daftar Gambar</w:t>
            </w:r>
            <w:r w:rsidR="00872B6B" w:rsidRPr="003849DA">
              <w:rPr>
                <w:noProof/>
                <w:webHidden/>
                <w:lang w:val="id-ID"/>
              </w:rPr>
              <w:tab/>
            </w:r>
            <w:r w:rsidR="00872B6B" w:rsidRPr="003849DA">
              <w:rPr>
                <w:noProof/>
                <w:webHidden/>
                <w:lang w:val="id-ID"/>
              </w:rPr>
              <w:fldChar w:fldCharType="begin"/>
            </w:r>
            <w:r w:rsidR="00872B6B" w:rsidRPr="003849DA">
              <w:rPr>
                <w:noProof/>
                <w:webHidden/>
                <w:lang w:val="id-ID"/>
              </w:rPr>
              <w:instrText xml:space="preserve"> PAGEREF _Toc508094787 \h </w:instrText>
            </w:r>
            <w:r w:rsidR="00872B6B" w:rsidRPr="003849DA">
              <w:rPr>
                <w:noProof/>
                <w:webHidden/>
                <w:lang w:val="id-ID"/>
              </w:rPr>
            </w:r>
            <w:r w:rsidR="00872B6B" w:rsidRPr="003849DA">
              <w:rPr>
                <w:noProof/>
                <w:webHidden/>
                <w:lang w:val="id-ID"/>
              </w:rPr>
              <w:fldChar w:fldCharType="separate"/>
            </w:r>
            <w:r w:rsidR="00872B6B" w:rsidRPr="003849DA">
              <w:rPr>
                <w:noProof/>
                <w:webHidden/>
                <w:lang w:val="id-ID"/>
              </w:rPr>
              <w:t>4</w:t>
            </w:r>
            <w:r w:rsidR="00872B6B" w:rsidRPr="003849DA">
              <w:rPr>
                <w:noProof/>
                <w:webHidden/>
                <w:lang w:val="id-ID"/>
              </w:rPr>
              <w:fldChar w:fldCharType="end"/>
            </w:r>
          </w:hyperlink>
        </w:p>
        <w:p w14:paraId="0D13A12C" w14:textId="77777777" w:rsidR="00872B6B" w:rsidRPr="003849DA" w:rsidRDefault="004253E4" w:rsidP="00837EF6">
          <w:pPr>
            <w:pStyle w:val="TOC1"/>
            <w:spacing w:line="360" w:lineRule="auto"/>
            <w:rPr>
              <w:noProof/>
              <w:lang w:val="id-ID"/>
            </w:rPr>
          </w:pPr>
          <w:hyperlink w:anchor="_Toc508094788" w:history="1">
            <w:r w:rsidR="00872B6B" w:rsidRPr="003849DA">
              <w:rPr>
                <w:rStyle w:val="Hyperlink"/>
                <w:noProof/>
                <w:lang w:val="id-ID"/>
              </w:rPr>
              <w:t>1</w:t>
            </w:r>
            <w:r w:rsidR="00872B6B" w:rsidRPr="003849DA">
              <w:rPr>
                <w:noProof/>
                <w:lang w:val="id-ID"/>
              </w:rPr>
              <w:tab/>
            </w:r>
            <w:r w:rsidR="00872B6B" w:rsidRPr="003849DA">
              <w:rPr>
                <w:rStyle w:val="Hyperlink"/>
                <w:noProof/>
                <w:lang w:val="id-ID"/>
              </w:rPr>
              <w:t>Pendahuluan</w:t>
            </w:r>
            <w:r w:rsidR="00872B6B" w:rsidRPr="003849DA">
              <w:rPr>
                <w:noProof/>
                <w:webHidden/>
                <w:lang w:val="id-ID"/>
              </w:rPr>
              <w:tab/>
            </w:r>
            <w:r w:rsidR="00872B6B" w:rsidRPr="003849DA">
              <w:rPr>
                <w:noProof/>
                <w:webHidden/>
                <w:lang w:val="id-ID"/>
              </w:rPr>
              <w:fldChar w:fldCharType="begin"/>
            </w:r>
            <w:r w:rsidR="00872B6B" w:rsidRPr="003849DA">
              <w:rPr>
                <w:noProof/>
                <w:webHidden/>
                <w:lang w:val="id-ID"/>
              </w:rPr>
              <w:instrText xml:space="preserve"> PAGEREF _Toc508094788 \h </w:instrText>
            </w:r>
            <w:r w:rsidR="00872B6B" w:rsidRPr="003849DA">
              <w:rPr>
                <w:noProof/>
                <w:webHidden/>
                <w:lang w:val="id-ID"/>
              </w:rPr>
            </w:r>
            <w:r w:rsidR="00872B6B" w:rsidRPr="003849DA">
              <w:rPr>
                <w:noProof/>
                <w:webHidden/>
                <w:lang w:val="id-ID"/>
              </w:rPr>
              <w:fldChar w:fldCharType="separate"/>
            </w:r>
            <w:r w:rsidR="00872B6B" w:rsidRPr="003849DA">
              <w:rPr>
                <w:noProof/>
                <w:webHidden/>
                <w:lang w:val="id-ID"/>
              </w:rPr>
              <w:t>5</w:t>
            </w:r>
            <w:r w:rsidR="00872B6B" w:rsidRPr="003849DA">
              <w:rPr>
                <w:noProof/>
                <w:webHidden/>
                <w:lang w:val="id-ID"/>
              </w:rPr>
              <w:fldChar w:fldCharType="end"/>
            </w:r>
          </w:hyperlink>
        </w:p>
        <w:p w14:paraId="451AD9D8" w14:textId="77777777" w:rsidR="00872B6B" w:rsidRPr="003849DA" w:rsidRDefault="004253E4" w:rsidP="00837EF6">
          <w:pPr>
            <w:pStyle w:val="TOC2"/>
            <w:spacing w:after="0" w:line="360" w:lineRule="auto"/>
            <w:rPr>
              <w:noProof/>
              <w:lang w:val="id-ID"/>
            </w:rPr>
          </w:pPr>
          <w:hyperlink w:anchor="_Toc508094789" w:history="1">
            <w:r w:rsidR="00872B6B" w:rsidRPr="003849DA">
              <w:rPr>
                <w:rStyle w:val="Hyperlink"/>
                <w:noProof/>
                <w:lang w:val="id-ID"/>
              </w:rPr>
              <w:t>1.1</w:t>
            </w:r>
            <w:r w:rsidR="00872B6B" w:rsidRPr="003849DA">
              <w:rPr>
                <w:noProof/>
                <w:lang w:val="id-ID"/>
              </w:rPr>
              <w:tab/>
            </w:r>
            <w:r w:rsidR="00872B6B" w:rsidRPr="003849DA">
              <w:rPr>
                <w:rStyle w:val="Hyperlink"/>
                <w:noProof/>
                <w:lang w:val="id-ID"/>
              </w:rPr>
              <w:t>Latar Belakang</w:t>
            </w:r>
            <w:r w:rsidR="00872B6B" w:rsidRPr="003849DA">
              <w:rPr>
                <w:noProof/>
                <w:webHidden/>
                <w:lang w:val="id-ID"/>
              </w:rPr>
              <w:tab/>
            </w:r>
            <w:r w:rsidR="00872B6B" w:rsidRPr="003849DA">
              <w:rPr>
                <w:noProof/>
                <w:webHidden/>
                <w:lang w:val="id-ID"/>
              </w:rPr>
              <w:fldChar w:fldCharType="begin"/>
            </w:r>
            <w:r w:rsidR="00872B6B" w:rsidRPr="003849DA">
              <w:rPr>
                <w:noProof/>
                <w:webHidden/>
                <w:lang w:val="id-ID"/>
              </w:rPr>
              <w:instrText xml:space="preserve"> PAGEREF _Toc508094789 \h </w:instrText>
            </w:r>
            <w:r w:rsidR="00872B6B" w:rsidRPr="003849DA">
              <w:rPr>
                <w:noProof/>
                <w:webHidden/>
                <w:lang w:val="id-ID"/>
              </w:rPr>
            </w:r>
            <w:r w:rsidR="00872B6B" w:rsidRPr="003849DA">
              <w:rPr>
                <w:noProof/>
                <w:webHidden/>
                <w:lang w:val="id-ID"/>
              </w:rPr>
              <w:fldChar w:fldCharType="separate"/>
            </w:r>
            <w:r w:rsidR="00872B6B" w:rsidRPr="003849DA">
              <w:rPr>
                <w:noProof/>
                <w:webHidden/>
                <w:lang w:val="id-ID"/>
              </w:rPr>
              <w:t>5</w:t>
            </w:r>
            <w:r w:rsidR="00872B6B" w:rsidRPr="003849DA">
              <w:rPr>
                <w:noProof/>
                <w:webHidden/>
                <w:lang w:val="id-ID"/>
              </w:rPr>
              <w:fldChar w:fldCharType="end"/>
            </w:r>
          </w:hyperlink>
        </w:p>
        <w:p w14:paraId="32240A89" w14:textId="77777777" w:rsidR="00872B6B" w:rsidRPr="003849DA" w:rsidRDefault="004253E4" w:rsidP="00837EF6">
          <w:pPr>
            <w:pStyle w:val="TOC2"/>
            <w:spacing w:after="0" w:line="360" w:lineRule="auto"/>
            <w:rPr>
              <w:noProof/>
              <w:lang w:val="id-ID"/>
            </w:rPr>
          </w:pPr>
          <w:hyperlink w:anchor="_Toc508094791" w:history="1">
            <w:r w:rsidR="00872B6B" w:rsidRPr="003849DA">
              <w:rPr>
                <w:rStyle w:val="Hyperlink"/>
                <w:noProof/>
                <w:lang w:val="id-ID"/>
              </w:rPr>
              <w:t>1.2</w:t>
            </w:r>
            <w:r w:rsidR="00872B6B" w:rsidRPr="003849DA">
              <w:rPr>
                <w:noProof/>
                <w:lang w:val="id-ID"/>
              </w:rPr>
              <w:tab/>
            </w:r>
            <w:r w:rsidR="00872B6B" w:rsidRPr="003849DA">
              <w:rPr>
                <w:rStyle w:val="Hyperlink"/>
                <w:noProof/>
                <w:lang w:val="id-ID"/>
              </w:rPr>
              <w:t>Tujuan</w:t>
            </w:r>
            <w:r w:rsidR="00872B6B" w:rsidRPr="003849DA">
              <w:rPr>
                <w:noProof/>
                <w:webHidden/>
                <w:lang w:val="id-ID"/>
              </w:rPr>
              <w:tab/>
            </w:r>
            <w:r w:rsidR="00872B6B" w:rsidRPr="003849DA">
              <w:rPr>
                <w:noProof/>
                <w:webHidden/>
                <w:lang w:val="id-ID"/>
              </w:rPr>
              <w:fldChar w:fldCharType="begin"/>
            </w:r>
            <w:r w:rsidR="00872B6B" w:rsidRPr="003849DA">
              <w:rPr>
                <w:noProof/>
                <w:webHidden/>
                <w:lang w:val="id-ID"/>
              </w:rPr>
              <w:instrText xml:space="preserve"> PAGEREF _Toc508094791 \h </w:instrText>
            </w:r>
            <w:r w:rsidR="00872B6B" w:rsidRPr="003849DA">
              <w:rPr>
                <w:noProof/>
                <w:webHidden/>
                <w:lang w:val="id-ID"/>
              </w:rPr>
            </w:r>
            <w:r w:rsidR="00872B6B" w:rsidRPr="003849DA">
              <w:rPr>
                <w:noProof/>
                <w:webHidden/>
                <w:lang w:val="id-ID"/>
              </w:rPr>
              <w:fldChar w:fldCharType="separate"/>
            </w:r>
            <w:r w:rsidR="00872B6B" w:rsidRPr="003849DA">
              <w:rPr>
                <w:noProof/>
                <w:webHidden/>
                <w:lang w:val="id-ID"/>
              </w:rPr>
              <w:t>5</w:t>
            </w:r>
            <w:r w:rsidR="00872B6B" w:rsidRPr="003849DA">
              <w:rPr>
                <w:noProof/>
                <w:webHidden/>
                <w:lang w:val="id-ID"/>
              </w:rPr>
              <w:fldChar w:fldCharType="end"/>
            </w:r>
          </w:hyperlink>
        </w:p>
        <w:p w14:paraId="2BB50628" w14:textId="77777777" w:rsidR="00872B6B" w:rsidRPr="003849DA" w:rsidRDefault="004253E4" w:rsidP="00837EF6">
          <w:pPr>
            <w:pStyle w:val="TOC1"/>
            <w:spacing w:line="360" w:lineRule="auto"/>
            <w:rPr>
              <w:noProof/>
              <w:lang w:val="id-ID"/>
            </w:rPr>
          </w:pPr>
          <w:hyperlink w:anchor="_Toc508094793" w:history="1">
            <w:r w:rsidR="00872B6B" w:rsidRPr="003849DA">
              <w:rPr>
                <w:rStyle w:val="Hyperlink"/>
                <w:noProof/>
                <w:lang w:val="id-ID"/>
              </w:rPr>
              <w:t>2</w:t>
            </w:r>
            <w:r w:rsidR="00872B6B" w:rsidRPr="003849DA">
              <w:rPr>
                <w:noProof/>
                <w:lang w:val="id-ID"/>
              </w:rPr>
              <w:tab/>
            </w:r>
            <w:r w:rsidR="00872B6B" w:rsidRPr="003849DA">
              <w:rPr>
                <w:rStyle w:val="Hyperlink"/>
                <w:noProof/>
                <w:lang w:val="id-ID"/>
              </w:rPr>
              <w:t>Pemangku Kepentingan</w:t>
            </w:r>
            <w:r w:rsidR="00872B6B" w:rsidRPr="003849DA">
              <w:rPr>
                <w:noProof/>
                <w:webHidden/>
                <w:lang w:val="id-ID"/>
              </w:rPr>
              <w:tab/>
            </w:r>
            <w:r w:rsidR="00872B6B" w:rsidRPr="003849DA">
              <w:rPr>
                <w:noProof/>
                <w:webHidden/>
                <w:lang w:val="id-ID"/>
              </w:rPr>
              <w:fldChar w:fldCharType="begin"/>
            </w:r>
            <w:r w:rsidR="00872B6B" w:rsidRPr="003849DA">
              <w:rPr>
                <w:noProof/>
                <w:webHidden/>
                <w:lang w:val="id-ID"/>
              </w:rPr>
              <w:instrText xml:space="preserve"> PAGEREF _Toc508094793 \h </w:instrText>
            </w:r>
            <w:r w:rsidR="00872B6B" w:rsidRPr="003849DA">
              <w:rPr>
                <w:noProof/>
                <w:webHidden/>
                <w:lang w:val="id-ID"/>
              </w:rPr>
            </w:r>
            <w:r w:rsidR="00872B6B" w:rsidRPr="003849DA">
              <w:rPr>
                <w:noProof/>
                <w:webHidden/>
                <w:lang w:val="id-ID"/>
              </w:rPr>
              <w:fldChar w:fldCharType="separate"/>
            </w:r>
            <w:r w:rsidR="00872B6B" w:rsidRPr="003849DA">
              <w:rPr>
                <w:noProof/>
                <w:webHidden/>
                <w:lang w:val="id-ID"/>
              </w:rPr>
              <w:t>5</w:t>
            </w:r>
            <w:r w:rsidR="00872B6B" w:rsidRPr="003849DA">
              <w:rPr>
                <w:noProof/>
                <w:webHidden/>
                <w:lang w:val="id-ID"/>
              </w:rPr>
              <w:fldChar w:fldCharType="end"/>
            </w:r>
          </w:hyperlink>
        </w:p>
        <w:p w14:paraId="5ABA04F2" w14:textId="77777777" w:rsidR="00872B6B" w:rsidRPr="003849DA" w:rsidRDefault="004253E4" w:rsidP="00837EF6">
          <w:pPr>
            <w:pStyle w:val="TOC2"/>
            <w:spacing w:after="0" w:line="360" w:lineRule="auto"/>
            <w:rPr>
              <w:noProof/>
              <w:lang w:val="id-ID"/>
            </w:rPr>
          </w:pPr>
          <w:hyperlink w:anchor="_Toc508094794" w:history="1">
            <w:r w:rsidR="00872B6B" w:rsidRPr="003849DA">
              <w:rPr>
                <w:rStyle w:val="Hyperlink"/>
                <w:noProof/>
                <w:lang w:val="id-ID"/>
              </w:rPr>
              <w:t>2.1</w:t>
            </w:r>
            <w:r w:rsidR="00872B6B" w:rsidRPr="003849DA">
              <w:rPr>
                <w:noProof/>
                <w:lang w:val="id-ID"/>
              </w:rPr>
              <w:tab/>
            </w:r>
            <w:r w:rsidR="00872B6B" w:rsidRPr="003849DA">
              <w:rPr>
                <w:rStyle w:val="Hyperlink"/>
                <w:noProof/>
                <w:lang w:val="id-ID"/>
              </w:rPr>
              <w:t>Pemohon Pengembangan</w:t>
            </w:r>
            <w:r w:rsidR="00872B6B" w:rsidRPr="003849DA">
              <w:rPr>
                <w:noProof/>
                <w:webHidden/>
                <w:lang w:val="id-ID"/>
              </w:rPr>
              <w:tab/>
            </w:r>
            <w:r w:rsidR="00872B6B" w:rsidRPr="003849DA">
              <w:rPr>
                <w:noProof/>
                <w:webHidden/>
                <w:lang w:val="id-ID"/>
              </w:rPr>
              <w:fldChar w:fldCharType="begin"/>
            </w:r>
            <w:r w:rsidR="00872B6B" w:rsidRPr="003849DA">
              <w:rPr>
                <w:noProof/>
                <w:webHidden/>
                <w:lang w:val="id-ID"/>
              </w:rPr>
              <w:instrText xml:space="preserve"> PAGEREF _Toc508094794 \h </w:instrText>
            </w:r>
            <w:r w:rsidR="00872B6B" w:rsidRPr="003849DA">
              <w:rPr>
                <w:noProof/>
                <w:webHidden/>
                <w:lang w:val="id-ID"/>
              </w:rPr>
            </w:r>
            <w:r w:rsidR="00872B6B" w:rsidRPr="003849DA">
              <w:rPr>
                <w:noProof/>
                <w:webHidden/>
                <w:lang w:val="id-ID"/>
              </w:rPr>
              <w:fldChar w:fldCharType="separate"/>
            </w:r>
            <w:r w:rsidR="00872B6B" w:rsidRPr="003849DA">
              <w:rPr>
                <w:noProof/>
                <w:webHidden/>
                <w:lang w:val="id-ID"/>
              </w:rPr>
              <w:t>5</w:t>
            </w:r>
            <w:r w:rsidR="00872B6B" w:rsidRPr="003849DA">
              <w:rPr>
                <w:noProof/>
                <w:webHidden/>
                <w:lang w:val="id-ID"/>
              </w:rPr>
              <w:fldChar w:fldCharType="end"/>
            </w:r>
          </w:hyperlink>
        </w:p>
        <w:p w14:paraId="2D5C9EA4" w14:textId="77777777" w:rsidR="00872B6B" w:rsidRPr="003849DA" w:rsidRDefault="004253E4" w:rsidP="00837EF6">
          <w:pPr>
            <w:pStyle w:val="TOC2"/>
            <w:spacing w:after="0" w:line="360" w:lineRule="auto"/>
            <w:rPr>
              <w:noProof/>
              <w:lang w:val="id-ID"/>
            </w:rPr>
          </w:pPr>
          <w:hyperlink w:anchor="_Toc508094795" w:history="1">
            <w:r w:rsidR="00872B6B" w:rsidRPr="003849DA">
              <w:rPr>
                <w:rStyle w:val="Hyperlink"/>
                <w:noProof/>
                <w:lang w:val="id-ID"/>
              </w:rPr>
              <w:t>2.2</w:t>
            </w:r>
            <w:r w:rsidR="00872B6B" w:rsidRPr="003849DA">
              <w:rPr>
                <w:noProof/>
                <w:lang w:val="id-ID"/>
              </w:rPr>
              <w:tab/>
            </w:r>
            <w:r w:rsidR="00872B6B" w:rsidRPr="003849DA">
              <w:rPr>
                <w:rStyle w:val="Hyperlink"/>
                <w:noProof/>
                <w:lang w:val="id-ID"/>
              </w:rPr>
              <w:t>Unit yang Akan Terlibat dalam Pengembangan</w:t>
            </w:r>
            <w:r w:rsidR="00872B6B" w:rsidRPr="003849DA">
              <w:rPr>
                <w:noProof/>
                <w:webHidden/>
                <w:lang w:val="id-ID"/>
              </w:rPr>
              <w:tab/>
            </w:r>
            <w:r w:rsidR="00872B6B" w:rsidRPr="003849DA">
              <w:rPr>
                <w:noProof/>
                <w:webHidden/>
                <w:lang w:val="id-ID"/>
              </w:rPr>
              <w:fldChar w:fldCharType="begin"/>
            </w:r>
            <w:r w:rsidR="00872B6B" w:rsidRPr="003849DA">
              <w:rPr>
                <w:noProof/>
                <w:webHidden/>
                <w:lang w:val="id-ID"/>
              </w:rPr>
              <w:instrText xml:space="preserve"> PAGEREF _Toc508094795 \h </w:instrText>
            </w:r>
            <w:r w:rsidR="00872B6B" w:rsidRPr="003849DA">
              <w:rPr>
                <w:noProof/>
                <w:webHidden/>
                <w:lang w:val="id-ID"/>
              </w:rPr>
            </w:r>
            <w:r w:rsidR="00872B6B" w:rsidRPr="003849DA">
              <w:rPr>
                <w:noProof/>
                <w:webHidden/>
                <w:lang w:val="id-ID"/>
              </w:rPr>
              <w:fldChar w:fldCharType="separate"/>
            </w:r>
            <w:r w:rsidR="00872B6B" w:rsidRPr="003849DA">
              <w:rPr>
                <w:noProof/>
                <w:webHidden/>
                <w:lang w:val="id-ID"/>
              </w:rPr>
              <w:t>5</w:t>
            </w:r>
            <w:r w:rsidR="00872B6B" w:rsidRPr="003849DA">
              <w:rPr>
                <w:noProof/>
                <w:webHidden/>
                <w:lang w:val="id-ID"/>
              </w:rPr>
              <w:fldChar w:fldCharType="end"/>
            </w:r>
          </w:hyperlink>
        </w:p>
        <w:p w14:paraId="553ED48A" w14:textId="77777777" w:rsidR="00872B6B" w:rsidRPr="003849DA" w:rsidRDefault="004253E4" w:rsidP="00837EF6">
          <w:pPr>
            <w:pStyle w:val="TOC1"/>
            <w:spacing w:line="360" w:lineRule="auto"/>
            <w:rPr>
              <w:noProof/>
              <w:lang w:val="id-ID"/>
            </w:rPr>
          </w:pPr>
          <w:hyperlink w:anchor="_Toc508094799" w:history="1">
            <w:r w:rsidR="00872B6B" w:rsidRPr="003849DA">
              <w:rPr>
                <w:rStyle w:val="Hyperlink"/>
                <w:noProof/>
                <w:lang w:val="id-ID"/>
              </w:rPr>
              <w:t>3</w:t>
            </w:r>
            <w:r w:rsidR="00872B6B" w:rsidRPr="003849DA">
              <w:rPr>
                <w:noProof/>
                <w:lang w:val="id-ID"/>
              </w:rPr>
              <w:tab/>
            </w:r>
            <w:r w:rsidR="00872B6B" w:rsidRPr="003849DA">
              <w:rPr>
                <w:rStyle w:val="Hyperlink"/>
                <w:noProof/>
                <w:lang w:val="id-ID"/>
              </w:rPr>
              <w:t>Pengguna (</w:t>
            </w:r>
            <w:r w:rsidR="00872B6B" w:rsidRPr="003849DA">
              <w:rPr>
                <w:rStyle w:val="Hyperlink"/>
                <w:i/>
                <w:noProof/>
                <w:lang w:val="id-ID"/>
              </w:rPr>
              <w:t>User</w:t>
            </w:r>
            <w:r w:rsidR="00872B6B" w:rsidRPr="003849DA">
              <w:rPr>
                <w:rStyle w:val="Hyperlink"/>
                <w:noProof/>
                <w:lang w:val="id-ID"/>
              </w:rPr>
              <w:t>)</w:t>
            </w:r>
            <w:r w:rsidR="00872B6B" w:rsidRPr="003849DA">
              <w:rPr>
                <w:noProof/>
                <w:webHidden/>
                <w:lang w:val="id-ID"/>
              </w:rPr>
              <w:tab/>
            </w:r>
            <w:r w:rsidR="00872B6B" w:rsidRPr="003849DA">
              <w:rPr>
                <w:noProof/>
                <w:webHidden/>
                <w:lang w:val="id-ID"/>
              </w:rPr>
              <w:fldChar w:fldCharType="begin"/>
            </w:r>
            <w:r w:rsidR="00872B6B" w:rsidRPr="003849DA">
              <w:rPr>
                <w:noProof/>
                <w:webHidden/>
                <w:lang w:val="id-ID"/>
              </w:rPr>
              <w:instrText xml:space="preserve"> PAGEREF _Toc508094799 \h </w:instrText>
            </w:r>
            <w:r w:rsidR="00872B6B" w:rsidRPr="003849DA">
              <w:rPr>
                <w:noProof/>
                <w:webHidden/>
                <w:lang w:val="id-ID"/>
              </w:rPr>
            </w:r>
            <w:r w:rsidR="00872B6B" w:rsidRPr="003849DA">
              <w:rPr>
                <w:noProof/>
                <w:webHidden/>
                <w:lang w:val="id-ID"/>
              </w:rPr>
              <w:fldChar w:fldCharType="separate"/>
            </w:r>
            <w:r w:rsidR="00872B6B" w:rsidRPr="003849DA">
              <w:rPr>
                <w:noProof/>
                <w:webHidden/>
                <w:lang w:val="id-ID"/>
              </w:rPr>
              <w:t>5</w:t>
            </w:r>
            <w:r w:rsidR="00872B6B" w:rsidRPr="003849DA">
              <w:rPr>
                <w:noProof/>
                <w:webHidden/>
                <w:lang w:val="id-ID"/>
              </w:rPr>
              <w:fldChar w:fldCharType="end"/>
            </w:r>
          </w:hyperlink>
        </w:p>
        <w:p w14:paraId="666C9F9A" w14:textId="77777777" w:rsidR="00872B6B" w:rsidRPr="003849DA" w:rsidRDefault="004253E4" w:rsidP="00837EF6">
          <w:pPr>
            <w:pStyle w:val="TOC1"/>
            <w:spacing w:line="360" w:lineRule="auto"/>
            <w:rPr>
              <w:noProof/>
              <w:lang w:val="id-ID"/>
            </w:rPr>
          </w:pPr>
          <w:hyperlink w:anchor="_Toc508094802" w:history="1">
            <w:r w:rsidR="00872B6B" w:rsidRPr="003849DA">
              <w:rPr>
                <w:rStyle w:val="Hyperlink"/>
                <w:noProof/>
                <w:lang w:val="id-ID"/>
              </w:rPr>
              <w:t>4</w:t>
            </w:r>
            <w:r w:rsidR="00872B6B" w:rsidRPr="003849DA">
              <w:rPr>
                <w:noProof/>
                <w:lang w:val="id-ID"/>
              </w:rPr>
              <w:tab/>
            </w:r>
            <w:r w:rsidR="00872B6B" w:rsidRPr="003849DA">
              <w:rPr>
                <w:rStyle w:val="Hyperlink"/>
                <w:noProof/>
                <w:lang w:val="id-ID"/>
              </w:rPr>
              <w:t>Ruang Lingkup Pengembangan dan Batasan Waktu</w:t>
            </w:r>
            <w:r w:rsidR="00872B6B" w:rsidRPr="003849DA">
              <w:rPr>
                <w:noProof/>
                <w:webHidden/>
                <w:lang w:val="id-ID"/>
              </w:rPr>
              <w:tab/>
            </w:r>
            <w:r w:rsidR="00872B6B" w:rsidRPr="003849DA">
              <w:rPr>
                <w:noProof/>
                <w:webHidden/>
                <w:lang w:val="id-ID"/>
              </w:rPr>
              <w:fldChar w:fldCharType="begin"/>
            </w:r>
            <w:r w:rsidR="00872B6B" w:rsidRPr="003849DA">
              <w:rPr>
                <w:noProof/>
                <w:webHidden/>
                <w:lang w:val="id-ID"/>
              </w:rPr>
              <w:instrText xml:space="preserve"> PAGEREF _Toc508094802 \h </w:instrText>
            </w:r>
            <w:r w:rsidR="00872B6B" w:rsidRPr="003849DA">
              <w:rPr>
                <w:noProof/>
                <w:webHidden/>
                <w:lang w:val="id-ID"/>
              </w:rPr>
            </w:r>
            <w:r w:rsidR="00872B6B" w:rsidRPr="003849DA">
              <w:rPr>
                <w:noProof/>
                <w:webHidden/>
                <w:lang w:val="id-ID"/>
              </w:rPr>
              <w:fldChar w:fldCharType="separate"/>
            </w:r>
            <w:r w:rsidR="00872B6B" w:rsidRPr="003849DA">
              <w:rPr>
                <w:noProof/>
                <w:webHidden/>
                <w:lang w:val="id-ID"/>
              </w:rPr>
              <w:t>6</w:t>
            </w:r>
            <w:r w:rsidR="00872B6B" w:rsidRPr="003849DA">
              <w:rPr>
                <w:noProof/>
                <w:webHidden/>
                <w:lang w:val="id-ID"/>
              </w:rPr>
              <w:fldChar w:fldCharType="end"/>
            </w:r>
          </w:hyperlink>
        </w:p>
        <w:p w14:paraId="7033BF3E" w14:textId="77777777" w:rsidR="00872B6B" w:rsidRPr="003849DA" w:rsidRDefault="004253E4" w:rsidP="00837EF6">
          <w:pPr>
            <w:pStyle w:val="TOC2"/>
            <w:spacing w:after="0" w:line="360" w:lineRule="auto"/>
            <w:rPr>
              <w:noProof/>
              <w:lang w:val="id-ID"/>
            </w:rPr>
          </w:pPr>
          <w:hyperlink w:anchor="_Toc508094803" w:history="1">
            <w:r w:rsidR="00872B6B" w:rsidRPr="003849DA">
              <w:rPr>
                <w:rStyle w:val="Hyperlink"/>
                <w:noProof/>
                <w:lang w:val="id-ID"/>
              </w:rPr>
              <w:t>4.1</w:t>
            </w:r>
            <w:r w:rsidR="00872B6B" w:rsidRPr="003849DA">
              <w:rPr>
                <w:noProof/>
                <w:lang w:val="id-ID"/>
              </w:rPr>
              <w:tab/>
            </w:r>
            <w:r w:rsidR="00872B6B" w:rsidRPr="003849DA">
              <w:rPr>
                <w:rStyle w:val="Hyperlink"/>
                <w:noProof/>
                <w:lang w:val="id-ID"/>
              </w:rPr>
              <w:t>Ruang Lingkup Pengembangan</w:t>
            </w:r>
            <w:r w:rsidR="00872B6B" w:rsidRPr="003849DA">
              <w:rPr>
                <w:noProof/>
                <w:webHidden/>
                <w:lang w:val="id-ID"/>
              </w:rPr>
              <w:tab/>
            </w:r>
            <w:r w:rsidR="00872B6B" w:rsidRPr="003849DA">
              <w:rPr>
                <w:noProof/>
                <w:webHidden/>
                <w:lang w:val="id-ID"/>
              </w:rPr>
              <w:fldChar w:fldCharType="begin"/>
            </w:r>
            <w:r w:rsidR="00872B6B" w:rsidRPr="003849DA">
              <w:rPr>
                <w:noProof/>
                <w:webHidden/>
                <w:lang w:val="id-ID"/>
              </w:rPr>
              <w:instrText xml:space="preserve"> PAGEREF _Toc508094803 \h </w:instrText>
            </w:r>
            <w:r w:rsidR="00872B6B" w:rsidRPr="003849DA">
              <w:rPr>
                <w:noProof/>
                <w:webHidden/>
                <w:lang w:val="id-ID"/>
              </w:rPr>
            </w:r>
            <w:r w:rsidR="00872B6B" w:rsidRPr="003849DA">
              <w:rPr>
                <w:noProof/>
                <w:webHidden/>
                <w:lang w:val="id-ID"/>
              </w:rPr>
              <w:fldChar w:fldCharType="separate"/>
            </w:r>
            <w:r w:rsidR="00872B6B" w:rsidRPr="003849DA">
              <w:rPr>
                <w:noProof/>
                <w:webHidden/>
                <w:lang w:val="id-ID"/>
              </w:rPr>
              <w:t>6</w:t>
            </w:r>
            <w:r w:rsidR="00872B6B" w:rsidRPr="003849DA">
              <w:rPr>
                <w:noProof/>
                <w:webHidden/>
                <w:lang w:val="id-ID"/>
              </w:rPr>
              <w:fldChar w:fldCharType="end"/>
            </w:r>
          </w:hyperlink>
        </w:p>
        <w:p w14:paraId="0C3CA7BC" w14:textId="77777777" w:rsidR="00872B6B" w:rsidRPr="003849DA" w:rsidRDefault="004253E4" w:rsidP="00837EF6">
          <w:pPr>
            <w:pStyle w:val="TOC2"/>
            <w:spacing w:after="0" w:line="360" w:lineRule="auto"/>
            <w:rPr>
              <w:noProof/>
              <w:lang w:val="id-ID"/>
            </w:rPr>
          </w:pPr>
          <w:hyperlink w:anchor="_Toc508094804" w:history="1">
            <w:r w:rsidR="00872B6B" w:rsidRPr="003849DA">
              <w:rPr>
                <w:rStyle w:val="Hyperlink"/>
                <w:noProof/>
                <w:lang w:val="id-ID"/>
              </w:rPr>
              <w:t>4.2</w:t>
            </w:r>
            <w:r w:rsidR="00872B6B" w:rsidRPr="003849DA">
              <w:rPr>
                <w:noProof/>
                <w:lang w:val="id-ID"/>
              </w:rPr>
              <w:tab/>
            </w:r>
            <w:r w:rsidR="00872B6B" w:rsidRPr="003849DA">
              <w:rPr>
                <w:rStyle w:val="Hyperlink"/>
                <w:noProof/>
                <w:lang w:val="id-ID"/>
              </w:rPr>
              <w:t>Batasan Waktu</w:t>
            </w:r>
            <w:r w:rsidR="00872B6B" w:rsidRPr="003849DA">
              <w:rPr>
                <w:noProof/>
                <w:webHidden/>
                <w:lang w:val="id-ID"/>
              </w:rPr>
              <w:tab/>
            </w:r>
            <w:r w:rsidR="00872B6B" w:rsidRPr="003849DA">
              <w:rPr>
                <w:noProof/>
                <w:webHidden/>
                <w:lang w:val="id-ID"/>
              </w:rPr>
              <w:fldChar w:fldCharType="begin"/>
            </w:r>
            <w:r w:rsidR="00872B6B" w:rsidRPr="003849DA">
              <w:rPr>
                <w:noProof/>
                <w:webHidden/>
                <w:lang w:val="id-ID"/>
              </w:rPr>
              <w:instrText xml:space="preserve"> PAGEREF _Toc508094804 \h </w:instrText>
            </w:r>
            <w:r w:rsidR="00872B6B" w:rsidRPr="003849DA">
              <w:rPr>
                <w:noProof/>
                <w:webHidden/>
                <w:lang w:val="id-ID"/>
              </w:rPr>
            </w:r>
            <w:r w:rsidR="00872B6B" w:rsidRPr="003849DA">
              <w:rPr>
                <w:noProof/>
                <w:webHidden/>
                <w:lang w:val="id-ID"/>
              </w:rPr>
              <w:fldChar w:fldCharType="separate"/>
            </w:r>
            <w:r w:rsidR="00872B6B" w:rsidRPr="003849DA">
              <w:rPr>
                <w:noProof/>
                <w:webHidden/>
                <w:lang w:val="id-ID"/>
              </w:rPr>
              <w:t>6</w:t>
            </w:r>
            <w:r w:rsidR="00872B6B" w:rsidRPr="003849DA">
              <w:rPr>
                <w:noProof/>
                <w:webHidden/>
                <w:lang w:val="id-ID"/>
              </w:rPr>
              <w:fldChar w:fldCharType="end"/>
            </w:r>
          </w:hyperlink>
        </w:p>
        <w:p w14:paraId="0DFB94AB" w14:textId="77777777" w:rsidR="00872B6B" w:rsidRPr="003849DA" w:rsidRDefault="004253E4" w:rsidP="00837EF6">
          <w:pPr>
            <w:pStyle w:val="TOC1"/>
            <w:spacing w:line="360" w:lineRule="auto"/>
            <w:rPr>
              <w:noProof/>
              <w:lang w:val="id-ID"/>
            </w:rPr>
          </w:pPr>
          <w:hyperlink w:anchor="_Toc508094816" w:history="1">
            <w:r w:rsidR="00872B6B" w:rsidRPr="003849DA">
              <w:rPr>
                <w:rStyle w:val="Hyperlink"/>
                <w:noProof/>
                <w:lang w:val="id-ID"/>
              </w:rPr>
              <w:t>5</w:t>
            </w:r>
            <w:r w:rsidR="00872B6B" w:rsidRPr="003849DA">
              <w:rPr>
                <w:noProof/>
                <w:lang w:val="id-ID"/>
              </w:rPr>
              <w:tab/>
            </w:r>
            <w:r w:rsidR="00872B6B" w:rsidRPr="003849DA">
              <w:rPr>
                <w:rStyle w:val="Hyperlink"/>
                <w:noProof/>
                <w:lang w:val="id-ID"/>
              </w:rPr>
              <w:t>Proses Bisnis</w:t>
            </w:r>
            <w:r w:rsidR="00872B6B" w:rsidRPr="003849DA">
              <w:rPr>
                <w:noProof/>
                <w:webHidden/>
                <w:lang w:val="id-ID"/>
              </w:rPr>
              <w:tab/>
            </w:r>
            <w:r w:rsidR="00872B6B" w:rsidRPr="003849DA">
              <w:rPr>
                <w:noProof/>
                <w:webHidden/>
                <w:lang w:val="id-ID"/>
              </w:rPr>
              <w:fldChar w:fldCharType="begin"/>
            </w:r>
            <w:r w:rsidR="00872B6B" w:rsidRPr="003849DA">
              <w:rPr>
                <w:noProof/>
                <w:webHidden/>
                <w:lang w:val="id-ID"/>
              </w:rPr>
              <w:instrText xml:space="preserve"> PAGEREF _Toc508094816 \h </w:instrText>
            </w:r>
            <w:r w:rsidR="00872B6B" w:rsidRPr="003849DA">
              <w:rPr>
                <w:noProof/>
                <w:webHidden/>
                <w:lang w:val="id-ID"/>
              </w:rPr>
            </w:r>
            <w:r w:rsidR="00872B6B" w:rsidRPr="003849DA">
              <w:rPr>
                <w:noProof/>
                <w:webHidden/>
                <w:lang w:val="id-ID"/>
              </w:rPr>
              <w:fldChar w:fldCharType="separate"/>
            </w:r>
            <w:r w:rsidR="00872B6B" w:rsidRPr="003849DA">
              <w:rPr>
                <w:noProof/>
                <w:webHidden/>
                <w:lang w:val="id-ID"/>
              </w:rPr>
              <w:t>7</w:t>
            </w:r>
            <w:r w:rsidR="00872B6B" w:rsidRPr="003849DA">
              <w:rPr>
                <w:noProof/>
                <w:webHidden/>
                <w:lang w:val="id-ID"/>
              </w:rPr>
              <w:fldChar w:fldCharType="end"/>
            </w:r>
          </w:hyperlink>
        </w:p>
        <w:p w14:paraId="07830E89" w14:textId="77777777" w:rsidR="00872B6B" w:rsidRPr="003849DA" w:rsidRDefault="004253E4" w:rsidP="00837EF6">
          <w:pPr>
            <w:pStyle w:val="TOC1"/>
            <w:spacing w:line="360" w:lineRule="auto"/>
            <w:rPr>
              <w:noProof/>
              <w:lang w:val="id-ID"/>
            </w:rPr>
          </w:pPr>
          <w:hyperlink w:anchor="_Toc508094817" w:history="1">
            <w:r w:rsidR="00872B6B" w:rsidRPr="003849DA">
              <w:rPr>
                <w:rStyle w:val="Hyperlink"/>
                <w:noProof/>
                <w:lang w:val="id-ID"/>
              </w:rPr>
              <w:t>6</w:t>
            </w:r>
            <w:r w:rsidR="00872B6B" w:rsidRPr="003849DA">
              <w:rPr>
                <w:noProof/>
                <w:lang w:val="id-ID"/>
              </w:rPr>
              <w:tab/>
            </w:r>
            <w:r w:rsidR="00872B6B" w:rsidRPr="003849DA">
              <w:rPr>
                <w:rStyle w:val="Hyperlink"/>
                <w:noProof/>
                <w:lang w:val="id-ID"/>
              </w:rPr>
              <w:t>Pengembangan Dilakukan</w:t>
            </w:r>
            <w:r w:rsidR="00872B6B" w:rsidRPr="003849DA">
              <w:rPr>
                <w:noProof/>
                <w:webHidden/>
                <w:lang w:val="id-ID"/>
              </w:rPr>
              <w:tab/>
            </w:r>
            <w:r w:rsidR="00872B6B" w:rsidRPr="003849DA">
              <w:rPr>
                <w:noProof/>
                <w:webHidden/>
                <w:lang w:val="id-ID"/>
              </w:rPr>
              <w:fldChar w:fldCharType="begin"/>
            </w:r>
            <w:r w:rsidR="00872B6B" w:rsidRPr="003849DA">
              <w:rPr>
                <w:noProof/>
                <w:webHidden/>
                <w:lang w:val="id-ID"/>
              </w:rPr>
              <w:instrText xml:space="preserve"> PAGEREF _Toc508094817 \h </w:instrText>
            </w:r>
            <w:r w:rsidR="00872B6B" w:rsidRPr="003849DA">
              <w:rPr>
                <w:noProof/>
                <w:webHidden/>
                <w:lang w:val="id-ID"/>
              </w:rPr>
            </w:r>
            <w:r w:rsidR="00872B6B" w:rsidRPr="003849DA">
              <w:rPr>
                <w:noProof/>
                <w:webHidden/>
                <w:lang w:val="id-ID"/>
              </w:rPr>
              <w:fldChar w:fldCharType="separate"/>
            </w:r>
            <w:r w:rsidR="00872B6B" w:rsidRPr="003849DA">
              <w:rPr>
                <w:noProof/>
                <w:webHidden/>
                <w:lang w:val="id-ID"/>
              </w:rPr>
              <w:t>13</w:t>
            </w:r>
            <w:r w:rsidR="00872B6B" w:rsidRPr="003849DA">
              <w:rPr>
                <w:noProof/>
                <w:webHidden/>
                <w:lang w:val="id-ID"/>
              </w:rPr>
              <w:fldChar w:fldCharType="end"/>
            </w:r>
          </w:hyperlink>
        </w:p>
        <w:p w14:paraId="49D149E7" w14:textId="77777777" w:rsidR="00872B6B" w:rsidRPr="003849DA" w:rsidRDefault="004253E4" w:rsidP="00837EF6">
          <w:pPr>
            <w:pStyle w:val="TOC2"/>
            <w:spacing w:after="0" w:line="360" w:lineRule="auto"/>
            <w:rPr>
              <w:noProof/>
              <w:lang w:val="id-ID"/>
            </w:rPr>
          </w:pPr>
          <w:hyperlink w:anchor="_Toc508094818" w:history="1">
            <w:r w:rsidR="00872B6B" w:rsidRPr="003849DA">
              <w:rPr>
                <w:rStyle w:val="Hyperlink"/>
                <w:noProof/>
                <w:lang w:val="id-ID"/>
              </w:rPr>
              <w:t>6.1</w:t>
            </w:r>
            <w:r w:rsidR="00872B6B" w:rsidRPr="003849DA">
              <w:rPr>
                <w:noProof/>
                <w:lang w:val="id-ID"/>
              </w:rPr>
              <w:tab/>
            </w:r>
            <w:r w:rsidR="00872B6B" w:rsidRPr="003849DA">
              <w:rPr>
                <w:rStyle w:val="Hyperlink"/>
                <w:noProof/>
                <w:lang w:val="id-ID"/>
              </w:rPr>
              <w:t>Menu Pencarian Data Audit PSA</w:t>
            </w:r>
            <w:r w:rsidR="00872B6B" w:rsidRPr="003849DA">
              <w:rPr>
                <w:noProof/>
                <w:webHidden/>
                <w:lang w:val="id-ID"/>
              </w:rPr>
              <w:tab/>
            </w:r>
            <w:r w:rsidR="00872B6B" w:rsidRPr="003849DA">
              <w:rPr>
                <w:noProof/>
                <w:webHidden/>
                <w:lang w:val="id-ID"/>
              </w:rPr>
              <w:fldChar w:fldCharType="begin"/>
            </w:r>
            <w:r w:rsidR="00872B6B" w:rsidRPr="003849DA">
              <w:rPr>
                <w:noProof/>
                <w:webHidden/>
                <w:lang w:val="id-ID"/>
              </w:rPr>
              <w:instrText xml:space="preserve"> PAGEREF _Toc508094818 \h </w:instrText>
            </w:r>
            <w:r w:rsidR="00872B6B" w:rsidRPr="003849DA">
              <w:rPr>
                <w:noProof/>
                <w:webHidden/>
                <w:lang w:val="id-ID"/>
              </w:rPr>
            </w:r>
            <w:r w:rsidR="00872B6B" w:rsidRPr="003849DA">
              <w:rPr>
                <w:noProof/>
                <w:webHidden/>
                <w:lang w:val="id-ID"/>
              </w:rPr>
              <w:fldChar w:fldCharType="separate"/>
            </w:r>
            <w:r w:rsidR="00872B6B" w:rsidRPr="003849DA">
              <w:rPr>
                <w:noProof/>
                <w:webHidden/>
                <w:lang w:val="id-ID"/>
              </w:rPr>
              <w:t>13</w:t>
            </w:r>
            <w:r w:rsidR="00872B6B" w:rsidRPr="003849DA">
              <w:rPr>
                <w:noProof/>
                <w:webHidden/>
                <w:lang w:val="id-ID"/>
              </w:rPr>
              <w:fldChar w:fldCharType="end"/>
            </w:r>
          </w:hyperlink>
        </w:p>
        <w:p w14:paraId="7D0CFC3B" w14:textId="77777777" w:rsidR="00872B6B" w:rsidRPr="003849DA" w:rsidRDefault="004253E4" w:rsidP="00837EF6">
          <w:pPr>
            <w:pStyle w:val="TOC2"/>
            <w:spacing w:after="0" w:line="360" w:lineRule="auto"/>
            <w:rPr>
              <w:noProof/>
              <w:lang w:val="id-ID"/>
            </w:rPr>
          </w:pPr>
          <w:hyperlink w:anchor="_Toc508094819" w:history="1">
            <w:r w:rsidR="00872B6B" w:rsidRPr="003849DA">
              <w:rPr>
                <w:rStyle w:val="Hyperlink"/>
                <w:noProof/>
                <w:lang w:val="id-ID"/>
              </w:rPr>
              <w:t>6.2</w:t>
            </w:r>
            <w:r w:rsidR="00872B6B" w:rsidRPr="003849DA">
              <w:rPr>
                <w:noProof/>
                <w:lang w:val="id-ID"/>
              </w:rPr>
              <w:tab/>
            </w:r>
            <w:r w:rsidR="00872B6B" w:rsidRPr="003849DA">
              <w:rPr>
                <w:rStyle w:val="Hyperlink"/>
                <w:noProof/>
                <w:lang w:val="id-ID"/>
              </w:rPr>
              <w:t xml:space="preserve">Mekanisme Otomatisasi Untuk </w:t>
            </w:r>
            <w:r w:rsidR="00872B6B" w:rsidRPr="003849DA">
              <w:rPr>
                <w:rStyle w:val="Hyperlink"/>
                <w:i/>
                <w:noProof/>
                <w:lang w:val="id-ID"/>
              </w:rPr>
              <w:t>Query</w:t>
            </w:r>
            <w:r w:rsidR="00872B6B" w:rsidRPr="003849DA">
              <w:rPr>
                <w:rStyle w:val="Hyperlink"/>
                <w:noProof/>
                <w:lang w:val="id-ID"/>
              </w:rPr>
              <w:t xml:space="preserve"> Manual Unit Penelitian</w:t>
            </w:r>
            <w:r w:rsidR="00872B6B" w:rsidRPr="003849DA">
              <w:rPr>
                <w:noProof/>
                <w:webHidden/>
                <w:lang w:val="id-ID"/>
              </w:rPr>
              <w:tab/>
            </w:r>
            <w:r w:rsidR="00872B6B" w:rsidRPr="003849DA">
              <w:rPr>
                <w:noProof/>
                <w:webHidden/>
                <w:lang w:val="id-ID"/>
              </w:rPr>
              <w:fldChar w:fldCharType="begin"/>
            </w:r>
            <w:r w:rsidR="00872B6B" w:rsidRPr="003849DA">
              <w:rPr>
                <w:noProof/>
                <w:webHidden/>
                <w:lang w:val="id-ID"/>
              </w:rPr>
              <w:instrText xml:space="preserve"> PAGEREF _Toc508094819 \h </w:instrText>
            </w:r>
            <w:r w:rsidR="00872B6B" w:rsidRPr="003849DA">
              <w:rPr>
                <w:noProof/>
                <w:webHidden/>
                <w:lang w:val="id-ID"/>
              </w:rPr>
            </w:r>
            <w:r w:rsidR="00872B6B" w:rsidRPr="003849DA">
              <w:rPr>
                <w:noProof/>
                <w:webHidden/>
                <w:lang w:val="id-ID"/>
              </w:rPr>
              <w:fldChar w:fldCharType="separate"/>
            </w:r>
            <w:r w:rsidR="00872B6B" w:rsidRPr="003849DA">
              <w:rPr>
                <w:noProof/>
                <w:webHidden/>
                <w:lang w:val="id-ID"/>
              </w:rPr>
              <w:t>21</w:t>
            </w:r>
            <w:r w:rsidR="00872B6B" w:rsidRPr="003849DA">
              <w:rPr>
                <w:noProof/>
                <w:webHidden/>
                <w:lang w:val="id-ID"/>
              </w:rPr>
              <w:fldChar w:fldCharType="end"/>
            </w:r>
          </w:hyperlink>
        </w:p>
        <w:p w14:paraId="7635510D" w14:textId="77777777" w:rsidR="00872B6B" w:rsidRPr="003849DA" w:rsidRDefault="004253E4" w:rsidP="00837EF6">
          <w:pPr>
            <w:pStyle w:val="TOC2"/>
            <w:spacing w:after="0" w:line="360" w:lineRule="auto"/>
            <w:rPr>
              <w:noProof/>
              <w:lang w:val="id-ID"/>
            </w:rPr>
          </w:pPr>
          <w:hyperlink w:anchor="_Toc508094820" w:history="1">
            <w:r w:rsidR="00872B6B" w:rsidRPr="003849DA">
              <w:rPr>
                <w:rStyle w:val="Hyperlink"/>
                <w:noProof/>
                <w:lang w:val="id-ID"/>
              </w:rPr>
              <w:t>6.3</w:t>
            </w:r>
            <w:r w:rsidR="00872B6B" w:rsidRPr="003849DA">
              <w:rPr>
                <w:noProof/>
                <w:lang w:val="id-ID"/>
              </w:rPr>
              <w:tab/>
            </w:r>
            <w:r w:rsidR="00872B6B" w:rsidRPr="003849DA">
              <w:rPr>
                <w:rStyle w:val="Hyperlink"/>
                <w:noProof/>
                <w:lang w:val="id-ID"/>
              </w:rPr>
              <w:t xml:space="preserve">Pembuatan Tabel Tersendiri Untuk Hasil Data Olahan </w:t>
            </w:r>
            <w:r w:rsidR="00872B6B" w:rsidRPr="003849DA">
              <w:rPr>
                <w:rStyle w:val="Hyperlink"/>
                <w:i/>
                <w:noProof/>
                <w:lang w:val="id-ID"/>
              </w:rPr>
              <w:t>Procedure</w:t>
            </w:r>
            <w:r w:rsidR="00872B6B" w:rsidRPr="003849DA">
              <w:rPr>
                <w:noProof/>
                <w:webHidden/>
                <w:lang w:val="id-ID"/>
              </w:rPr>
              <w:tab/>
            </w:r>
            <w:r w:rsidR="00872B6B" w:rsidRPr="003849DA">
              <w:rPr>
                <w:noProof/>
                <w:webHidden/>
                <w:lang w:val="id-ID"/>
              </w:rPr>
              <w:fldChar w:fldCharType="begin"/>
            </w:r>
            <w:r w:rsidR="00872B6B" w:rsidRPr="003849DA">
              <w:rPr>
                <w:noProof/>
                <w:webHidden/>
                <w:lang w:val="id-ID"/>
              </w:rPr>
              <w:instrText xml:space="preserve"> PAGEREF _Toc508094820 \h </w:instrText>
            </w:r>
            <w:r w:rsidR="00872B6B" w:rsidRPr="003849DA">
              <w:rPr>
                <w:noProof/>
                <w:webHidden/>
                <w:lang w:val="id-ID"/>
              </w:rPr>
            </w:r>
            <w:r w:rsidR="00872B6B" w:rsidRPr="003849DA">
              <w:rPr>
                <w:noProof/>
                <w:webHidden/>
                <w:lang w:val="id-ID"/>
              </w:rPr>
              <w:fldChar w:fldCharType="separate"/>
            </w:r>
            <w:r w:rsidR="00872B6B" w:rsidRPr="003849DA">
              <w:rPr>
                <w:noProof/>
                <w:webHidden/>
                <w:lang w:val="id-ID"/>
              </w:rPr>
              <w:t>27</w:t>
            </w:r>
            <w:r w:rsidR="00872B6B" w:rsidRPr="003849DA">
              <w:rPr>
                <w:noProof/>
                <w:webHidden/>
                <w:lang w:val="id-ID"/>
              </w:rPr>
              <w:fldChar w:fldCharType="end"/>
            </w:r>
          </w:hyperlink>
        </w:p>
        <w:p w14:paraId="76735608" w14:textId="77777777" w:rsidR="00872B6B" w:rsidRPr="003849DA" w:rsidRDefault="004253E4" w:rsidP="00837EF6">
          <w:pPr>
            <w:pStyle w:val="TOC1"/>
            <w:spacing w:line="360" w:lineRule="auto"/>
            <w:rPr>
              <w:noProof/>
              <w:lang w:val="id-ID"/>
            </w:rPr>
          </w:pPr>
          <w:hyperlink w:anchor="_Toc508094821" w:history="1">
            <w:r w:rsidR="00872B6B" w:rsidRPr="003849DA">
              <w:rPr>
                <w:rStyle w:val="Hyperlink"/>
                <w:noProof/>
                <w:lang w:val="id-ID"/>
              </w:rPr>
              <w:t>7</w:t>
            </w:r>
            <w:r w:rsidR="00872B6B" w:rsidRPr="003849DA">
              <w:rPr>
                <w:noProof/>
                <w:lang w:val="id-ID"/>
              </w:rPr>
              <w:tab/>
            </w:r>
            <w:r w:rsidR="00872B6B" w:rsidRPr="003849DA">
              <w:rPr>
                <w:rStyle w:val="Hyperlink"/>
                <w:noProof/>
                <w:lang w:val="id-ID"/>
              </w:rPr>
              <w:t>Implikasi Hukum</w:t>
            </w:r>
            <w:r w:rsidR="00872B6B" w:rsidRPr="003849DA">
              <w:rPr>
                <w:noProof/>
                <w:webHidden/>
                <w:lang w:val="id-ID"/>
              </w:rPr>
              <w:tab/>
            </w:r>
            <w:r w:rsidR="00872B6B" w:rsidRPr="003849DA">
              <w:rPr>
                <w:noProof/>
                <w:webHidden/>
                <w:lang w:val="id-ID"/>
              </w:rPr>
              <w:fldChar w:fldCharType="begin"/>
            </w:r>
            <w:r w:rsidR="00872B6B" w:rsidRPr="003849DA">
              <w:rPr>
                <w:noProof/>
                <w:webHidden/>
                <w:lang w:val="id-ID"/>
              </w:rPr>
              <w:instrText xml:space="preserve"> PAGEREF _Toc508094821 \h </w:instrText>
            </w:r>
            <w:r w:rsidR="00872B6B" w:rsidRPr="003849DA">
              <w:rPr>
                <w:noProof/>
                <w:webHidden/>
                <w:lang w:val="id-ID"/>
              </w:rPr>
            </w:r>
            <w:r w:rsidR="00872B6B" w:rsidRPr="003849DA">
              <w:rPr>
                <w:noProof/>
                <w:webHidden/>
                <w:lang w:val="id-ID"/>
              </w:rPr>
              <w:fldChar w:fldCharType="separate"/>
            </w:r>
            <w:r w:rsidR="00872B6B" w:rsidRPr="003849DA">
              <w:rPr>
                <w:noProof/>
                <w:webHidden/>
                <w:lang w:val="id-ID"/>
              </w:rPr>
              <w:t>32</w:t>
            </w:r>
            <w:r w:rsidR="00872B6B" w:rsidRPr="003849DA">
              <w:rPr>
                <w:noProof/>
                <w:webHidden/>
                <w:lang w:val="id-ID"/>
              </w:rPr>
              <w:fldChar w:fldCharType="end"/>
            </w:r>
          </w:hyperlink>
        </w:p>
        <w:p w14:paraId="41B869EA" w14:textId="77777777" w:rsidR="00872B6B" w:rsidRPr="003849DA" w:rsidRDefault="004253E4" w:rsidP="00837EF6">
          <w:pPr>
            <w:pStyle w:val="TOC1"/>
            <w:spacing w:line="360" w:lineRule="auto"/>
            <w:rPr>
              <w:noProof/>
              <w:lang w:val="id-ID"/>
            </w:rPr>
          </w:pPr>
          <w:hyperlink w:anchor="_Toc508094822" w:history="1">
            <w:r w:rsidR="00872B6B" w:rsidRPr="003849DA">
              <w:rPr>
                <w:rStyle w:val="Hyperlink"/>
                <w:noProof/>
                <w:lang w:val="id-ID"/>
              </w:rPr>
              <w:t>8</w:t>
            </w:r>
            <w:r w:rsidR="00872B6B" w:rsidRPr="003849DA">
              <w:rPr>
                <w:noProof/>
                <w:lang w:val="id-ID"/>
              </w:rPr>
              <w:tab/>
            </w:r>
            <w:r w:rsidR="00872B6B" w:rsidRPr="003849DA">
              <w:rPr>
                <w:rStyle w:val="Hyperlink"/>
                <w:noProof/>
                <w:lang w:val="id-ID"/>
              </w:rPr>
              <w:t>Implikasi Aplikasi</w:t>
            </w:r>
            <w:r w:rsidR="00872B6B" w:rsidRPr="003849DA">
              <w:rPr>
                <w:noProof/>
                <w:webHidden/>
                <w:lang w:val="id-ID"/>
              </w:rPr>
              <w:tab/>
            </w:r>
            <w:r w:rsidR="00872B6B" w:rsidRPr="003849DA">
              <w:rPr>
                <w:noProof/>
                <w:webHidden/>
                <w:lang w:val="id-ID"/>
              </w:rPr>
              <w:fldChar w:fldCharType="begin"/>
            </w:r>
            <w:r w:rsidR="00872B6B" w:rsidRPr="003849DA">
              <w:rPr>
                <w:noProof/>
                <w:webHidden/>
                <w:lang w:val="id-ID"/>
              </w:rPr>
              <w:instrText xml:space="preserve"> PAGEREF _Toc508094822 \h </w:instrText>
            </w:r>
            <w:r w:rsidR="00872B6B" w:rsidRPr="003849DA">
              <w:rPr>
                <w:noProof/>
                <w:webHidden/>
                <w:lang w:val="id-ID"/>
              </w:rPr>
            </w:r>
            <w:r w:rsidR="00872B6B" w:rsidRPr="003849DA">
              <w:rPr>
                <w:noProof/>
                <w:webHidden/>
                <w:lang w:val="id-ID"/>
              </w:rPr>
              <w:fldChar w:fldCharType="separate"/>
            </w:r>
            <w:r w:rsidR="00872B6B" w:rsidRPr="003849DA">
              <w:rPr>
                <w:noProof/>
                <w:webHidden/>
                <w:lang w:val="id-ID"/>
              </w:rPr>
              <w:t>32</w:t>
            </w:r>
            <w:r w:rsidR="00872B6B" w:rsidRPr="003849DA">
              <w:rPr>
                <w:noProof/>
                <w:webHidden/>
                <w:lang w:val="id-ID"/>
              </w:rPr>
              <w:fldChar w:fldCharType="end"/>
            </w:r>
          </w:hyperlink>
        </w:p>
        <w:p w14:paraId="5AC41D55" w14:textId="77777777" w:rsidR="00872B6B" w:rsidRPr="003849DA" w:rsidRDefault="004253E4" w:rsidP="00837EF6">
          <w:pPr>
            <w:pStyle w:val="TOC1"/>
            <w:spacing w:line="360" w:lineRule="auto"/>
            <w:rPr>
              <w:noProof/>
              <w:lang w:val="id-ID"/>
            </w:rPr>
          </w:pPr>
          <w:hyperlink w:anchor="_Toc508094823" w:history="1">
            <w:r w:rsidR="00872B6B" w:rsidRPr="003849DA">
              <w:rPr>
                <w:rStyle w:val="Hyperlink"/>
                <w:noProof/>
                <w:lang w:val="id-ID"/>
              </w:rPr>
              <w:t>9</w:t>
            </w:r>
            <w:r w:rsidR="00872B6B" w:rsidRPr="003849DA">
              <w:rPr>
                <w:noProof/>
                <w:lang w:val="id-ID"/>
              </w:rPr>
              <w:tab/>
            </w:r>
            <w:r w:rsidR="00872B6B" w:rsidRPr="003849DA">
              <w:rPr>
                <w:rStyle w:val="Hyperlink"/>
                <w:noProof/>
                <w:lang w:val="id-ID"/>
              </w:rPr>
              <w:t>Lampiran</w:t>
            </w:r>
            <w:r w:rsidR="00872B6B" w:rsidRPr="003849DA">
              <w:rPr>
                <w:noProof/>
                <w:webHidden/>
                <w:lang w:val="id-ID"/>
              </w:rPr>
              <w:tab/>
            </w:r>
            <w:r w:rsidR="00872B6B" w:rsidRPr="003849DA">
              <w:rPr>
                <w:noProof/>
                <w:webHidden/>
                <w:lang w:val="id-ID"/>
              </w:rPr>
              <w:fldChar w:fldCharType="begin"/>
            </w:r>
            <w:r w:rsidR="00872B6B" w:rsidRPr="003849DA">
              <w:rPr>
                <w:noProof/>
                <w:webHidden/>
                <w:lang w:val="id-ID"/>
              </w:rPr>
              <w:instrText xml:space="preserve"> PAGEREF _Toc508094823 \h </w:instrText>
            </w:r>
            <w:r w:rsidR="00872B6B" w:rsidRPr="003849DA">
              <w:rPr>
                <w:noProof/>
                <w:webHidden/>
                <w:lang w:val="id-ID"/>
              </w:rPr>
            </w:r>
            <w:r w:rsidR="00872B6B" w:rsidRPr="003849DA">
              <w:rPr>
                <w:noProof/>
                <w:webHidden/>
                <w:lang w:val="id-ID"/>
              </w:rPr>
              <w:fldChar w:fldCharType="separate"/>
            </w:r>
            <w:r w:rsidR="00872B6B" w:rsidRPr="003849DA">
              <w:rPr>
                <w:noProof/>
                <w:webHidden/>
                <w:lang w:val="id-ID"/>
              </w:rPr>
              <w:t>32</w:t>
            </w:r>
            <w:r w:rsidR="00872B6B" w:rsidRPr="003849DA">
              <w:rPr>
                <w:noProof/>
                <w:webHidden/>
                <w:lang w:val="id-ID"/>
              </w:rPr>
              <w:fldChar w:fldCharType="end"/>
            </w:r>
          </w:hyperlink>
        </w:p>
        <w:p w14:paraId="30A6323A" w14:textId="77777777" w:rsidR="00872B6B" w:rsidRPr="003849DA" w:rsidRDefault="004253E4" w:rsidP="00837EF6">
          <w:pPr>
            <w:pStyle w:val="TOC1"/>
            <w:spacing w:line="360" w:lineRule="auto"/>
            <w:rPr>
              <w:noProof/>
              <w:lang w:val="id-ID"/>
            </w:rPr>
          </w:pPr>
          <w:hyperlink w:anchor="_Toc508094824" w:history="1">
            <w:r w:rsidR="00872B6B" w:rsidRPr="003849DA">
              <w:rPr>
                <w:rStyle w:val="Hyperlink"/>
                <w:noProof/>
                <w:lang w:val="id-ID"/>
              </w:rPr>
              <w:t>10</w:t>
            </w:r>
            <w:r w:rsidR="00872B6B" w:rsidRPr="003849DA">
              <w:rPr>
                <w:noProof/>
                <w:lang w:val="id-ID"/>
              </w:rPr>
              <w:tab/>
            </w:r>
            <w:r w:rsidR="00872B6B" w:rsidRPr="003849DA">
              <w:rPr>
                <w:rStyle w:val="Hyperlink"/>
                <w:noProof/>
                <w:lang w:val="id-ID"/>
              </w:rPr>
              <w:t>Perubahan Spesifikasi</w:t>
            </w:r>
            <w:r w:rsidR="00872B6B" w:rsidRPr="003849DA">
              <w:rPr>
                <w:noProof/>
                <w:webHidden/>
                <w:lang w:val="id-ID"/>
              </w:rPr>
              <w:tab/>
            </w:r>
            <w:r w:rsidR="00872B6B" w:rsidRPr="003849DA">
              <w:rPr>
                <w:noProof/>
                <w:webHidden/>
                <w:lang w:val="id-ID"/>
              </w:rPr>
              <w:fldChar w:fldCharType="begin"/>
            </w:r>
            <w:r w:rsidR="00872B6B" w:rsidRPr="003849DA">
              <w:rPr>
                <w:noProof/>
                <w:webHidden/>
                <w:lang w:val="id-ID"/>
              </w:rPr>
              <w:instrText xml:space="preserve"> PAGEREF _Toc508094824 \h </w:instrText>
            </w:r>
            <w:r w:rsidR="00872B6B" w:rsidRPr="003849DA">
              <w:rPr>
                <w:noProof/>
                <w:webHidden/>
                <w:lang w:val="id-ID"/>
              </w:rPr>
            </w:r>
            <w:r w:rsidR="00872B6B" w:rsidRPr="003849DA">
              <w:rPr>
                <w:noProof/>
                <w:webHidden/>
                <w:lang w:val="id-ID"/>
              </w:rPr>
              <w:fldChar w:fldCharType="separate"/>
            </w:r>
            <w:r w:rsidR="00872B6B" w:rsidRPr="003849DA">
              <w:rPr>
                <w:noProof/>
                <w:webHidden/>
                <w:lang w:val="id-ID"/>
              </w:rPr>
              <w:t>33</w:t>
            </w:r>
            <w:r w:rsidR="00872B6B" w:rsidRPr="003849DA">
              <w:rPr>
                <w:noProof/>
                <w:webHidden/>
                <w:lang w:val="id-ID"/>
              </w:rPr>
              <w:fldChar w:fldCharType="end"/>
            </w:r>
          </w:hyperlink>
        </w:p>
        <w:p w14:paraId="72E1A792" w14:textId="77777777" w:rsidR="00872B6B" w:rsidRPr="003849DA" w:rsidRDefault="004253E4" w:rsidP="00837EF6">
          <w:pPr>
            <w:pStyle w:val="TOC1"/>
            <w:spacing w:line="360" w:lineRule="auto"/>
            <w:rPr>
              <w:noProof/>
              <w:lang w:val="id-ID"/>
            </w:rPr>
          </w:pPr>
          <w:hyperlink w:anchor="_Toc508094825" w:history="1">
            <w:r w:rsidR="00872B6B" w:rsidRPr="003849DA">
              <w:rPr>
                <w:rStyle w:val="Hyperlink"/>
                <w:noProof/>
                <w:lang w:val="id-ID"/>
              </w:rPr>
              <w:t>11</w:t>
            </w:r>
            <w:r w:rsidR="00872B6B" w:rsidRPr="003849DA">
              <w:rPr>
                <w:noProof/>
                <w:lang w:val="id-ID"/>
              </w:rPr>
              <w:tab/>
            </w:r>
            <w:r w:rsidR="00872B6B" w:rsidRPr="003849DA">
              <w:rPr>
                <w:rStyle w:val="Hyperlink"/>
                <w:noProof/>
                <w:lang w:val="id-ID"/>
              </w:rPr>
              <w:t>Mengetahui dan Persetujuan</w:t>
            </w:r>
            <w:r w:rsidR="00872B6B" w:rsidRPr="003849DA">
              <w:rPr>
                <w:noProof/>
                <w:webHidden/>
                <w:lang w:val="id-ID"/>
              </w:rPr>
              <w:tab/>
            </w:r>
            <w:r w:rsidR="00872B6B" w:rsidRPr="003849DA">
              <w:rPr>
                <w:noProof/>
                <w:webHidden/>
                <w:lang w:val="id-ID"/>
              </w:rPr>
              <w:fldChar w:fldCharType="begin"/>
            </w:r>
            <w:r w:rsidR="00872B6B" w:rsidRPr="003849DA">
              <w:rPr>
                <w:noProof/>
                <w:webHidden/>
                <w:lang w:val="id-ID"/>
              </w:rPr>
              <w:instrText xml:space="preserve"> PAGEREF _Toc508094825 \h </w:instrText>
            </w:r>
            <w:r w:rsidR="00872B6B" w:rsidRPr="003849DA">
              <w:rPr>
                <w:noProof/>
                <w:webHidden/>
                <w:lang w:val="id-ID"/>
              </w:rPr>
            </w:r>
            <w:r w:rsidR="00872B6B" w:rsidRPr="003849DA">
              <w:rPr>
                <w:noProof/>
                <w:webHidden/>
                <w:lang w:val="id-ID"/>
              </w:rPr>
              <w:fldChar w:fldCharType="separate"/>
            </w:r>
            <w:r w:rsidR="00872B6B" w:rsidRPr="003849DA">
              <w:rPr>
                <w:noProof/>
                <w:webHidden/>
                <w:lang w:val="id-ID"/>
              </w:rPr>
              <w:t>34</w:t>
            </w:r>
            <w:r w:rsidR="00872B6B" w:rsidRPr="003849DA">
              <w:rPr>
                <w:noProof/>
                <w:webHidden/>
                <w:lang w:val="id-ID"/>
              </w:rPr>
              <w:fldChar w:fldCharType="end"/>
            </w:r>
          </w:hyperlink>
        </w:p>
        <w:p w14:paraId="4DA30489" w14:textId="77777777" w:rsidR="007559B6" w:rsidRPr="003849DA" w:rsidRDefault="006F745E" w:rsidP="00272283">
          <w:pPr>
            <w:spacing w:after="0" w:line="360" w:lineRule="auto"/>
            <w:rPr>
              <w:lang w:val="id-ID"/>
            </w:rPr>
          </w:pPr>
          <w:r w:rsidRPr="003849DA">
            <w:rPr>
              <w:lang w:val="id-ID"/>
            </w:rPr>
            <w:fldChar w:fldCharType="end"/>
          </w:r>
        </w:p>
      </w:sdtContent>
    </w:sdt>
    <w:p w14:paraId="01F1D743" w14:textId="77777777" w:rsidR="007559B6" w:rsidRPr="003849DA" w:rsidRDefault="007559B6" w:rsidP="00837EF6">
      <w:pPr>
        <w:spacing w:after="0" w:line="360" w:lineRule="auto"/>
        <w:rPr>
          <w:lang w:val="id-ID"/>
        </w:rPr>
      </w:pPr>
      <w:r w:rsidRPr="003849DA">
        <w:rPr>
          <w:lang w:val="id-ID"/>
        </w:rPr>
        <w:br w:type="page"/>
      </w:r>
    </w:p>
    <w:p w14:paraId="0FA850F1" w14:textId="77777777" w:rsidR="002C3AB1" w:rsidRPr="003849DA" w:rsidRDefault="002C3AB1" w:rsidP="00837EF6">
      <w:pPr>
        <w:pStyle w:val="Style1"/>
        <w:numPr>
          <w:ilvl w:val="0"/>
          <w:numId w:val="0"/>
        </w:numPr>
        <w:spacing w:before="0" w:line="360" w:lineRule="auto"/>
        <w:rPr>
          <w:lang w:val="id-ID"/>
        </w:rPr>
      </w:pPr>
      <w:bookmarkStart w:id="3" w:name="_Toc466300225"/>
      <w:bookmarkStart w:id="4" w:name="_Toc498426862"/>
      <w:bookmarkStart w:id="5" w:name="_Toc508094787"/>
      <w:r w:rsidRPr="003849DA">
        <w:rPr>
          <w:lang w:val="id-ID"/>
        </w:rPr>
        <w:t>Daftar Gambar</w:t>
      </w:r>
      <w:bookmarkEnd w:id="3"/>
      <w:bookmarkEnd w:id="4"/>
      <w:bookmarkEnd w:id="5"/>
    </w:p>
    <w:p w14:paraId="2CC6698C" w14:textId="77777777" w:rsidR="00872B6B" w:rsidRPr="003849DA" w:rsidRDefault="002C3AB1" w:rsidP="00837EF6">
      <w:pPr>
        <w:pStyle w:val="TableofFigures"/>
        <w:tabs>
          <w:tab w:val="right" w:leader="dot" w:pos="9350"/>
        </w:tabs>
        <w:spacing w:line="360" w:lineRule="auto"/>
        <w:rPr>
          <w:noProof/>
          <w:lang w:val="id-ID"/>
        </w:rPr>
      </w:pPr>
      <w:r w:rsidRPr="003849DA">
        <w:rPr>
          <w:lang w:val="id-ID"/>
        </w:rPr>
        <w:fldChar w:fldCharType="begin"/>
      </w:r>
      <w:r w:rsidRPr="003849DA">
        <w:rPr>
          <w:lang w:val="id-ID"/>
        </w:rPr>
        <w:instrText xml:space="preserve"> TOC \h \z \c "Gambar" </w:instrText>
      </w:r>
      <w:r w:rsidRPr="003849DA">
        <w:rPr>
          <w:lang w:val="id-ID"/>
        </w:rPr>
        <w:fldChar w:fldCharType="separate"/>
      </w:r>
      <w:hyperlink w:anchor="_Toc508094760" w:history="1">
        <w:r w:rsidR="00872B6B" w:rsidRPr="003849DA">
          <w:rPr>
            <w:rStyle w:val="Hyperlink"/>
            <w:noProof/>
            <w:lang w:val="id-ID"/>
          </w:rPr>
          <w:t>Gambar 1.  Gambaran Umum Sederhana Pengembangan</w:t>
        </w:r>
        <w:r w:rsidR="00872B6B" w:rsidRPr="003849DA">
          <w:rPr>
            <w:noProof/>
            <w:webHidden/>
            <w:lang w:val="id-ID"/>
          </w:rPr>
          <w:tab/>
        </w:r>
        <w:r w:rsidR="00872B6B" w:rsidRPr="003849DA">
          <w:rPr>
            <w:noProof/>
            <w:webHidden/>
            <w:lang w:val="id-ID"/>
          </w:rPr>
          <w:fldChar w:fldCharType="begin"/>
        </w:r>
        <w:r w:rsidR="00872B6B" w:rsidRPr="003849DA">
          <w:rPr>
            <w:noProof/>
            <w:webHidden/>
            <w:lang w:val="id-ID"/>
          </w:rPr>
          <w:instrText xml:space="preserve"> PAGEREF _Toc508094760 \h </w:instrText>
        </w:r>
        <w:r w:rsidR="00872B6B" w:rsidRPr="003849DA">
          <w:rPr>
            <w:noProof/>
            <w:webHidden/>
            <w:lang w:val="id-ID"/>
          </w:rPr>
        </w:r>
        <w:r w:rsidR="00872B6B" w:rsidRPr="003849DA">
          <w:rPr>
            <w:noProof/>
            <w:webHidden/>
            <w:lang w:val="id-ID"/>
          </w:rPr>
          <w:fldChar w:fldCharType="separate"/>
        </w:r>
        <w:r w:rsidR="00872B6B" w:rsidRPr="003849DA">
          <w:rPr>
            <w:noProof/>
            <w:webHidden/>
            <w:lang w:val="id-ID"/>
          </w:rPr>
          <w:t>7</w:t>
        </w:r>
        <w:r w:rsidR="00872B6B" w:rsidRPr="003849DA">
          <w:rPr>
            <w:noProof/>
            <w:webHidden/>
            <w:lang w:val="id-ID"/>
          </w:rPr>
          <w:fldChar w:fldCharType="end"/>
        </w:r>
      </w:hyperlink>
    </w:p>
    <w:p w14:paraId="52CBE5D7" w14:textId="77777777" w:rsidR="00872B6B" w:rsidRPr="003849DA" w:rsidRDefault="004253E4" w:rsidP="00837EF6">
      <w:pPr>
        <w:pStyle w:val="TableofFigures"/>
        <w:tabs>
          <w:tab w:val="right" w:leader="dot" w:pos="9350"/>
        </w:tabs>
        <w:spacing w:line="360" w:lineRule="auto"/>
        <w:rPr>
          <w:noProof/>
          <w:lang w:val="id-ID"/>
        </w:rPr>
      </w:pPr>
      <w:hyperlink w:anchor="_Toc508094761" w:history="1">
        <w:r w:rsidR="00872B6B" w:rsidRPr="003849DA">
          <w:rPr>
            <w:rStyle w:val="Hyperlink"/>
            <w:noProof/>
            <w:lang w:val="id-ID"/>
          </w:rPr>
          <w:t>Gambar 2.  Alur Pengaksesan Data Audit PSA Di Intranet</w:t>
        </w:r>
        <w:r w:rsidR="00872B6B" w:rsidRPr="003849DA">
          <w:rPr>
            <w:noProof/>
            <w:webHidden/>
            <w:lang w:val="id-ID"/>
          </w:rPr>
          <w:tab/>
        </w:r>
        <w:r w:rsidR="00872B6B" w:rsidRPr="003849DA">
          <w:rPr>
            <w:noProof/>
            <w:webHidden/>
            <w:lang w:val="id-ID"/>
          </w:rPr>
          <w:fldChar w:fldCharType="begin"/>
        </w:r>
        <w:r w:rsidR="00872B6B" w:rsidRPr="003849DA">
          <w:rPr>
            <w:noProof/>
            <w:webHidden/>
            <w:lang w:val="id-ID"/>
          </w:rPr>
          <w:instrText xml:space="preserve"> PAGEREF _Toc508094761 \h </w:instrText>
        </w:r>
        <w:r w:rsidR="00872B6B" w:rsidRPr="003849DA">
          <w:rPr>
            <w:noProof/>
            <w:webHidden/>
            <w:lang w:val="id-ID"/>
          </w:rPr>
        </w:r>
        <w:r w:rsidR="00872B6B" w:rsidRPr="003849DA">
          <w:rPr>
            <w:noProof/>
            <w:webHidden/>
            <w:lang w:val="id-ID"/>
          </w:rPr>
          <w:fldChar w:fldCharType="separate"/>
        </w:r>
        <w:r w:rsidR="00872B6B" w:rsidRPr="003849DA">
          <w:rPr>
            <w:noProof/>
            <w:webHidden/>
            <w:lang w:val="id-ID"/>
          </w:rPr>
          <w:t>8</w:t>
        </w:r>
        <w:r w:rsidR="00872B6B" w:rsidRPr="003849DA">
          <w:rPr>
            <w:noProof/>
            <w:webHidden/>
            <w:lang w:val="id-ID"/>
          </w:rPr>
          <w:fldChar w:fldCharType="end"/>
        </w:r>
      </w:hyperlink>
    </w:p>
    <w:p w14:paraId="733D5BF8" w14:textId="77777777" w:rsidR="00872B6B" w:rsidRPr="003849DA" w:rsidRDefault="004253E4" w:rsidP="00837EF6">
      <w:pPr>
        <w:pStyle w:val="TableofFigures"/>
        <w:tabs>
          <w:tab w:val="right" w:leader="dot" w:pos="9350"/>
        </w:tabs>
        <w:spacing w:line="360" w:lineRule="auto"/>
        <w:rPr>
          <w:noProof/>
          <w:lang w:val="id-ID"/>
        </w:rPr>
      </w:pPr>
      <w:hyperlink w:anchor="_Toc508094762" w:history="1">
        <w:r w:rsidR="00872B6B" w:rsidRPr="003849DA">
          <w:rPr>
            <w:rStyle w:val="Hyperlink"/>
            <w:noProof/>
            <w:lang w:val="id-ID"/>
          </w:rPr>
          <w:t>Gambar 3.  Alur Pembentukan Data Audit PSA</w:t>
        </w:r>
        <w:r w:rsidR="00872B6B" w:rsidRPr="003849DA">
          <w:rPr>
            <w:noProof/>
            <w:webHidden/>
            <w:lang w:val="id-ID"/>
          </w:rPr>
          <w:tab/>
        </w:r>
        <w:r w:rsidR="00872B6B" w:rsidRPr="003849DA">
          <w:rPr>
            <w:noProof/>
            <w:webHidden/>
            <w:lang w:val="id-ID"/>
          </w:rPr>
          <w:fldChar w:fldCharType="begin"/>
        </w:r>
        <w:r w:rsidR="00872B6B" w:rsidRPr="003849DA">
          <w:rPr>
            <w:noProof/>
            <w:webHidden/>
            <w:lang w:val="id-ID"/>
          </w:rPr>
          <w:instrText xml:space="preserve"> PAGEREF _Toc508094762 \h </w:instrText>
        </w:r>
        <w:r w:rsidR="00872B6B" w:rsidRPr="003849DA">
          <w:rPr>
            <w:noProof/>
            <w:webHidden/>
            <w:lang w:val="id-ID"/>
          </w:rPr>
        </w:r>
        <w:r w:rsidR="00872B6B" w:rsidRPr="003849DA">
          <w:rPr>
            <w:noProof/>
            <w:webHidden/>
            <w:lang w:val="id-ID"/>
          </w:rPr>
          <w:fldChar w:fldCharType="separate"/>
        </w:r>
        <w:r w:rsidR="00872B6B" w:rsidRPr="003849DA">
          <w:rPr>
            <w:noProof/>
            <w:webHidden/>
            <w:lang w:val="id-ID"/>
          </w:rPr>
          <w:t>10</w:t>
        </w:r>
        <w:r w:rsidR="00872B6B" w:rsidRPr="003849DA">
          <w:rPr>
            <w:noProof/>
            <w:webHidden/>
            <w:lang w:val="id-ID"/>
          </w:rPr>
          <w:fldChar w:fldCharType="end"/>
        </w:r>
      </w:hyperlink>
    </w:p>
    <w:p w14:paraId="13FE2465" w14:textId="77777777" w:rsidR="00872B6B" w:rsidRPr="003849DA" w:rsidRDefault="004253E4" w:rsidP="00837EF6">
      <w:pPr>
        <w:pStyle w:val="TableofFigures"/>
        <w:tabs>
          <w:tab w:val="right" w:leader="dot" w:pos="9350"/>
        </w:tabs>
        <w:spacing w:line="360" w:lineRule="auto"/>
        <w:rPr>
          <w:noProof/>
          <w:lang w:val="id-ID"/>
        </w:rPr>
      </w:pPr>
      <w:hyperlink w:anchor="_Toc508094763" w:history="1">
        <w:r w:rsidR="00872B6B" w:rsidRPr="003849DA">
          <w:rPr>
            <w:rStyle w:val="Hyperlink"/>
            <w:noProof/>
            <w:lang w:val="id-ID"/>
          </w:rPr>
          <w:t>Gambar 4.  Rancangan Antarmuka Menu Pencarian Data</w:t>
        </w:r>
        <w:r w:rsidR="00872B6B" w:rsidRPr="003849DA">
          <w:rPr>
            <w:noProof/>
            <w:webHidden/>
            <w:lang w:val="id-ID"/>
          </w:rPr>
          <w:tab/>
        </w:r>
        <w:r w:rsidR="00872B6B" w:rsidRPr="003849DA">
          <w:rPr>
            <w:noProof/>
            <w:webHidden/>
            <w:lang w:val="id-ID"/>
          </w:rPr>
          <w:fldChar w:fldCharType="begin"/>
        </w:r>
        <w:r w:rsidR="00872B6B" w:rsidRPr="003849DA">
          <w:rPr>
            <w:noProof/>
            <w:webHidden/>
            <w:lang w:val="id-ID"/>
          </w:rPr>
          <w:instrText xml:space="preserve"> PAGEREF _Toc508094763 \h </w:instrText>
        </w:r>
        <w:r w:rsidR="00872B6B" w:rsidRPr="003849DA">
          <w:rPr>
            <w:noProof/>
            <w:webHidden/>
            <w:lang w:val="id-ID"/>
          </w:rPr>
        </w:r>
        <w:r w:rsidR="00872B6B" w:rsidRPr="003849DA">
          <w:rPr>
            <w:noProof/>
            <w:webHidden/>
            <w:lang w:val="id-ID"/>
          </w:rPr>
          <w:fldChar w:fldCharType="separate"/>
        </w:r>
        <w:r w:rsidR="00872B6B" w:rsidRPr="003849DA">
          <w:rPr>
            <w:noProof/>
            <w:webHidden/>
            <w:lang w:val="id-ID"/>
          </w:rPr>
          <w:t>13</w:t>
        </w:r>
        <w:r w:rsidR="00872B6B" w:rsidRPr="003849DA">
          <w:rPr>
            <w:noProof/>
            <w:webHidden/>
            <w:lang w:val="id-ID"/>
          </w:rPr>
          <w:fldChar w:fldCharType="end"/>
        </w:r>
      </w:hyperlink>
    </w:p>
    <w:p w14:paraId="17C6EE5E" w14:textId="77777777" w:rsidR="00872B6B" w:rsidRPr="003849DA" w:rsidRDefault="004253E4" w:rsidP="00837EF6">
      <w:pPr>
        <w:pStyle w:val="TableofFigures"/>
        <w:tabs>
          <w:tab w:val="right" w:leader="dot" w:pos="9350"/>
        </w:tabs>
        <w:spacing w:line="360" w:lineRule="auto"/>
        <w:rPr>
          <w:noProof/>
          <w:lang w:val="id-ID"/>
        </w:rPr>
      </w:pPr>
      <w:hyperlink w:anchor="_Toc508094764" w:history="1">
        <w:r w:rsidR="00872B6B" w:rsidRPr="003849DA">
          <w:rPr>
            <w:rStyle w:val="Hyperlink"/>
            <w:noProof/>
            <w:lang w:val="id-ID"/>
          </w:rPr>
          <w:t xml:space="preserve">Gambar 5.  Rancangan Antarmuka Hasil Pencarian Data Audit PSA Untuk </w:t>
        </w:r>
        <w:r w:rsidR="00872B6B" w:rsidRPr="003849DA">
          <w:rPr>
            <w:rStyle w:val="Hyperlink"/>
            <w:i/>
            <w:noProof/>
            <w:lang w:val="id-ID"/>
          </w:rPr>
          <w:t>Corporate</w:t>
        </w:r>
        <w:r w:rsidR="00872B6B" w:rsidRPr="003849DA">
          <w:rPr>
            <w:rStyle w:val="Hyperlink"/>
            <w:noProof/>
            <w:lang w:val="id-ID"/>
          </w:rPr>
          <w:t xml:space="preserve"> </w:t>
        </w:r>
        <w:r w:rsidR="00872B6B" w:rsidRPr="003849DA">
          <w:rPr>
            <w:rStyle w:val="Hyperlink"/>
            <w:i/>
            <w:noProof/>
            <w:lang w:val="id-ID"/>
          </w:rPr>
          <w:t>Action</w:t>
        </w:r>
        <w:r w:rsidR="00872B6B" w:rsidRPr="003849DA">
          <w:rPr>
            <w:noProof/>
            <w:webHidden/>
            <w:lang w:val="id-ID"/>
          </w:rPr>
          <w:tab/>
        </w:r>
        <w:r w:rsidR="00872B6B" w:rsidRPr="003849DA">
          <w:rPr>
            <w:noProof/>
            <w:webHidden/>
            <w:lang w:val="id-ID"/>
          </w:rPr>
          <w:fldChar w:fldCharType="begin"/>
        </w:r>
        <w:r w:rsidR="00872B6B" w:rsidRPr="003849DA">
          <w:rPr>
            <w:noProof/>
            <w:webHidden/>
            <w:lang w:val="id-ID"/>
          </w:rPr>
          <w:instrText xml:space="preserve"> PAGEREF _Toc508094764 \h </w:instrText>
        </w:r>
        <w:r w:rsidR="00872B6B" w:rsidRPr="003849DA">
          <w:rPr>
            <w:noProof/>
            <w:webHidden/>
            <w:lang w:val="id-ID"/>
          </w:rPr>
        </w:r>
        <w:r w:rsidR="00872B6B" w:rsidRPr="003849DA">
          <w:rPr>
            <w:noProof/>
            <w:webHidden/>
            <w:lang w:val="id-ID"/>
          </w:rPr>
          <w:fldChar w:fldCharType="separate"/>
        </w:r>
        <w:r w:rsidR="00872B6B" w:rsidRPr="003849DA">
          <w:rPr>
            <w:noProof/>
            <w:webHidden/>
            <w:lang w:val="id-ID"/>
          </w:rPr>
          <w:t>14</w:t>
        </w:r>
        <w:r w:rsidR="00872B6B" w:rsidRPr="003849DA">
          <w:rPr>
            <w:noProof/>
            <w:webHidden/>
            <w:lang w:val="id-ID"/>
          </w:rPr>
          <w:fldChar w:fldCharType="end"/>
        </w:r>
      </w:hyperlink>
    </w:p>
    <w:p w14:paraId="45B33E0D" w14:textId="77777777" w:rsidR="00872B6B" w:rsidRPr="003849DA" w:rsidRDefault="004253E4" w:rsidP="00837EF6">
      <w:pPr>
        <w:pStyle w:val="TableofFigures"/>
        <w:tabs>
          <w:tab w:val="right" w:leader="dot" w:pos="9350"/>
        </w:tabs>
        <w:spacing w:line="360" w:lineRule="auto"/>
        <w:rPr>
          <w:noProof/>
          <w:lang w:val="id-ID"/>
        </w:rPr>
      </w:pPr>
      <w:hyperlink w:anchor="_Toc508094765" w:history="1">
        <w:r w:rsidR="00872B6B" w:rsidRPr="003849DA">
          <w:rPr>
            <w:rStyle w:val="Hyperlink"/>
            <w:noProof/>
            <w:lang w:val="id-ID"/>
          </w:rPr>
          <w:t xml:space="preserve">Gambar 6.  Rancangan Antarmuka Hasil Pencarian Data Audit PSA Untuk AKSes </w:t>
        </w:r>
        <w:r w:rsidR="00872B6B" w:rsidRPr="003849DA">
          <w:rPr>
            <w:rStyle w:val="Hyperlink"/>
            <w:i/>
            <w:noProof/>
            <w:lang w:val="id-ID"/>
          </w:rPr>
          <w:t>Login</w:t>
        </w:r>
        <w:r w:rsidR="00872B6B" w:rsidRPr="003849DA">
          <w:rPr>
            <w:noProof/>
            <w:webHidden/>
            <w:lang w:val="id-ID"/>
          </w:rPr>
          <w:tab/>
        </w:r>
        <w:r w:rsidR="00872B6B" w:rsidRPr="003849DA">
          <w:rPr>
            <w:noProof/>
            <w:webHidden/>
            <w:lang w:val="id-ID"/>
          </w:rPr>
          <w:fldChar w:fldCharType="begin"/>
        </w:r>
        <w:r w:rsidR="00872B6B" w:rsidRPr="003849DA">
          <w:rPr>
            <w:noProof/>
            <w:webHidden/>
            <w:lang w:val="id-ID"/>
          </w:rPr>
          <w:instrText xml:space="preserve"> PAGEREF _Toc508094765 \h </w:instrText>
        </w:r>
        <w:r w:rsidR="00872B6B" w:rsidRPr="003849DA">
          <w:rPr>
            <w:noProof/>
            <w:webHidden/>
            <w:lang w:val="id-ID"/>
          </w:rPr>
        </w:r>
        <w:r w:rsidR="00872B6B" w:rsidRPr="003849DA">
          <w:rPr>
            <w:noProof/>
            <w:webHidden/>
            <w:lang w:val="id-ID"/>
          </w:rPr>
          <w:fldChar w:fldCharType="separate"/>
        </w:r>
        <w:r w:rsidR="00872B6B" w:rsidRPr="003849DA">
          <w:rPr>
            <w:noProof/>
            <w:webHidden/>
            <w:lang w:val="id-ID"/>
          </w:rPr>
          <w:t>16</w:t>
        </w:r>
        <w:r w:rsidR="00872B6B" w:rsidRPr="003849DA">
          <w:rPr>
            <w:noProof/>
            <w:webHidden/>
            <w:lang w:val="id-ID"/>
          </w:rPr>
          <w:fldChar w:fldCharType="end"/>
        </w:r>
      </w:hyperlink>
    </w:p>
    <w:p w14:paraId="08605184" w14:textId="77777777" w:rsidR="00872B6B" w:rsidRPr="003849DA" w:rsidRDefault="004253E4" w:rsidP="00837EF6">
      <w:pPr>
        <w:pStyle w:val="TableofFigures"/>
        <w:tabs>
          <w:tab w:val="right" w:leader="dot" w:pos="9350"/>
        </w:tabs>
        <w:spacing w:line="360" w:lineRule="auto"/>
        <w:rPr>
          <w:noProof/>
          <w:lang w:val="id-ID"/>
        </w:rPr>
      </w:pPr>
      <w:hyperlink w:anchor="_Toc508094766" w:history="1">
        <w:r w:rsidR="00872B6B" w:rsidRPr="003849DA">
          <w:rPr>
            <w:rStyle w:val="Hyperlink"/>
            <w:noProof/>
            <w:lang w:val="id-ID"/>
          </w:rPr>
          <w:t>Gambar 7.  Rancangan Antarmuka Hasil Pencarian Data Audit PSA Untuk Transaksi Bursa</w:t>
        </w:r>
        <w:r w:rsidR="00872B6B" w:rsidRPr="003849DA">
          <w:rPr>
            <w:noProof/>
            <w:webHidden/>
            <w:lang w:val="id-ID"/>
          </w:rPr>
          <w:tab/>
        </w:r>
        <w:r w:rsidR="00872B6B" w:rsidRPr="003849DA">
          <w:rPr>
            <w:noProof/>
            <w:webHidden/>
            <w:lang w:val="id-ID"/>
          </w:rPr>
          <w:fldChar w:fldCharType="begin"/>
        </w:r>
        <w:r w:rsidR="00872B6B" w:rsidRPr="003849DA">
          <w:rPr>
            <w:noProof/>
            <w:webHidden/>
            <w:lang w:val="id-ID"/>
          </w:rPr>
          <w:instrText xml:space="preserve"> PAGEREF _Toc508094766 \h </w:instrText>
        </w:r>
        <w:r w:rsidR="00872B6B" w:rsidRPr="003849DA">
          <w:rPr>
            <w:noProof/>
            <w:webHidden/>
            <w:lang w:val="id-ID"/>
          </w:rPr>
        </w:r>
        <w:r w:rsidR="00872B6B" w:rsidRPr="003849DA">
          <w:rPr>
            <w:noProof/>
            <w:webHidden/>
            <w:lang w:val="id-ID"/>
          </w:rPr>
          <w:fldChar w:fldCharType="separate"/>
        </w:r>
        <w:r w:rsidR="00872B6B" w:rsidRPr="003849DA">
          <w:rPr>
            <w:noProof/>
            <w:webHidden/>
            <w:lang w:val="id-ID"/>
          </w:rPr>
          <w:t>18</w:t>
        </w:r>
        <w:r w:rsidR="00872B6B" w:rsidRPr="003849DA">
          <w:rPr>
            <w:noProof/>
            <w:webHidden/>
            <w:lang w:val="id-ID"/>
          </w:rPr>
          <w:fldChar w:fldCharType="end"/>
        </w:r>
      </w:hyperlink>
    </w:p>
    <w:p w14:paraId="7223F1CB" w14:textId="77777777" w:rsidR="00872B6B" w:rsidRPr="003849DA" w:rsidRDefault="004253E4" w:rsidP="00837EF6">
      <w:pPr>
        <w:pStyle w:val="TableofFigures"/>
        <w:tabs>
          <w:tab w:val="right" w:leader="dot" w:pos="9350"/>
        </w:tabs>
        <w:spacing w:line="360" w:lineRule="auto"/>
        <w:rPr>
          <w:noProof/>
          <w:lang w:val="id-ID"/>
        </w:rPr>
      </w:pPr>
      <w:hyperlink w:anchor="_Toc508094767" w:history="1">
        <w:r w:rsidR="00872B6B" w:rsidRPr="003849DA">
          <w:rPr>
            <w:rStyle w:val="Hyperlink"/>
            <w:noProof/>
            <w:lang w:val="id-ID"/>
          </w:rPr>
          <w:t xml:space="preserve">Gambar 8.  Data </w:t>
        </w:r>
        <w:r w:rsidR="00872B6B" w:rsidRPr="003849DA">
          <w:rPr>
            <w:rStyle w:val="Hyperlink"/>
            <w:i/>
            <w:noProof/>
            <w:lang w:val="id-ID"/>
          </w:rPr>
          <w:t>Corporate</w:t>
        </w:r>
        <w:r w:rsidR="00872B6B" w:rsidRPr="003849DA">
          <w:rPr>
            <w:rStyle w:val="Hyperlink"/>
            <w:noProof/>
            <w:lang w:val="id-ID"/>
          </w:rPr>
          <w:t xml:space="preserve"> </w:t>
        </w:r>
        <w:r w:rsidR="00872B6B" w:rsidRPr="003849DA">
          <w:rPr>
            <w:rStyle w:val="Hyperlink"/>
            <w:i/>
            <w:noProof/>
            <w:lang w:val="id-ID"/>
          </w:rPr>
          <w:t>Action</w:t>
        </w:r>
        <w:r w:rsidR="00872B6B" w:rsidRPr="003849DA">
          <w:rPr>
            <w:rStyle w:val="Hyperlink"/>
            <w:noProof/>
            <w:lang w:val="id-ID"/>
          </w:rPr>
          <w:t xml:space="preserve"> Dalam Berkas Excel</w:t>
        </w:r>
        <w:r w:rsidR="00872B6B" w:rsidRPr="003849DA">
          <w:rPr>
            <w:noProof/>
            <w:webHidden/>
            <w:lang w:val="id-ID"/>
          </w:rPr>
          <w:tab/>
        </w:r>
        <w:r w:rsidR="00872B6B" w:rsidRPr="003849DA">
          <w:rPr>
            <w:noProof/>
            <w:webHidden/>
            <w:lang w:val="id-ID"/>
          </w:rPr>
          <w:fldChar w:fldCharType="begin"/>
        </w:r>
        <w:r w:rsidR="00872B6B" w:rsidRPr="003849DA">
          <w:rPr>
            <w:noProof/>
            <w:webHidden/>
            <w:lang w:val="id-ID"/>
          </w:rPr>
          <w:instrText xml:space="preserve"> PAGEREF _Toc508094767 \h </w:instrText>
        </w:r>
        <w:r w:rsidR="00872B6B" w:rsidRPr="003849DA">
          <w:rPr>
            <w:noProof/>
            <w:webHidden/>
            <w:lang w:val="id-ID"/>
          </w:rPr>
        </w:r>
        <w:r w:rsidR="00872B6B" w:rsidRPr="003849DA">
          <w:rPr>
            <w:noProof/>
            <w:webHidden/>
            <w:lang w:val="id-ID"/>
          </w:rPr>
          <w:fldChar w:fldCharType="separate"/>
        </w:r>
        <w:r w:rsidR="00872B6B" w:rsidRPr="003849DA">
          <w:rPr>
            <w:noProof/>
            <w:webHidden/>
            <w:lang w:val="id-ID"/>
          </w:rPr>
          <w:t>20</w:t>
        </w:r>
        <w:r w:rsidR="00872B6B" w:rsidRPr="003849DA">
          <w:rPr>
            <w:noProof/>
            <w:webHidden/>
            <w:lang w:val="id-ID"/>
          </w:rPr>
          <w:fldChar w:fldCharType="end"/>
        </w:r>
      </w:hyperlink>
    </w:p>
    <w:p w14:paraId="67FFE577" w14:textId="77777777" w:rsidR="00872B6B" w:rsidRPr="003849DA" w:rsidRDefault="004253E4" w:rsidP="00837EF6">
      <w:pPr>
        <w:pStyle w:val="TableofFigures"/>
        <w:tabs>
          <w:tab w:val="right" w:leader="dot" w:pos="9350"/>
        </w:tabs>
        <w:spacing w:line="360" w:lineRule="auto"/>
        <w:rPr>
          <w:noProof/>
          <w:lang w:val="id-ID"/>
        </w:rPr>
      </w:pPr>
      <w:hyperlink w:anchor="_Toc508094768" w:history="1">
        <w:r w:rsidR="00872B6B" w:rsidRPr="003849DA">
          <w:rPr>
            <w:rStyle w:val="Hyperlink"/>
            <w:noProof/>
            <w:lang w:val="id-ID"/>
          </w:rPr>
          <w:t xml:space="preserve">Gambar 9.  Data AKSes </w:t>
        </w:r>
        <w:r w:rsidR="00872B6B" w:rsidRPr="003849DA">
          <w:rPr>
            <w:rStyle w:val="Hyperlink"/>
            <w:i/>
            <w:noProof/>
            <w:lang w:val="id-ID"/>
          </w:rPr>
          <w:t>Login</w:t>
        </w:r>
        <w:r w:rsidR="00872B6B" w:rsidRPr="003849DA">
          <w:rPr>
            <w:rStyle w:val="Hyperlink"/>
            <w:noProof/>
            <w:lang w:val="id-ID"/>
          </w:rPr>
          <w:t xml:space="preserve"> Dalam Berkas Excel</w:t>
        </w:r>
        <w:r w:rsidR="00872B6B" w:rsidRPr="003849DA">
          <w:rPr>
            <w:noProof/>
            <w:webHidden/>
            <w:lang w:val="id-ID"/>
          </w:rPr>
          <w:tab/>
        </w:r>
        <w:r w:rsidR="00872B6B" w:rsidRPr="003849DA">
          <w:rPr>
            <w:noProof/>
            <w:webHidden/>
            <w:lang w:val="id-ID"/>
          </w:rPr>
          <w:fldChar w:fldCharType="begin"/>
        </w:r>
        <w:r w:rsidR="00872B6B" w:rsidRPr="003849DA">
          <w:rPr>
            <w:noProof/>
            <w:webHidden/>
            <w:lang w:val="id-ID"/>
          </w:rPr>
          <w:instrText xml:space="preserve"> PAGEREF _Toc508094768 \h </w:instrText>
        </w:r>
        <w:r w:rsidR="00872B6B" w:rsidRPr="003849DA">
          <w:rPr>
            <w:noProof/>
            <w:webHidden/>
            <w:lang w:val="id-ID"/>
          </w:rPr>
        </w:r>
        <w:r w:rsidR="00872B6B" w:rsidRPr="003849DA">
          <w:rPr>
            <w:noProof/>
            <w:webHidden/>
            <w:lang w:val="id-ID"/>
          </w:rPr>
          <w:fldChar w:fldCharType="separate"/>
        </w:r>
        <w:r w:rsidR="00872B6B" w:rsidRPr="003849DA">
          <w:rPr>
            <w:noProof/>
            <w:webHidden/>
            <w:lang w:val="id-ID"/>
          </w:rPr>
          <w:t>20</w:t>
        </w:r>
        <w:r w:rsidR="00872B6B" w:rsidRPr="003849DA">
          <w:rPr>
            <w:noProof/>
            <w:webHidden/>
            <w:lang w:val="id-ID"/>
          </w:rPr>
          <w:fldChar w:fldCharType="end"/>
        </w:r>
      </w:hyperlink>
    </w:p>
    <w:p w14:paraId="5F12F5A6" w14:textId="77777777" w:rsidR="00872B6B" w:rsidRPr="003849DA" w:rsidRDefault="004253E4" w:rsidP="00837EF6">
      <w:pPr>
        <w:pStyle w:val="TableofFigures"/>
        <w:tabs>
          <w:tab w:val="right" w:leader="dot" w:pos="9350"/>
        </w:tabs>
        <w:spacing w:line="360" w:lineRule="auto"/>
        <w:rPr>
          <w:noProof/>
          <w:lang w:val="id-ID"/>
        </w:rPr>
      </w:pPr>
      <w:hyperlink w:anchor="_Toc508094769" w:history="1">
        <w:r w:rsidR="00872B6B" w:rsidRPr="003849DA">
          <w:rPr>
            <w:rStyle w:val="Hyperlink"/>
            <w:noProof/>
            <w:lang w:val="id-ID"/>
          </w:rPr>
          <w:t>Gambar 10.  Data Transaksi Bursa Dalam Berkas Excel</w:t>
        </w:r>
        <w:r w:rsidR="00872B6B" w:rsidRPr="003849DA">
          <w:rPr>
            <w:noProof/>
            <w:webHidden/>
            <w:lang w:val="id-ID"/>
          </w:rPr>
          <w:tab/>
        </w:r>
        <w:r w:rsidR="00872B6B" w:rsidRPr="003849DA">
          <w:rPr>
            <w:noProof/>
            <w:webHidden/>
            <w:lang w:val="id-ID"/>
          </w:rPr>
          <w:fldChar w:fldCharType="begin"/>
        </w:r>
        <w:r w:rsidR="00872B6B" w:rsidRPr="003849DA">
          <w:rPr>
            <w:noProof/>
            <w:webHidden/>
            <w:lang w:val="id-ID"/>
          </w:rPr>
          <w:instrText xml:space="preserve"> PAGEREF _Toc508094769 \h </w:instrText>
        </w:r>
        <w:r w:rsidR="00872B6B" w:rsidRPr="003849DA">
          <w:rPr>
            <w:noProof/>
            <w:webHidden/>
            <w:lang w:val="id-ID"/>
          </w:rPr>
        </w:r>
        <w:r w:rsidR="00872B6B" w:rsidRPr="003849DA">
          <w:rPr>
            <w:noProof/>
            <w:webHidden/>
            <w:lang w:val="id-ID"/>
          </w:rPr>
          <w:fldChar w:fldCharType="separate"/>
        </w:r>
        <w:r w:rsidR="00872B6B" w:rsidRPr="003849DA">
          <w:rPr>
            <w:noProof/>
            <w:webHidden/>
            <w:lang w:val="id-ID"/>
          </w:rPr>
          <w:t>21</w:t>
        </w:r>
        <w:r w:rsidR="00872B6B" w:rsidRPr="003849DA">
          <w:rPr>
            <w:noProof/>
            <w:webHidden/>
            <w:lang w:val="id-ID"/>
          </w:rPr>
          <w:fldChar w:fldCharType="end"/>
        </w:r>
      </w:hyperlink>
    </w:p>
    <w:p w14:paraId="7566BEF6" w14:textId="77777777" w:rsidR="00872B6B" w:rsidRPr="003849DA" w:rsidRDefault="004253E4" w:rsidP="00837EF6">
      <w:pPr>
        <w:pStyle w:val="TableofFigures"/>
        <w:tabs>
          <w:tab w:val="right" w:leader="dot" w:pos="9350"/>
        </w:tabs>
        <w:spacing w:line="360" w:lineRule="auto"/>
        <w:rPr>
          <w:noProof/>
          <w:lang w:val="id-ID"/>
        </w:rPr>
      </w:pPr>
      <w:hyperlink w:anchor="_Toc508094770" w:history="1">
        <w:r w:rsidR="00872B6B" w:rsidRPr="003849DA">
          <w:rPr>
            <w:rStyle w:val="Hyperlink"/>
            <w:noProof/>
            <w:lang w:val="id-ID"/>
          </w:rPr>
          <w:t xml:space="preserve">Gambar 11.  Struktur Tabel </w:t>
        </w:r>
        <w:r w:rsidR="00872B6B" w:rsidRPr="003849DA">
          <w:rPr>
            <w:rStyle w:val="Hyperlink"/>
            <w:i/>
            <w:noProof/>
            <w:lang w:val="id-ID"/>
          </w:rPr>
          <w:t>Log</w:t>
        </w:r>
        <w:r w:rsidR="00872B6B" w:rsidRPr="003849DA">
          <w:rPr>
            <w:noProof/>
            <w:webHidden/>
            <w:lang w:val="id-ID"/>
          </w:rPr>
          <w:tab/>
        </w:r>
        <w:r w:rsidR="00872B6B" w:rsidRPr="003849DA">
          <w:rPr>
            <w:noProof/>
            <w:webHidden/>
            <w:lang w:val="id-ID"/>
          </w:rPr>
          <w:fldChar w:fldCharType="begin"/>
        </w:r>
        <w:r w:rsidR="00872B6B" w:rsidRPr="003849DA">
          <w:rPr>
            <w:noProof/>
            <w:webHidden/>
            <w:lang w:val="id-ID"/>
          </w:rPr>
          <w:instrText xml:space="preserve"> PAGEREF _Toc508094770 \h </w:instrText>
        </w:r>
        <w:r w:rsidR="00872B6B" w:rsidRPr="003849DA">
          <w:rPr>
            <w:noProof/>
            <w:webHidden/>
            <w:lang w:val="id-ID"/>
          </w:rPr>
        </w:r>
        <w:r w:rsidR="00872B6B" w:rsidRPr="003849DA">
          <w:rPr>
            <w:noProof/>
            <w:webHidden/>
            <w:lang w:val="id-ID"/>
          </w:rPr>
          <w:fldChar w:fldCharType="separate"/>
        </w:r>
        <w:r w:rsidR="00872B6B" w:rsidRPr="003849DA">
          <w:rPr>
            <w:noProof/>
            <w:webHidden/>
            <w:lang w:val="id-ID"/>
          </w:rPr>
          <w:t>21</w:t>
        </w:r>
        <w:r w:rsidR="00872B6B" w:rsidRPr="003849DA">
          <w:rPr>
            <w:noProof/>
            <w:webHidden/>
            <w:lang w:val="id-ID"/>
          </w:rPr>
          <w:fldChar w:fldCharType="end"/>
        </w:r>
      </w:hyperlink>
    </w:p>
    <w:p w14:paraId="01B8E586" w14:textId="77777777" w:rsidR="00872B6B" w:rsidRPr="003849DA" w:rsidRDefault="004253E4" w:rsidP="00837EF6">
      <w:pPr>
        <w:pStyle w:val="TableofFigures"/>
        <w:tabs>
          <w:tab w:val="right" w:leader="dot" w:pos="9350"/>
        </w:tabs>
        <w:spacing w:line="360" w:lineRule="auto"/>
        <w:rPr>
          <w:noProof/>
          <w:lang w:val="id-ID"/>
        </w:rPr>
      </w:pPr>
      <w:hyperlink w:anchor="_Toc508094771" w:history="1">
        <w:r w:rsidR="00872B6B" w:rsidRPr="003849DA">
          <w:rPr>
            <w:rStyle w:val="Hyperlink"/>
            <w:noProof/>
            <w:lang w:val="id-ID"/>
          </w:rPr>
          <w:t xml:space="preserve">Gambar 12.  </w:t>
        </w:r>
        <w:r w:rsidR="00872B6B" w:rsidRPr="003849DA">
          <w:rPr>
            <w:rStyle w:val="Hyperlink"/>
            <w:i/>
            <w:noProof/>
            <w:lang w:val="id-ID"/>
          </w:rPr>
          <w:t>Query</w:t>
        </w:r>
        <w:r w:rsidR="00872B6B" w:rsidRPr="003849DA">
          <w:rPr>
            <w:rStyle w:val="Hyperlink"/>
            <w:noProof/>
            <w:lang w:val="id-ID"/>
          </w:rPr>
          <w:t xml:space="preserve"> Manual Unit Penelitian Untuk Data </w:t>
        </w:r>
        <w:r w:rsidR="00872B6B" w:rsidRPr="003849DA">
          <w:rPr>
            <w:rStyle w:val="Hyperlink"/>
            <w:i/>
            <w:noProof/>
            <w:lang w:val="id-ID"/>
          </w:rPr>
          <w:t>Corporate</w:t>
        </w:r>
        <w:r w:rsidR="00872B6B" w:rsidRPr="003849DA">
          <w:rPr>
            <w:rStyle w:val="Hyperlink"/>
            <w:noProof/>
            <w:lang w:val="id-ID"/>
          </w:rPr>
          <w:t xml:space="preserve"> </w:t>
        </w:r>
        <w:r w:rsidR="00872B6B" w:rsidRPr="003849DA">
          <w:rPr>
            <w:rStyle w:val="Hyperlink"/>
            <w:i/>
            <w:noProof/>
            <w:lang w:val="id-ID"/>
          </w:rPr>
          <w:t>Action</w:t>
        </w:r>
        <w:r w:rsidR="00872B6B" w:rsidRPr="003849DA">
          <w:rPr>
            <w:noProof/>
            <w:webHidden/>
            <w:lang w:val="id-ID"/>
          </w:rPr>
          <w:tab/>
        </w:r>
        <w:r w:rsidR="00872B6B" w:rsidRPr="003849DA">
          <w:rPr>
            <w:noProof/>
            <w:webHidden/>
            <w:lang w:val="id-ID"/>
          </w:rPr>
          <w:fldChar w:fldCharType="begin"/>
        </w:r>
        <w:r w:rsidR="00872B6B" w:rsidRPr="003849DA">
          <w:rPr>
            <w:noProof/>
            <w:webHidden/>
            <w:lang w:val="id-ID"/>
          </w:rPr>
          <w:instrText xml:space="preserve"> PAGEREF _Toc508094771 \h </w:instrText>
        </w:r>
        <w:r w:rsidR="00872B6B" w:rsidRPr="003849DA">
          <w:rPr>
            <w:noProof/>
            <w:webHidden/>
            <w:lang w:val="id-ID"/>
          </w:rPr>
        </w:r>
        <w:r w:rsidR="00872B6B" w:rsidRPr="003849DA">
          <w:rPr>
            <w:noProof/>
            <w:webHidden/>
            <w:lang w:val="id-ID"/>
          </w:rPr>
          <w:fldChar w:fldCharType="separate"/>
        </w:r>
        <w:r w:rsidR="00872B6B" w:rsidRPr="003849DA">
          <w:rPr>
            <w:noProof/>
            <w:webHidden/>
            <w:lang w:val="id-ID"/>
          </w:rPr>
          <w:t>23</w:t>
        </w:r>
        <w:r w:rsidR="00872B6B" w:rsidRPr="003849DA">
          <w:rPr>
            <w:noProof/>
            <w:webHidden/>
            <w:lang w:val="id-ID"/>
          </w:rPr>
          <w:fldChar w:fldCharType="end"/>
        </w:r>
      </w:hyperlink>
    </w:p>
    <w:p w14:paraId="2D49E66D" w14:textId="77777777" w:rsidR="00872B6B" w:rsidRPr="003849DA" w:rsidRDefault="004253E4" w:rsidP="00837EF6">
      <w:pPr>
        <w:pStyle w:val="TableofFigures"/>
        <w:tabs>
          <w:tab w:val="right" w:leader="dot" w:pos="9350"/>
        </w:tabs>
        <w:spacing w:line="360" w:lineRule="auto"/>
        <w:rPr>
          <w:noProof/>
          <w:lang w:val="id-ID"/>
        </w:rPr>
      </w:pPr>
      <w:hyperlink w:anchor="_Toc508094772" w:history="1">
        <w:r w:rsidR="00872B6B" w:rsidRPr="003849DA">
          <w:rPr>
            <w:rStyle w:val="Hyperlink"/>
            <w:noProof/>
            <w:lang w:val="id-ID"/>
          </w:rPr>
          <w:t xml:space="preserve">Gambar 13.  Contoh Data Untuk </w:t>
        </w:r>
        <w:r w:rsidR="00872B6B" w:rsidRPr="003849DA">
          <w:rPr>
            <w:rStyle w:val="Hyperlink"/>
            <w:i/>
            <w:noProof/>
            <w:lang w:val="id-ID"/>
          </w:rPr>
          <w:t>Query</w:t>
        </w:r>
        <w:r w:rsidR="00872B6B" w:rsidRPr="003849DA">
          <w:rPr>
            <w:rStyle w:val="Hyperlink"/>
            <w:noProof/>
            <w:lang w:val="id-ID"/>
          </w:rPr>
          <w:t xml:space="preserve"> Manual Data </w:t>
        </w:r>
        <w:r w:rsidR="00872B6B" w:rsidRPr="003849DA">
          <w:rPr>
            <w:rStyle w:val="Hyperlink"/>
            <w:i/>
            <w:noProof/>
            <w:lang w:val="id-ID"/>
          </w:rPr>
          <w:t>Corporate</w:t>
        </w:r>
        <w:r w:rsidR="00872B6B" w:rsidRPr="003849DA">
          <w:rPr>
            <w:rStyle w:val="Hyperlink"/>
            <w:noProof/>
            <w:lang w:val="id-ID"/>
          </w:rPr>
          <w:t xml:space="preserve"> </w:t>
        </w:r>
        <w:r w:rsidR="00872B6B" w:rsidRPr="003849DA">
          <w:rPr>
            <w:rStyle w:val="Hyperlink"/>
            <w:i/>
            <w:noProof/>
            <w:lang w:val="id-ID"/>
          </w:rPr>
          <w:t>Action</w:t>
        </w:r>
        <w:r w:rsidR="00872B6B" w:rsidRPr="003849DA">
          <w:rPr>
            <w:noProof/>
            <w:webHidden/>
            <w:lang w:val="id-ID"/>
          </w:rPr>
          <w:tab/>
        </w:r>
        <w:r w:rsidR="00872B6B" w:rsidRPr="003849DA">
          <w:rPr>
            <w:noProof/>
            <w:webHidden/>
            <w:lang w:val="id-ID"/>
          </w:rPr>
          <w:fldChar w:fldCharType="begin"/>
        </w:r>
        <w:r w:rsidR="00872B6B" w:rsidRPr="003849DA">
          <w:rPr>
            <w:noProof/>
            <w:webHidden/>
            <w:lang w:val="id-ID"/>
          </w:rPr>
          <w:instrText xml:space="preserve"> PAGEREF _Toc508094772 \h </w:instrText>
        </w:r>
        <w:r w:rsidR="00872B6B" w:rsidRPr="003849DA">
          <w:rPr>
            <w:noProof/>
            <w:webHidden/>
            <w:lang w:val="id-ID"/>
          </w:rPr>
        </w:r>
        <w:r w:rsidR="00872B6B" w:rsidRPr="003849DA">
          <w:rPr>
            <w:noProof/>
            <w:webHidden/>
            <w:lang w:val="id-ID"/>
          </w:rPr>
          <w:fldChar w:fldCharType="separate"/>
        </w:r>
        <w:r w:rsidR="00872B6B" w:rsidRPr="003849DA">
          <w:rPr>
            <w:noProof/>
            <w:webHidden/>
            <w:lang w:val="id-ID"/>
          </w:rPr>
          <w:t>23</w:t>
        </w:r>
        <w:r w:rsidR="00872B6B" w:rsidRPr="003849DA">
          <w:rPr>
            <w:noProof/>
            <w:webHidden/>
            <w:lang w:val="id-ID"/>
          </w:rPr>
          <w:fldChar w:fldCharType="end"/>
        </w:r>
      </w:hyperlink>
    </w:p>
    <w:p w14:paraId="0719A58A" w14:textId="77777777" w:rsidR="00872B6B" w:rsidRPr="003849DA" w:rsidRDefault="004253E4" w:rsidP="00837EF6">
      <w:pPr>
        <w:pStyle w:val="TableofFigures"/>
        <w:tabs>
          <w:tab w:val="right" w:leader="dot" w:pos="9350"/>
        </w:tabs>
        <w:spacing w:line="360" w:lineRule="auto"/>
        <w:rPr>
          <w:noProof/>
          <w:lang w:val="id-ID"/>
        </w:rPr>
      </w:pPr>
      <w:hyperlink w:anchor="_Toc508094773" w:history="1">
        <w:r w:rsidR="00872B6B" w:rsidRPr="003849DA">
          <w:rPr>
            <w:rStyle w:val="Hyperlink"/>
            <w:noProof/>
            <w:lang w:val="id-ID"/>
          </w:rPr>
          <w:t xml:space="preserve">Gambar 14.  </w:t>
        </w:r>
        <w:r w:rsidR="00872B6B" w:rsidRPr="003849DA">
          <w:rPr>
            <w:rStyle w:val="Hyperlink"/>
            <w:i/>
            <w:noProof/>
            <w:lang w:val="id-ID"/>
          </w:rPr>
          <w:t>Query</w:t>
        </w:r>
        <w:r w:rsidR="00872B6B" w:rsidRPr="003849DA">
          <w:rPr>
            <w:rStyle w:val="Hyperlink"/>
            <w:noProof/>
            <w:lang w:val="id-ID"/>
          </w:rPr>
          <w:t xml:space="preserve"> Manual Unit Penelitian Untuk Data AKSes </w:t>
        </w:r>
        <w:r w:rsidR="00872B6B" w:rsidRPr="003849DA">
          <w:rPr>
            <w:rStyle w:val="Hyperlink"/>
            <w:i/>
            <w:noProof/>
            <w:lang w:val="id-ID"/>
          </w:rPr>
          <w:t>Login</w:t>
        </w:r>
        <w:r w:rsidR="00872B6B" w:rsidRPr="003849DA">
          <w:rPr>
            <w:noProof/>
            <w:webHidden/>
            <w:lang w:val="id-ID"/>
          </w:rPr>
          <w:tab/>
        </w:r>
        <w:r w:rsidR="00872B6B" w:rsidRPr="003849DA">
          <w:rPr>
            <w:noProof/>
            <w:webHidden/>
            <w:lang w:val="id-ID"/>
          </w:rPr>
          <w:fldChar w:fldCharType="begin"/>
        </w:r>
        <w:r w:rsidR="00872B6B" w:rsidRPr="003849DA">
          <w:rPr>
            <w:noProof/>
            <w:webHidden/>
            <w:lang w:val="id-ID"/>
          </w:rPr>
          <w:instrText xml:space="preserve"> PAGEREF _Toc508094773 \h </w:instrText>
        </w:r>
        <w:r w:rsidR="00872B6B" w:rsidRPr="003849DA">
          <w:rPr>
            <w:noProof/>
            <w:webHidden/>
            <w:lang w:val="id-ID"/>
          </w:rPr>
        </w:r>
        <w:r w:rsidR="00872B6B" w:rsidRPr="003849DA">
          <w:rPr>
            <w:noProof/>
            <w:webHidden/>
            <w:lang w:val="id-ID"/>
          </w:rPr>
          <w:fldChar w:fldCharType="separate"/>
        </w:r>
        <w:r w:rsidR="00872B6B" w:rsidRPr="003849DA">
          <w:rPr>
            <w:noProof/>
            <w:webHidden/>
            <w:lang w:val="id-ID"/>
          </w:rPr>
          <w:t>24</w:t>
        </w:r>
        <w:r w:rsidR="00872B6B" w:rsidRPr="003849DA">
          <w:rPr>
            <w:noProof/>
            <w:webHidden/>
            <w:lang w:val="id-ID"/>
          </w:rPr>
          <w:fldChar w:fldCharType="end"/>
        </w:r>
      </w:hyperlink>
    </w:p>
    <w:p w14:paraId="7DF0639D" w14:textId="77777777" w:rsidR="00872B6B" w:rsidRPr="003849DA" w:rsidRDefault="004253E4" w:rsidP="00837EF6">
      <w:pPr>
        <w:pStyle w:val="TableofFigures"/>
        <w:tabs>
          <w:tab w:val="right" w:leader="dot" w:pos="9350"/>
        </w:tabs>
        <w:spacing w:line="360" w:lineRule="auto"/>
        <w:rPr>
          <w:noProof/>
          <w:lang w:val="id-ID"/>
        </w:rPr>
      </w:pPr>
      <w:hyperlink w:anchor="_Toc508094774" w:history="1">
        <w:r w:rsidR="00872B6B" w:rsidRPr="003849DA">
          <w:rPr>
            <w:rStyle w:val="Hyperlink"/>
            <w:noProof/>
            <w:lang w:val="id-ID"/>
          </w:rPr>
          <w:t xml:space="preserve">Gambar 15.  Contoh Data Untuk </w:t>
        </w:r>
        <w:r w:rsidR="00872B6B" w:rsidRPr="003849DA">
          <w:rPr>
            <w:rStyle w:val="Hyperlink"/>
            <w:i/>
            <w:noProof/>
            <w:lang w:val="id-ID"/>
          </w:rPr>
          <w:t>Query</w:t>
        </w:r>
        <w:r w:rsidR="00872B6B" w:rsidRPr="003849DA">
          <w:rPr>
            <w:rStyle w:val="Hyperlink"/>
            <w:noProof/>
            <w:lang w:val="id-ID"/>
          </w:rPr>
          <w:t xml:space="preserve"> Manual Data AKSes </w:t>
        </w:r>
        <w:r w:rsidR="00872B6B" w:rsidRPr="003849DA">
          <w:rPr>
            <w:rStyle w:val="Hyperlink"/>
            <w:i/>
            <w:noProof/>
            <w:lang w:val="id-ID"/>
          </w:rPr>
          <w:t>Login</w:t>
        </w:r>
        <w:r w:rsidR="00872B6B" w:rsidRPr="003849DA">
          <w:rPr>
            <w:noProof/>
            <w:webHidden/>
            <w:lang w:val="id-ID"/>
          </w:rPr>
          <w:tab/>
        </w:r>
        <w:r w:rsidR="00872B6B" w:rsidRPr="003849DA">
          <w:rPr>
            <w:noProof/>
            <w:webHidden/>
            <w:lang w:val="id-ID"/>
          </w:rPr>
          <w:fldChar w:fldCharType="begin"/>
        </w:r>
        <w:r w:rsidR="00872B6B" w:rsidRPr="003849DA">
          <w:rPr>
            <w:noProof/>
            <w:webHidden/>
            <w:lang w:val="id-ID"/>
          </w:rPr>
          <w:instrText xml:space="preserve"> PAGEREF _Toc508094774 \h </w:instrText>
        </w:r>
        <w:r w:rsidR="00872B6B" w:rsidRPr="003849DA">
          <w:rPr>
            <w:noProof/>
            <w:webHidden/>
            <w:lang w:val="id-ID"/>
          </w:rPr>
        </w:r>
        <w:r w:rsidR="00872B6B" w:rsidRPr="003849DA">
          <w:rPr>
            <w:noProof/>
            <w:webHidden/>
            <w:lang w:val="id-ID"/>
          </w:rPr>
          <w:fldChar w:fldCharType="separate"/>
        </w:r>
        <w:r w:rsidR="00872B6B" w:rsidRPr="003849DA">
          <w:rPr>
            <w:noProof/>
            <w:webHidden/>
            <w:lang w:val="id-ID"/>
          </w:rPr>
          <w:t>25</w:t>
        </w:r>
        <w:r w:rsidR="00872B6B" w:rsidRPr="003849DA">
          <w:rPr>
            <w:noProof/>
            <w:webHidden/>
            <w:lang w:val="id-ID"/>
          </w:rPr>
          <w:fldChar w:fldCharType="end"/>
        </w:r>
      </w:hyperlink>
    </w:p>
    <w:p w14:paraId="0A2A7EFE" w14:textId="77777777" w:rsidR="00872B6B" w:rsidRPr="003849DA" w:rsidRDefault="004253E4" w:rsidP="00837EF6">
      <w:pPr>
        <w:pStyle w:val="TableofFigures"/>
        <w:tabs>
          <w:tab w:val="right" w:leader="dot" w:pos="9350"/>
        </w:tabs>
        <w:spacing w:line="360" w:lineRule="auto"/>
        <w:rPr>
          <w:noProof/>
          <w:lang w:val="id-ID"/>
        </w:rPr>
      </w:pPr>
      <w:hyperlink w:anchor="_Toc508094775" w:history="1">
        <w:r w:rsidR="00872B6B" w:rsidRPr="003849DA">
          <w:rPr>
            <w:rStyle w:val="Hyperlink"/>
            <w:noProof/>
            <w:lang w:val="id-ID"/>
          </w:rPr>
          <w:t xml:space="preserve">Gambar 16.  </w:t>
        </w:r>
        <w:r w:rsidR="00872B6B" w:rsidRPr="003849DA">
          <w:rPr>
            <w:rStyle w:val="Hyperlink"/>
            <w:i/>
            <w:noProof/>
            <w:lang w:val="id-ID"/>
          </w:rPr>
          <w:t>Query</w:t>
        </w:r>
        <w:r w:rsidR="00872B6B" w:rsidRPr="003849DA">
          <w:rPr>
            <w:rStyle w:val="Hyperlink"/>
            <w:noProof/>
            <w:lang w:val="id-ID"/>
          </w:rPr>
          <w:t xml:space="preserve"> Manual Unit Penelitian Untuk Data Transaksi Bursa</w:t>
        </w:r>
        <w:r w:rsidR="00872B6B" w:rsidRPr="003849DA">
          <w:rPr>
            <w:noProof/>
            <w:webHidden/>
            <w:lang w:val="id-ID"/>
          </w:rPr>
          <w:tab/>
        </w:r>
        <w:r w:rsidR="00872B6B" w:rsidRPr="003849DA">
          <w:rPr>
            <w:noProof/>
            <w:webHidden/>
            <w:lang w:val="id-ID"/>
          </w:rPr>
          <w:fldChar w:fldCharType="begin"/>
        </w:r>
        <w:r w:rsidR="00872B6B" w:rsidRPr="003849DA">
          <w:rPr>
            <w:noProof/>
            <w:webHidden/>
            <w:lang w:val="id-ID"/>
          </w:rPr>
          <w:instrText xml:space="preserve"> PAGEREF _Toc508094775 \h </w:instrText>
        </w:r>
        <w:r w:rsidR="00872B6B" w:rsidRPr="003849DA">
          <w:rPr>
            <w:noProof/>
            <w:webHidden/>
            <w:lang w:val="id-ID"/>
          </w:rPr>
        </w:r>
        <w:r w:rsidR="00872B6B" w:rsidRPr="003849DA">
          <w:rPr>
            <w:noProof/>
            <w:webHidden/>
            <w:lang w:val="id-ID"/>
          </w:rPr>
          <w:fldChar w:fldCharType="separate"/>
        </w:r>
        <w:r w:rsidR="00872B6B" w:rsidRPr="003849DA">
          <w:rPr>
            <w:noProof/>
            <w:webHidden/>
            <w:lang w:val="id-ID"/>
          </w:rPr>
          <w:t>25</w:t>
        </w:r>
        <w:r w:rsidR="00872B6B" w:rsidRPr="003849DA">
          <w:rPr>
            <w:noProof/>
            <w:webHidden/>
            <w:lang w:val="id-ID"/>
          </w:rPr>
          <w:fldChar w:fldCharType="end"/>
        </w:r>
      </w:hyperlink>
    </w:p>
    <w:p w14:paraId="1B567A9E" w14:textId="77777777" w:rsidR="00872B6B" w:rsidRPr="003849DA" w:rsidRDefault="004253E4" w:rsidP="00837EF6">
      <w:pPr>
        <w:pStyle w:val="TableofFigures"/>
        <w:tabs>
          <w:tab w:val="right" w:leader="dot" w:pos="9350"/>
        </w:tabs>
        <w:spacing w:line="360" w:lineRule="auto"/>
        <w:rPr>
          <w:noProof/>
          <w:lang w:val="id-ID"/>
        </w:rPr>
      </w:pPr>
      <w:hyperlink w:anchor="_Toc508094776" w:history="1">
        <w:r w:rsidR="00872B6B" w:rsidRPr="003849DA">
          <w:rPr>
            <w:rStyle w:val="Hyperlink"/>
            <w:noProof/>
            <w:lang w:val="id-ID"/>
          </w:rPr>
          <w:t xml:space="preserve">Gambar 17.  Contoh Data Untuk </w:t>
        </w:r>
        <w:r w:rsidR="00872B6B" w:rsidRPr="003849DA">
          <w:rPr>
            <w:rStyle w:val="Hyperlink"/>
            <w:i/>
            <w:noProof/>
            <w:lang w:val="id-ID"/>
          </w:rPr>
          <w:t>Query</w:t>
        </w:r>
        <w:r w:rsidR="00872B6B" w:rsidRPr="003849DA">
          <w:rPr>
            <w:rStyle w:val="Hyperlink"/>
            <w:noProof/>
            <w:lang w:val="id-ID"/>
          </w:rPr>
          <w:t xml:space="preserve"> Manual Data Transaksi Bursa</w:t>
        </w:r>
        <w:r w:rsidR="00872B6B" w:rsidRPr="003849DA">
          <w:rPr>
            <w:noProof/>
            <w:webHidden/>
            <w:lang w:val="id-ID"/>
          </w:rPr>
          <w:tab/>
        </w:r>
        <w:r w:rsidR="00872B6B" w:rsidRPr="003849DA">
          <w:rPr>
            <w:noProof/>
            <w:webHidden/>
            <w:lang w:val="id-ID"/>
          </w:rPr>
          <w:fldChar w:fldCharType="begin"/>
        </w:r>
        <w:r w:rsidR="00872B6B" w:rsidRPr="003849DA">
          <w:rPr>
            <w:noProof/>
            <w:webHidden/>
            <w:lang w:val="id-ID"/>
          </w:rPr>
          <w:instrText xml:space="preserve"> PAGEREF _Toc508094776 \h </w:instrText>
        </w:r>
        <w:r w:rsidR="00872B6B" w:rsidRPr="003849DA">
          <w:rPr>
            <w:noProof/>
            <w:webHidden/>
            <w:lang w:val="id-ID"/>
          </w:rPr>
        </w:r>
        <w:r w:rsidR="00872B6B" w:rsidRPr="003849DA">
          <w:rPr>
            <w:noProof/>
            <w:webHidden/>
            <w:lang w:val="id-ID"/>
          </w:rPr>
          <w:fldChar w:fldCharType="separate"/>
        </w:r>
        <w:r w:rsidR="00872B6B" w:rsidRPr="003849DA">
          <w:rPr>
            <w:noProof/>
            <w:webHidden/>
            <w:lang w:val="id-ID"/>
          </w:rPr>
          <w:t>26</w:t>
        </w:r>
        <w:r w:rsidR="00872B6B" w:rsidRPr="003849DA">
          <w:rPr>
            <w:noProof/>
            <w:webHidden/>
            <w:lang w:val="id-ID"/>
          </w:rPr>
          <w:fldChar w:fldCharType="end"/>
        </w:r>
      </w:hyperlink>
    </w:p>
    <w:p w14:paraId="5FAAB68B" w14:textId="77777777" w:rsidR="00872B6B" w:rsidRPr="003849DA" w:rsidRDefault="004253E4" w:rsidP="00837EF6">
      <w:pPr>
        <w:pStyle w:val="TableofFigures"/>
        <w:tabs>
          <w:tab w:val="right" w:leader="dot" w:pos="9350"/>
        </w:tabs>
        <w:spacing w:line="360" w:lineRule="auto"/>
        <w:rPr>
          <w:noProof/>
          <w:lang w:val="id-ID"/>
        </w:rPr>
      </w:pPr>
      <w:hyperlink w:anchor="_Toc508094777" w:history="1">
        <w:r w:rsidR="00872B6B" w:rsidRPr="003849DA">
          <w:rPr>
            <w:rStyle w:val="Hyperlink"/>
            <w:noProof/>
            <w:lang w:val="id-ID"/>
          </w:rPr>
          <w:t xml:space="preserve">Gambar 18.  Rancangan Email Otomatis Untuk </w:t>
        </w:r>
        <w:r w:rsidR="00872B6B" w:rsidRPr="003849DA">
          <w:rPr>
            <w:rStyle w:val="Hyperlink"/>
            <w:i/>
            <w:noProof/>
            <w:lang w:val="id-ID"/>
          </w:rPr>
          <w:t>Email_1</w:t>
        </w:r>
        <w:r w:rsidR="00872B6B" w:rsidRPr="003849DA">
          <w:rPr>
            <w:noProof/>
            <w:webHidden/>
            <w:lang w:val="id-ID"/>
          </w:rPr>
          <w:tab/>
        </w:r>
        <w:r w:rsidR="00872B6B" w:rsidRPr="003849DA">
          <w:rPr>
            <w:noProof/>
            <w:webHidden/>
            <w:lang w:val="id-ID"/>
          </w:rPr>
          <w:fldChar w:fldCharType="begin"/>
        </w:r>
        <w:r w:rsidR="00872B6B" w:rsidRPr="003849DA">
          <w:rPr>
            <w:noProof/>
            <w:webHidden/>
            <w:lang w:val="id-ID"/>
          </w:rPr>
          <w:instrText xml:space="preserve"> PAGEREF _Toc508094777 \h </w:instrText>
        </w:r>
        <w:r w:rsidR="00872B6B" w:rsidRPr="003849DA">
          <w:rPr>
            <w:noProof/>
            <w:webHidden/>
            <w:lang w:val="id-ID"/>
          </w:rPr>
        </w:r>
        <w:r w:rsidR="00872B6B" w:rsidRPr="003849DA">
          <w:rPr>
            <w:noProof/>
            <w:webHidden/>
            <w:lang w:val="id-ID"/>
          </w:rPr>
          <w:fldChar w:fldCharType="separate"/>
        </w:r>
        <w:r w:rsidR="00872B6B" w:rsidRPr="003849DA">
          <w:rPr>
            <w:noProof/>
            <w:webHidden/>
            <w:lang w:val="id-ID"/>
          </w:rPr>
          <w:t>26</w:t>
        </w:r>
        <w:r w:rsidR="00872B6B" w:rsidRPr="003849DA">
          <w:rPr>
            <w:noProof/>
            <w:webHidden/>
            <w:lang w:val="id-ID"/>
          </w:rPr>
          <w:fldChar w:fldCharType="end"/>
        </w:r>
      </w:hyperlink>
    </w:p>
    <w:p w14:paraId="3329E6B6" w14:textId="77777777" w:rsidR="00872B6B" w:rsidRPr="003849DA" w:rsidRDefault="004253E4" w:rsidP="00837EF6">
      <w:pPr>
        <w:pStyle w:val="TableofFigures"/>
        <w:tabs>
          <w:tab w:val="right" w:leader="dot" w:pos="9350"/>
        </w:tabs>
        <w:spacing w:line="360" w:lineRule="auto"/>
        <w:rPr>
          <w:noProof/>
          <w:lang w:val="id-ID"/>
        </w:rPr>
      </w:pPr>
      <w:hyperlink w:anchor="_Toc508094778" w:history="1">
        <w:r w:rsidR="00872B6B" w:rsidRPr="003849DA">
          <w:rPr>
            <w:rStyle w:val="Hyperlink"/>
            <w:noProof/>
            <w:lang w:val="id-ID"/>
          </w:rPr>
          <w:t xml:space="preserve">Gambar 19.  Rancangan Email Otomatis Untuk </w:t>
        </w:r>
        <w:r w:rsidR="00872B6B" w:rsidRPr="003849DA">
          <w:rPr>
            <w:rStyle w:val="Hyperlink"/>
            <w:i/>
            <w:noProof/>
            <w:lang w:val="id-ID"/>
          </w:rPr>
          <w:t>Email_2</w:t>
        </w:r>
        <w:r w:rsidR="00872B6B" w:rsidRPr="003849DA">
          <w:rPr>
            <w:noProof/>
            <w:webHidden/>
            <w:lang w:val="id-ID"/>
          </w:rPr>
          <w:tab/>
        </w:r>
        <w:r w:rsidR="00872B6B" w:rsidRPr="003849DA">
          <w:rPr>
            <w:noProof/>
            <w:webHidden/>
            <w:lang w:val="id-ID"/>
          </w:rPr>
          <w:fldChar w:fldCharType="begin"/>
        </w:r>
        <w:r w:rsidR="00872B6B" w:rsidRPr="003849DA">
          <w:rPr>
            <w:noProof/>
            <w:webHidden/>
            <w:lang w:val="id-ID"/>
          </w:rPr>
          <w:instrText xml:space="preserve"> PAGEREF _Toc508094778 \h </w:instrText>
        </w:r>
        <w:r w:rsidR="00872B6B" w:rsidRPr="003849DA">
          <w:rPr>
            <w:noProof/>
            <w:webHidden/>
            <w:lang w:val="id-ID"/>
          </w:rPr>
        </w:r>
        <w:r w:rsidR="00872B6B" w:rsidRPr="003849DA">
          <w:rPr>
            <w:noProof/>
            <w:webHidden/>
            <w:lang w:val="id-ID"/>
          </w:rPr>
          <w:fldChar w:fldCharType="separate"/>
        </w:r>
        <w:r w:rsidR="00872B6B" w:rsidRPr="003849DA">
          <w:rPr>
            <w:noProof/>
            <w:webHidden/>
            <w:lang w:val="id-ID"/>
          </w:rPr>
          <w:t>26</w:t>
        </w:r>
        <w:r w:rsidR="00872B6B" w:rsidRPr="003849DA">
          <w:rPr>
            <w:noProof/>
            <w:webHidden/>
            <w:lang w:val="id-ID"/>
          </w:rPr>
          <w:fldChar w:fldCharType="end"/>
        </w:r>
      </w:hyperlink>
    </w:p>
    <w:p w14:paraId="4E86423F" w14:textId="053AA169" w:rsidR="002C3AB1" w:rsidRPr="003849DA" w:rsidRDefault="002C3AB1" w:rsidP="00BD6A55">
      <w:pPr>
        <w:spacing w:after="0" w:line="360" w:lineRule="auto"/>
        <w:rPr>
          <w:lang w:val="id-ID"/>
        </w:rPr>
      </w:pPr>
      <w:r w:rsidRPr="003849DA">
        <w:rPr>
          <w:lang w:val="id-ID"/>
        </w:rPr>
        <w:fldChar w:fldCharType="end"/>
      </w:r>
    </w:p>
    <w:p w14:paraId="354EF5B0" w14:textId="77777777" w:rsidR="002C3AB1" w:rsidRPr="003849DA" w:rsidRDefault="002C3AB1" w:rsidP="00837EF6">
      <w:pPr>
        <w:spacing w:after="0" w:line="360" w:lineRule="auto"/>
        <w:rPr>
          <w:lang w:val="id-ID"/>
        </w:rPr>
      </w:pPr>
    </w:p>
    <w:p w14:paraId="313431C9" w14:textId="77777777" w:rsidR="002C3AB1" w:rsidRPr="003849DA" w:rsidRDefault="002C3AB1" w:rsidP="00837EF6">
      <w:pPr>
        <w:spacing w:after="0" w:line="360" w:lineRule="auto"/>
        <w:rPr>
          <w:lang w:val="id-ID"/>
        </w:rPr>
      </w:pPr>
    </w:p>
    <w:p w14:paraId="3A66C57C" w14:textId="77777777" w:rsidR="002C3AB1" w:rsidRPr="003849DA" w:rsidRDefault="002C3AB1" w:rsidP="00837EF6">
      <w:pPr>
        <w:spacing w:after="0" w:line="360" w:lineRule="auto"/>
        <w:rPr>
          <w:lang w:val="id-ID"/>
        </w:rPr>
      </w:pPr>
    </w:p>
    <w:p w14:paraId="13B2FB3E" w14:textId="77777777" w:rsidR="002C3AB1" w:rsidRPr="003849DA" w:rsidRDefault="002C3AB1" w:rsidP="00837EF6">
      <w:pPr>
        <w:spacing w:after="0" w:line="360" w:lineRule="auto"/>
        <w:rPr>
          <w:lang w:val="id-ID"/>
        </w:rPr>
      </w:pPr>
    </w:p>
    <w:p w14:paraId="545D4127" w14:textId="77777777" w:rsidR="002C3AB1" w:rsidRPr="003849DA" w:rsidRDefault="002C3AB1" w:rsidP="00837EF6">
      <w:pPr>
        <w:spacing w:after="0" w:line="360" w:lineRule="auto"/>
        <w:rPr>
          <w:lang w:val="id-ID"/>
        </w:rPr>
      </w:pPr>
    </w:p>
    <w:p w14:paraId="189967E3" w14:textId="77777777" w:rsidR="002C3AB1" w:rsidRPr="003849DA" w:rsidRDefault="002C3AB1" w:rsidP="00837EF6">
      <w:pPr>
        <w:spacing w:after="0" w:line="360" w:lineRule="auto"/>
        <w:rPr>
          <w:lang w:val="id-ID"/>
        </w:rPr>
      </w:pPr>
    </w:p>
    <w:p w14:paraId="50332676" w14:textId="77777777" w:rsidR="002C3AB1" w:rsidRPr="003849DA" w:rsidRDefault="002C3AB1" w:rsidP="00837EF6">
      <w:pPr>
        <w:spacing w:after="0" w:line="360" w:lineRule="auto"/>
        <w:rPr>
          <w:lang w:val="id-ID"/>
        </w:rPr>
      </w:pPr>
    </w:p>
    <w:p w14:paraId="55576325" w14:textId="77777777" w:rsidR="002C3AB1" w:rsidRPr="003849DA" w:rsidRDefault="002C3AB1" w:rsidP="00837EF6">
      <w:pPr>
        <w:spacing w:after="0" w:line="360" w:lineRule="auto"/>
        <w:rPr>
          <w:lang w:val="id-ID"/>
        </w:rPr>
      </w:pPr>
    </w:p>
    <w:p w14:paraId="65F092B8" w14:textId="77777777" w:rsidR="002C3AB1" w:rsidRPr="003849DA" w:rsidRDefault="002C3AB1" w:rsidP="00837EF6">
      <w:pPr>
        <w:spacing w:after="0" w:line="360" w:lineRule="auto"/>
        <w:rPr>
          <w:lang w:val="id-ID"/>
        </w:rPr>
      </w:pPr>
    </w:p>
    <w:p w14:paraId="5939890A" w14:textId="77777777" w:rsidR="002C3AB1" w:rsidRPr="003849DA" w:rsidRDefault="002C3AB1" w:rsidP="00837EF6">
      <w:pPr>
        <w:spacing w:after="0" w:line="360" w:lineRule="auto"/>
        <w:rPr>
          <w:lang w:val="id-ID"/>
        </w:rPr>
      </w:pPr>
    </w:p>
    <w:p w14:paraId="12DA1A26" w14:textId="77777777" w:rsidR="00265631" w:rsidRPr="003849DA" w:rsidRDefault="00265631" w:rsidP="00837EF6">
      <w:pPr>
        <w:spacing w:after="0" w:line="360" w:lineRule="auto"/>
        <w:rPr>
          <w:rFonts w:asciiTheme="majorHAnsi" w:eastAsiaTheme="majorEastAsia" w:hAnsiTheme="majorHAnsi" w:cstheme="majorBidi"/>
          <w:b/>
          <w:bCs/>
          <w:color w:val="7A1719"/>
          <w:sz w:val="28"/>
          <w:szCs w:val="28"/>
          <w:lang w:val="id-ID"/>
        </w:rPr>
      </w:pPr>
      <w:r w:rsidRPr="003849DA">
        <w:rPr>
          <w:lang w:val="id-ID"/>
        </w:rPr>
        <w:br w:type="page"/>
      </w:r>
    </w:p>
    <w:p w14:paraId="35DBD080" w14:textId="69C05718" w:rsidR="00963A8A" w:rsidRPr="003849DA" w:rsidRDefault="00321BD8" w:rsidP="00837EF6">
      <w:pPr>
        <w:pStyle w:val="Heading1"/>
        <w:spacing w:before="0" w:line="360" w:lineRule="auto"/>
        <w:ind w:left="567" w:hanging="567"/>
        <w:rPr>
          <w:lang w:val="id-ID"/>
        </w:rPr>
      </w:pPr>
      <w:bookmarkStart w:id="6" w:name="_Toc508094788"/>
      <w:r w:rsidRPr="003849DA">
        <w:rPr>
          <w:lang w:val="id-ID"/>
        </w:rPr>
        <w:t>Pen</w:t>
      </w:r>
      <w:bookmarkStart w:id="7" w:name="_Toc347130632"/>
      <w:bookmarkStart w:id="8" w:name="_Toc364252785"/>
      <w:r w:rsidR="008C6B6E" w:rsidRPr="003849DA">
        <w:rPr>
          <w:lang w:val="id-ID"/>
        </w:rPr>
        <w:t>dahuluan</w:t>
      </w:r>
      <w:bookmarkEnd w:id="6"/>
    </w:p>
    <w:p w14:paraId="4CDA89F4" w14:textId="77777777" w:rsidR="008C6B6E" w:rsidRPr="003849DA" w:rsidRDefault="008C6B6E" w:rsidP="00837EF6">
      <w:pPr>
        <w:pStyle w:val="Heading2"/>
        <w:spacing w:before="0" w:line="360" w:lineRule="auto"/>
        <w:ind w:left="1134"/>
        <w:rPr>
          <w:lang w:val="id-ID"/>
        </w:rPr>
      </w:pPr>
      <w:bookmarkStart w:id="9" w:name="_Toc508094789"/>
      <w:r w:rsidRPr="003849DA">
        <w:rPr>
          <w:lang w:val="id-ID"/>
        </w:rPr>
        <w:t>Latar Belakang</w:t>
      </w:r>
      <w:bookmarkEnd w:id="9"/>
    </w:p>
    <w:p w14:paraId="4CAD9117" w14:textId="72E741F5" w:rsidR="00B71D5A" w:rsidRPr="003849DA" w:rsidRDefault="00265631" w:rsidP="00837EF6">
      <w:pPr>
        <w:tabs>
          <w:tab w:val="left" w:pos="1701"/>
        </w:tabs>
        <w:spacing w:after="0" w:line="360" w:lineRule="auto"/>
        <w:ind w:left="1134"/>
        <w:jc w:val="both"/>
        <w:rPr>
          <w:lang w:val="id-ID"/>
        </w:rPr>
      </w:pPr>
      <w:r w:rsidRPr="003849DA">
        <w:rPr>
          <w:lang w:val="id-ID"/>
        </w:rPr>
        <w:tab/>
      </w:r>
      <w:r w:rsidR="00AF092B" w:rsidRPr="003849DA">
        <w:rPr>
          <w:lang w:val="id-ID"/>
        </w:rPr>
        <w:t xml:space="preserve">Sehubungan dengan kebutuhan data </w:t>
      </w:r>
      <w:r w:rsidR="00B62153" w:rsidRPr="003849DA">
        <w:rPr>
          <w:lang w:val="id-ID"/>
        </w:rPr>
        <w:t xml:space="preserve">audit yang dilakukan oleh Unit Pemeriksaan secara bulanan, dibutuhkan data terkait Perusahaan </w:t>
      </w:r>
      <w:r w:rsidR="00D064B2" w:rsidRPr="003849DA">
        <w:rPr>
          <w:lang w:val="id-ID"/>
        </w:rPr>
        <w:t>Efek</w:t>
      </w:r>
      <w:r w:rsidR="00B62153" w:rsidRPr="003849DA">
        <w:rPr>
          <w:lang w:val="id-ID"/>
        </w:rPr>
        <w:t xml:space="preserve"> (PE) dan </w:t>
      </w:r>
      <w:r w:rsidR="00D064B2" w:rsidRPr="003849DA">
        <w:rPr>
          <w:lang w:val="id-ID"/>
        </w:rPr>
        <w:t>Bank Kustodian</w:t>
      </w:r>
      <w:r w:rsidR="00B62153" w:rsidRPr="003849DA">
        <w:rPr>
          <w:lang w:val="id-ID"/>
        </w:rPr>
        <w:t xml:space="preserve"> (BK). Adapun data yang dibutuhkan meliputi data </w:t>
      </w:r>
      <w:r w:rsidR="001A1432" w:rsidRPr="003849DA">
        <w:rPr>
          <w:lang w:val="id-ID"/>
        </w:rPr>
        <w:t xml:space="preserve">terkait </w:t>
      </w:r>
      <w:r w:rsidR="00B236E4" w:rsidRPr="003849DA">
        <w:rPr>
          <w:i/>
          <w:lang w:val="id-ID"/>
        </w:rPr>
        <w:t>corporate</w:t>
      </w:r>
      <w:r w:rsidR="004964C3" w:rsidRPr="003849DA">
        <w:rPr>
          <w:i/>
          <w:lang w:val="id-ID"/>
        </w:rPr>
        <w:t xml:space="preserve"> </w:t>
      </w:r>
      <w:r w:rsidR="00B236E4" w:rsidRPr="003849DA">
        <w:rPr>
          <w:i/>
          <w:lang w:val="id-ID"/>
        </w:rPr>
        <w:t>action</w:t>
      </w:r>
      <w:r w:rsidR="001A1432" w:rsidRPr="003849DA">
        <w:rPr>
          <w:lang w:val="id-ID"/>
        </w:rPr>
        <w:t xml:space="preserve">, </w:t>
      </w:r>
      <w:r w:rsidR="00B62153" w:rsidRPr="003849DA">
        <w:rPr>
          <w:lang w:val="id-ID"/>
        </w:rPr>
        <w:t xml:space="preserve">perdagangan </w:t>
      </w:r>
      <w:r w:rsidR="001A1432" w:rsidRPr="003849DA">
        <w:rPr>
          <w:lang w:val="id-ID"/>
        </w:rPr>
        <w:t>b</w:t>
      </w:r>
      <w:r w:rsidR="00B62153" w:rsidRPr="003849DA">
        <w:rPr>
          <w:lang w:val="id-ID"/>
        </w:rPr>
        <w:t>ursa</w:t>
      </w:r>
      <w:r w:rsidR="00B71D5A" w:rsidRPr="003849DA">
        <w:rPr>
          <w:lang w:val="id-ID"/>
        </w:rPr>
        <w:t xml:space="preserve"> dan</w:t>
      </w:r>
      <w:r w:rsidR="00B62153" w:rsidRPr="003849DA">
        <w:rPr>
          <w:lang w:val="id-ID"/>
        </w:rPr>
        <w:t xml:space="preserve"> data</w:t>
      </w:r>
      <w:r w:rsidR="001A1432" w:rsidRPr="003849DA">
        <w:rPr>
          <w:lang w:val="id-ID"/>
        </w:rPr>
        <w:t xml:space="preserve"> </w:t>
      </w:r>
      <w:r w:rsidR="00962077" w:rsidRPr="003849DA">
        <w:rPr>
          <w:i/>
          <w:lang w:val="id-ID"/>
        </w:rPr>
        <w:t>log</w:t>
      </w:r>
      <w:r w:rsidR="00B236E4" w:rsidRPr="003849DA">
        <w:rPr>
          <w:i/>
          <w:lang w:val="id-ID"/>
        </w:rPr>
        <w:t>in</w:t>
      </w:r>
      <w:r w:rsidR="001A1432" w:rsidRPr="003849DA">
        <w:rPr>
          <w:lang w:val="id-ID"/>
        </w:rPr>
        <w:t xml:space="preserve"> </w:t>
      </w:r>
      <w:r w:rsidR="00B62153" w:rsidRPr="003849DA">
        <w:rPr>
          <w:lang w:val="id-ID"/>
        </w:rPr>
        <w:t>A</w:t>
      </w:r>
      <w:r w:rsidR="00DD078A" w:rsidRPr="003849DA">
        <w:rPr>
          <w:lang w:val="id-ID"/>
        </w:rPr>
        <w:t>KS</w:t>
      </w:r>
      <w:r w:rsidR="00B62153" w:rsidRPr="003849DA">
        <w:rPr>
          <w:lang w:val="id-ID"/>
        </w:rPr>
        <w:t xml:space="preserve">es pada PE/BK. </w:t>
      </w:r>
      <w:r w:rsidR="00B71D5A" w:rsidRPr="003849DA">
        <w:rPr>
          <w:lang w:val="id-ID"/>
        </w:rPr>
        <w:t>Dengan demikian, u</w:t>
      </w:r>
      <w:r w:rsidR="00B62153" w:rsidRPr="003849DA">
        <w:rPr>
          <w:lang w:val="id-ID"/>
        </w:rPr>
        <w:t>ntuk penyediaan data yang cepat dan akurat</w:t>
      </w:r>
      <w:r w:rsidR="00B71D5A" w:rsidRPr="003849DA">
        <w:rPr>
          <w:lang w:val="id-ID"/>
        </w:rPr>
        <w:t xml:space="preserve">, dikarenakan data ini </w:t>
      </w:r>
      <w:r w:rsidR="00B62153" w:rsidRPr="003849DA">
        <w:rPr>
          <w:lang w:val="id-ID"/>
        </w:rPr>
        <w:t xml:space="preserve">membutuhkan intervensi manual, </w:t>
      </w:r>
      <w:r w:rsidR="000321FC" w:rsidRPr="003849DA">
        <w:rPr>
          <w:lang w:val="id-ID"/>
        </w:rPr>
        <w:t xml:space="preserve">maka </w:t>
      </w:r>
      <w:r w:rsidR="00B71D5A" w:rsidRPr="003849DA">
        <w:rPr>
          <w:lang w:val="id-ID"/>
        </w:rPr>
        <w:t>Unit Penelitian mempertimbangkan untuk menambahkan pengemb</w:t>
      </w:r>
      <w:r w:rsidR="001A1432" w:rsidRPr="003849DA">
        <w:rPr>
          <w:lang w:val="id-ID"/>
        </w:rPr>
        <w:t xml:space="preserve">angan di Intranet atas hal ini. Penambahan sub menu “Data Audit PSA” di dalam Intranet </w:t>
      </w:r>
      <w:r w:rsidR="000321FC" w:rsidRPr="003849DA">
        <w:rPr>
          <w:lang w:val="id-ID"/>
        </w:rPr>
        <w:t>agar</w:t>
      </w:r>
      <w:r w:rsidR="001A1432" w:rsidRPr="003849DA">
        <w:rPr>
          <w:lang w:val="id-ID"/>
        </w:rPr>
        <w:t xml:space="preserve"> </w:t>
      </w:r>
      <w:r w:rsidR="001A1432" w:rsidRPr="003849DA">
        <w:rPr>
          <w:i/>
          <w:lang w:val="id-ID"/>
        </w:rPr>
        <w:t>user</w:t>
      </w:r>
      <w:r w:rsidR="001A1432" w:rsidRPr="003849DA">
        <w:rPr>
          <w:lang w:val="id-ID"/>
        </w:rPr>
        <w:t xml:space="preserve"> yang bersangkutan dapat melakukan</w:t>
      </w:r>
      <w:r w:rsidR="00B71D5A" w:rsidRPr="003849DA">
        <w:rPr>
          <w:lang w:val="id-ID"/>
        </w:rPr>
        <w:t xml:space="preserve"> penarikan data kapan saja</w:t>
      </w:r>
      <w:r w:rsidR="001A1432" w:rsidRPr="003849DA">
        <w:rPr>
          <w:lang w:val="id-ID"/>
        </w:rPr>
        <w:t>.</w:t>
      </w:r>
    </w:p>
    <w:p w14:paraId="5329D4A8" w14:textId="77777777" w:rsidR="00265631" w:rsidRPr="003849DA" w:rsidRDefault="00265631" w:rsidP="00837EF6">
      <w:pPr>
        <w:spacing w:after="0" w:line="360" w:lineRule="auto"/>
        <w:ind w:left="1134"/>
        <w:jc w:val="both"/>
        <w:rPr>
          <w:lang w:val="id-ID"/>
        </w:rPr>
      </w:pPr>
    </w:p>
    <w:p w14:paraId="3A7A7179" w14:textId="77777777" w:rsidR="008C6B6E" w:rsidRPr="003849DA" w:rsidRDefault="008C6B6E" w:rsidP="00837EF6">
      <w:pPr>
        <w:pStyle w:val="Heading2"/>
        <w:spacing w:before="0" w:line="360" w:lineRule="auto"/>
        <w:ind w:left="1134"/>
        <w:rPr>
          <w:rFonts w:eastAsiaTheme="minorEastAsia"/>
          <w:lang w:val="id-ID"/>
        </w:rPr>
      </w:pPr>
      <w:bookmarkStart w:id="10" w:name="_Toc507803756"/>
      <w:bookmarkStart w:id="11" w:name="_Toc507803905"/>
      <w:bookmarkStart w:id="12" w:name="_Toc508094790"/>
      <w:bookmarkStart w:id="13" w:name="_Toc508094791"/>
      <w:bookmarkEnd w:id="7"/>
      <w:bookmarkEnd w:id="8"/>
      <w:bookmarkEnd w:id="10"/>
      <w:bookmarkEnd w:id="11"/>
      <w:bookmarkEnd w:id="12"/>
      <w:r w:rsidRPr="003849DA">
        <w:rPr>
          <w:rFonts w:eastAsiaTheme="minorEastAsia"/>
          <w:lang w:val="id-ID"/>
        </w:rPr>
        <w:t>Tujuan</w:t>
      </w:r>
      <w:bookmarkEnd w:id="13"/>
    </w:p>
    <w:p w14:paraId="3E3C5813" w14:textId="00F4907F" w:rsidR="00265631" w:rsidRPr="003849DA" w:rsidRDefault="00265631" w:rsidP="006C448E">
      <w:pPr>
        <w:tabs>
          <w:tab w:val="left" w:pos="1701"/>
        </w:tabs>
        <w:spacing w:after="0" w:line="360" w:lineRule="auto"/>
        <w:ind w:left="1134"/>
        <w:jc w:val="both"/>
        <w:rPr>
          <w:lang w:val="id-ID"/>
        </w:rPr>
      </w:pPr>
      <w:r w:rsidRPr="003849DA">
        <w:rPr>
          <w:lang w:val="id-ID"/>
        </w:rPr>
        <w:tab/>
      </w:r>
      <w:r w:rsidR="00B62153" w:rsidRPr="003849DA">
        <w:rPr>
          <w:lang w:val="id-ID"/>
        </w:rPr>
        <w:t>Mem</w:t>
      </w:r>
      <w:r w:rsidR="00B55C2A">
        <w:t>percepat proses pemberian data yang dibutuhkan Unit Pemeriksaan terkait kebutuhan kegiatan audit yang secara rutin dilakukan oleh Unit terkait</w:t>
      </w:r>
      <w:r w:rsidR="00B62153" w:rsidRPr="003849DA">
        <w:rPr>
          <w:lang w:val="id-ID"/>
        </w:rPr>
        <w:t>.</w:t>
      </w:r>
    </w:p>
    <w:p w14:paraId="2C0B9397" w14:textId="77777777" w:rsidR="00265631" w:rsidRPr="003849DA" w:rsidRDefault="00265631" w:rsidP="00837EF6">
      <w:pPr>
        <w:spacing w:after="0" w:line="360" w:lineRule="auto"/>
        <w:ind w:left="1134"/>
        <w:jc w:val="both"/>
        <w:rPr>
          <w:lang w:val="id-ID"/>
        </w:rPr>
      </w:pPr>
    </w:p>
    <w:p w14:paraId="53ECF9CB" w14:textId="77777777" w:rsidR="008C6B6E" w:rsidRPr="003849DA" w:rsidRDefault="008C6B6E" w:rsidP="00837EF6">
      <w:pPr>
        <w:pStyle w:val="Heading1"/>
        <w:spacing w:before="0" w:line="360" w:lineRule="auto"/>
        <w:rPr>
          <w:lang w:val="id-ID"/>
        </w:rPr>
      </w:pPr>
      <w:bookmarkStart w:id="14" w:name="_Toc507803758"/>
      <w:bookmarkStart w:id="15" w:name="_Toc507803907"/>
      <w:bookmarkStart w:id="16" w:name="_Toc508094792"/>
      <w:bookmarkStart w:id="17" w:name="_Toc508094793"/>
      <w:bookmarkEnd w:id="14"/>
      <w:bookmarkEnd w:id="15"/>
      <w:bookmarkEnd w:id="16"/>
      <w:r w:rsidRPr="003849DA">
        <w:rPr>
          <w:lang w:val="id-ID"/>
        </w:rPr>
        <w:t>Pemangku Kepentingan</w:t>
      </w:r>
      <w:bookmarkEnd w:id="17"/>
    </w:p>
    <w:p w14:paraId="4537B75D" w14:textId="77777777" w:rsidR="005722C4" w:rsidRPr="003849DA" w:rsidRDefault="005722C4" w:rsidP="00837EF6">
      <w:pPr>
        <w:pStyle w:val="Heading2"/>
        <w:spacing w:before="0" w:line="360" w:lineRule="auto"/>
        <w:ind w:left="1134"/>
        <w:rPr>
          <w:lang w:val="id-ID"/>
        </w:rPr>
      </w:pPr>
      <w:bookmarkStart w:id="18" w:name="_Toc508094794"/>
      <w:r w:rsidRPr="003849DA">
        <w:rPr>
          <w:lang w:val="id-ID"/>
        </w:rPr>
        <w:t>Pemohon Pengembangan</w:t>
      </w:r>
      <w:bookmarkEnd w:id="18"/>
    </w:p>
    <w:p w14:paraId="058243BB" w14:textId="41581760" w:rsidR="009A5CC7" w:rsidRPr="003849DA" w:rsidRDefault="008C4FD1" w:rsidP="00837EF6">
      <w:pPr>
        <w:pStyle w:val="ListParagraph"/>
        <w:numPr>
          <w:ilvl w:val="0"/>
          <w:numId w:val="13"/>
        </w:numPr>
        <w:spacing w:after="0" w:line="360" w:lineRule="auto"/>
        <w:ind w:left="1418" w:hanging="284"/>
        <w:rPr>
          <w:lang w:val="id-ID"/>
        </w:rPr>
      </w:pPr>
      <w:r>
        <w:t>Divisi</w:t>
      </w:r>
      <w:r w:rsidR="00A25B5F" w:rsidRPr="003849DA">
        <w:rPr>
          <w:lang w:val="id-ID"/>
        </w:rPr>
        <w:t xml:space="preserve"> Penelitian dan Pengembangan Usaha</w:t>
      </w:r>
    </w:p>
    <w:p w14:paraId="4753A244" w14:textId="77777777" w:rsidR="00265631" w:rsidRPr="003849DA" w:rsidRDefault="00265631" w:rsidP="00837EF6">
      <w:pPr>
        <w:rPr>
          <w:lang w:val="id-ID"/>
        </w:rPr>
      </w:pPr>
    </w:p>
    <w:p w14:paraId="716D0159" w14:textId="77777777" w:rsidR="005722C4" w:rsidRPr="003849DA" w:rsidRDefault="005722C4" w:rsidP="00837EF6">
      <w:pPr>
        <w:pStyle w:val="Heading2"/>
        <w:spacing w:before="0" w:line="360" w:lineRule="auto"/>
        <w:ind w:left="1134"/>
        <w:rPr>
          <w:lang w:val="id-ID"/>
        </w:rPr>
      </w:pPr>
      <w:bookmarkStart w:id="19" w:name="_Toc508094795"/>
      <w:r w:rsidRPr="003849DA">
        <w:rPr>
          <w:lang w:val="id-ID"/>
        </w:rPr>
        <w:t xml:space="preserve">Unit yang </w:t>
      </w:r>
      <w:r w:rsidR="00A124F6" w:rsidRPr="003849DA">
        <w:rPr>
          <w:lang w:val="id-ID"/>
        </w:rPr>
        <w:t>Akan T</w:t>
      </w:r>
      <w:r w:rsidRPr="003849DA">
        <w:rPr>
          <w:lang w:val="id-ID"/>
        </w:rPr>
        <w:t xml:space="preserve">erlibat dalam </w:t>
      </w:r>
      <w:r w:rsidR="00A124F6" w:rsidRPr="003849DA">
        <w:rPr>
          <w:lang w:val="id-ID"/>
        </w:rPr>
        <w:t>P</w:t>
      </w:r>
      <w:r w:rsidRPr="003849DA">
        <w:rPr>
          <w:lang w:val="id-ID"/>
        </w:rPr>
        <w:t>engembangan</w:t>
      </w:r>
      <w:bookmarkEnd w:id="19"/>
    </w:p>
    <w:p w14:paraId="7DD997CF" w14:textId="77777777" w:rsidR="009A5CC7" w:rsidRPr="003849DA" w:rsidRDefault="00B207CE" w:rsidP="00837EF6">
      <w:pPr>
        <w:pStyle w:val="ListParagraph"/>
        <w:numPr>
          <w:ilvl w:val="0"/>
          <w:numId w:val="2"/>
        </w:numPr>
        <w:spacing w:after="0" w:line="360" w:lineRule="auto"/>
        <w:ind w:left="1418" w:hanging="284"/>
        <w:rPr>
          <w:lang w:val="id-ID"/>
        </w:rPr>
      </w:pPr>
      <w:r w:rsidRPr="003849DA">
        <w:rPr>
          <w:lang w:val="id-ID"/>
        </w:rPr>
        <w:t>Unit Penelitian</w:t>
      </w:r>
    </w:p>
    <w:p w14:paraId="1D76F56C" w14:textId="77B1F71D" w:rsidR="00D064B2" w:rsidRPr="003849DA" w:rsidRDefault="00D064B2" w:rsidP="00837EF6">
      <w:pPr>
        <w:pStyle w:val="ListParagraph"/>
        <w:numPr>
          <w:ilvl w:val="0"/>
          <w:numId w:val="2"/>
        </w:numPr>
        <w:spacing w:after="0" w:line="360" w:lineRule="auto"/>
        <w:ind w:left="1418" w:hanging="284"/>
        <w:rPr>
          <w:lang w:val="id-ID"/>
        </w:rPr>
      </w:pPr>
      <w:r w:rsidRPr="003849DA">
        <w:rPr>
          <w:lang w:val="id-ID"/>
        </w:rPr>
        <w:t>Unit Pemeriksaan</w:t>
      </w:r>
    </w:p>
    <w:p w14:paraId="304052E9" w14:textId="2EB9802C" w:rsidR="00D064B2" w:rsidRPr="003849DA" w:rsidRDefault="00D064B2" w:rsidP="00837EF6">
      <w:pPr>
        <w:pStyle w:val="ListParagraph"/>
        <w:numPr>
          <w:ilvl w:val="0"/>
          <w:numId w:val="2"/>
        </w:numPr>
        <w:spacing w:after="0" w:line="360" w:lineRule="auto"/>
        <w:ind w:left="1418" w:hanging="284"/>
        <w:rPr>
          <w:lang w:val="id-ID"/>
        </w:rPr>
      </w:pPr>
      <w:r w:rsidRPr="003849DA">
        <w:rPr>
          <w:lang w:val="id-ID"/>
        </w:rPr>
        <w:t>Unit Manajemen Proyek</w:t>
      </w:r>
    </w:p>
    <w:p w14:paraId="1FA1D05F" w14:textId="77777777" w:rsidR="00B207CE" w:rsidRPr="003849DA" w:rsidRDefault="00B207CE" w:rsidP="00837EF6">
      <w:pPr>
        <w:pStyle w:val="ListParagraph"/>
        <w:numPr>
          <w:ilvl w:val="0"/>
          <w:numId w:val="2"/>
        </w:numPr>
        <w:spacing w:after="0" w:line="360" w:lineRule="auto"/>
        <w:ind w:left="1418" w:hanging="284"/>
        <w:rPr>
          <w:lang w:val="id-ID"/>
        </w:rPr>
      </w:pPr>
      <w:r w:rsidRPr="003849DA">
        <w:rPr>
          <w:lang w:val="id-ID"/>
        </w:rPr>
        <w:t>Unit Pengembangan Usaha</w:t>
      </w:r>
    </w:p>
    <w:p w14:paraId="6F992403" w14:textId="77777777" w:rsidR="00B207CE" w:rsidRPr="003849DA" w:rsidRDefault="00B207CE" w:rsidP="00837EF6">
      <w:pPr>
        <w:pStyle w:val="ListParagraph"/>
        <w:numPr>
          <w:ilvl w:val="0"/>
          <w:numId w:val="2"/>
        </w:numPr>
        <w:spacing w:after="0" w:line="360" w:lineRule="auto"/>
        <w:ind w:left="1418" w:hanging="284"/>
        <w:rPr>
          <w:lang w:val="id-ID"/>
        </w:rPr>
      </w:pPr>
      <w:r w:rsidRPr="003849DA">
        <w:rPr>
          <w:lang w:val="id-ID"/>
        </w:rPr>
        <w:t>Unit Pengembangan Sistem</w:t>
      </w:r>
    </w:p>
    <w:p w14:paraId="790CE3FD" w14:textId="77777777" w:rsidR="00265631" w:rsidRPr="003849DA" w:rsidRDefault="000C3E07" w:rsidP="00837EF6">
      <w:pPr>
        <w:pStyle w:val="ListParagraph"/>
        <w:numPr>
          <w:ilvl w:val="0"/>
          <w:numId w:val="2"/>
        </w:numPr>
        <w:spacing w:after="0" w:line="360" w:lineRule="auto"/>
        <w:ind w:left="1418" w:hanging="284"/>
        <w:rPr>
          <w:lang w:val="id-ID"/>
        </w:rPr>
      </w:pPr>
      <w:r w:rsidRPr="003849DA">
        <w:rPr>
          <w:lang w:val="id-ID"/>
        </w:rPr>
        <w:t>Unit Penjaminan Mutu</w:t>
      </w:r>
    </w:p>
    <w:p w14:paraId="6107741C" w14:textId="22870D43" w:rsidR="00B207CE" w:rsidRPr="003849DA" w:rsidRDefault="00B207CE" w:rsidP="00837EF6">
      <w:pPr>
        <w:rPr>
          <w:lang w:val="id-ID"/>
        </w:rPr>
      </w:pPr>
    </w:p>
    <w:p w14:paraId="5843A169" w14:textId="77777777" w:rsidR="005722C4" w:rsidRPr="003849DA" w:rsidRDefault="005722C4" w:rsidP="00837EF6">
      <w:pPr>
        <w:pStyle w:val="Heading1"/>
        <w:spacing w:before="0" w:line="360" w:lineRule="auto"/>
        <w:rPr>
          <w:lang w:val="id-ID"/>
        </w:rPr>
      </w:pPr>
      <w:bookmarkStart w:id="20" w:name="_Toc507803762"/>
      <w:bookmarkStart w:id="21" w:name="_Toc507803911"/>
      <w:bookmarkStart w:id="22" w:name="_Toc508094796"/>
      <w:bookmarkStart w:id="23" w:name="_Toc507803763"/>
      <w:bookmarkStart w:id="24" w:name="_Toc507803912"/>
      <w:bookmarkStart w:id="25" w:name="_Toc508094797"/>
      <w:bookmarkStart w:id="26" w:name="_Toc507803764"/>
      <w:bookmarkStart w:id="27" w:name="_Toc507803913"/>
      <w:bookmarkStart w:id="28" w:name="_Toc508094798"/>
      <w:bookmarkStart w:id="29" w:name="_Toc50809479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r w:rsidRPr="003849DA">
        <w:rPr>
          <w:lang w:val="id-ID"/>
        </w:rPr>
        <w:t>Pengguna (</w:t>
      </w:r>
      <w:r w:rsidRPr="003849DA">
        <w:rPr>
          <w:i/>
          <w:lang w:val="id-ID"/>
        </w:rPr>
        <w:t>User</w:t>
      </w:r>
      <w:r w:rsidRPr="003849DA">
        <w:rPr>
          <w:lang w:val="id-ID"/>
        </w:rPr>
        <w:t>)</w:t>
      </w:r>
      <w:bookmarkEnd w:id="29"/>
    </w:p>
    <w:p w14:paraId="35940C8A" w14:textId="38AF0DF0" w:rsidR="00C309D6" w:rsidRPr="003849DA" w:rsidRDefault="00C9463A" w:rsidP="00837EF6">
      <w:pPr>
        <w:pStyle w:val="ListParagraph"/>
        <w:numPr>
          <w:ilvl w:val="0"/>
          <w:numId w:val="12"/>
        </w:numPr>
        <w:spacing w:after="0" w:line="360" w:lineRule="auto"/>
        <w:ind w:left="851" w:hanging="284"/>
        <w:rPr>
          <w:lang w:val="id-ID"/>
        </w:rPr>
      </w:pPr>
      <w:r w:rsidRPr="003849DA">
        <w:rPr>
          <w:lang w:val="id-ID"/>
        </w:rPr>
        <w:t xml:space="preserve">Unit </w:t>
      </w:r>
      <w:r w:rsidR="00265631" w:rsidRPr="003849DA">
        <w:rPr>
          <w:lang w:val="id-ID"/>
        </w:rPr>
        <w:t>Pemeriksaan</w:t>
      </w:r>
    </w:p>
    <w:p w14:paraId="0BB1EA58" w14:textId="67BE0611" w:rsidR="00C33395" w:rsidRPr="003849DA" w:rsidRDefault="00265631" w:rsidP="00837EF6">
      <w:pPr>
        <w:pStyle w:val="ListParagraph"/>
        <w:numPr>
          <w:ilvl w:val="0"/>
          <w:numId w:val="12"/>
        </w:numPr>
        <w:spacing w:after="0" w:line="360" w:lineRule="auto"/>
        <w:ind w:left="851" w:hanging="284"/>
        <w:rPr>
          <w:lang w:val="id-ID"/>
        </w:rPr>
      </w:pPr>
      <w:r w:rsidRPr="003849DA">
        <w:rPr>
          <w:lang w:val="id-ID"/>
        </w:rPr>
        <w:t>Unit Penelitian</w:t>
      </w:r>
    </w:p>
    <w:p w14:paraId="4377EE23" w14:textId="77777777" w:rsidR="001717A1" w:rsidRPr="003849DA" w:rsidRDefault="001717A1" w:rsidP="00837EF6">
      <w:pPr>
        <w:spacing w:after="0" w:line="360" w:lineRule="auto"/>
        <w:rPr>
          <w:lang w:val="id-ID"/>
        </w:rPr>
      </w:pPr>
    </w:p>
    <w:p w14:paraId="3552D8B3" w14:textId="77777777" w:rsidR="00275248" w:rsidRPr="003849DA" w:rsidRDefault="00275248" w:rsidP="00837EF6">
      <w:pPr>
        <w:pStyle w:val="Heading1"/>
        <w:spacing w:before="0" w:line="360" w:lineRule="auto"/>
        <w:ind w:left="567" w:hanging="567"/>
        <w:rPr>
          <w:lang w:val="id-ID"/>
        </w:rPr>
      </w:pPr>
      <w:bookmarkStart w:id="30" w:name="_Toc507803766"/>
      <w:bookmarkStart w:id="31" w:name="_Toc507803915"/>
      <w:bookmarkStart w:id="32" w:name="_Toc508094800"/>
      <w:bookmarkStart w:id="33" w:name="_Toc507803767"/>
      <w:bookmarkStart w:id="34" w:name="_Toc507803916"/>
      <w:bookmarkStart w:id="35" w:name="_Toc508094801"/>
      <w:bookmarkStart w:id="36" w:name="_Toc508094802"/>
      <w:bookmarkEnd w:id="30"/>
      <w:bookmarkEnd w:id="31"/>
      <w:bookmarkEnd w:id="32"/>
      <w:bookmarkEnd w:id="33"/>
      <w:bookmarkEnd w:id="34"/>
      <w:bookmarkEnd w:id="35"/>
      <w:r w:rsidRPr="003849DA">
        <w:rPr>
          <w:lang w:val="id-ID"/>
        </w:rPr>
        <w:t>Ruang Lingkup Pengembangan</w:t>
      </w:r>
      <w:r w:rsidR="005722C4" w:rsidRPr="003849DA">
        <w:rPr>
          <w:lang w:val="id-ID"/>
        </w:rPr>
        <w:t xml:space="preserve"> dan Batasan Waktu</w:t>
      </w:r>
      <w:bookmarkEnd w:id="36"/>
    </w:p>
    <w:p w14:paraId="46501E6C" w14:textId="77777777" w:rsidR="000B4641" w:rsidRPr="003849DA" w:rsidRDefault="000B4641" w:rsidP="00837EF6">
      <w:pPr>
        <w:pStyle w:val="Heading2"/>
        <w:spacing w:before="0" w:line="360" w:lineRule="auto"/>
        <w:ind w:left="1134"/>
        <w:jc w:val="both"/>
        <w:rPr>
          <w:lang w:val="id-ID"/>
        </w:rPr>
      </w:pPr>
      <w:bookmarkStart w:id="37" w:name="_Toc476240164"/>
      <w:bookmarkStart w:id="38" w:name="_Toc508094803"/>
      <w:r w:rsidRPr="003849DA">
        <w:rPr>
          <w:lang w:val="id-ID"/>
        </w:rPr>
        <w:t>Ruang Lingkup Pengembangan</w:t>
      </w:r>
      <w:bookmarkEnd w:id="37"/>
      <w:bookmarkEnd w:id="38"/>
    </w:p>
    <w:p w14:paraId="114289D9" w14:textId="7DD30DAB" w:rsidR="001A1432" w:rsidRPr="003849DA" w:rsidRDefault="001A1432" w:rsidP="00837EF6">
      <w:pPr>
        <w:tabs>
          <w:tab w:val="left" w:pos="1701"/>
        </w:tabs>
        <w:spacing w:after="0" w:line="360" w:lineRule="auto"/>
        <w:ind w:left="1134"/>
        <w:jc w:val="both"/>
        <w:rPr>
          <w:lang w:val="id-ID"/>
        </w:rPr>
      </w:pPr>
      <w:r w:rsidRPr="003849DA">
        <w:rPr>
          <w:lang w:val="id-ID"/>
        </w:rPr>
        <w:tab/>
        <w:t xml:space="preserve">Pengembangan menu “Data Audit PSA” akan dilakukan di aplikasi Intranet KSEI dengan </w:t>
      </w:r>
      <w:r w:rsidR="008D22FE" w:rsidRPr="003849DA">
        <w:rPr>
          <w:lang w:val="id-ID"/>
        </w:rPr>
        <w:t>ruang lingkup sebagai berikut :</w:t>
      </w:r>
    </w:p>
    <w:p w14:paraId="3D16ECC5" w14:textId="11AFBE8A" w:rsidR="00AB50C2" w:rsidRPr="003849DA" w:rsidRDefault="001A1432" w:rsidP="008D22FE">
      <w:pPr>
        <w:pStyle w:val="ListParagraph"/>
        <w:numPr>
          <w:ilvl w:val="0"/>
          <w:numId w:val="30"/>
        </w:numPr>
        <w:spacing w:after="0" w:line="360" w:lineRule="auto"/>
        <w:ind w:left="1701" w:hanging="283"/>
        <w:contextualSpacing/>
        <w:rPr>
          <w:lang w:val="id-ID"/>
        </w:rPr>
      </w:pPr>
      <w:r w:rsidRPr="003849DA">
        <w:rPr>
          <w:lang w:val="id-ID"/>
        </w:rPr>
        <w:t xml:space="preserve">Pembuatan menu pencarian ‘Data Audit PSA’ yang berfungsi untuk menampilkan data </w:t>
      </w:r>
      <w:r w:rsidR="00D064B2" w:rsidRPr="003849DA">
        <w:rPr>
          <w:lang w:val="id-ID"/>
        </w:rPr>
        <w:t>detail</w:t>
      </w:r>
      <w:r w:rsidRPr="003849DA">
        <w:rPr>
          <w:lang w:val="id-ID"/>
        </w:rPr>
        <w:t xml:space="preserve"> </w:t>
      </w:r>
      <w:r w:rsidR="00711C04" w:rsidRPr="003849DA">
        <w:rPr>
          <w:lang w:val="id-ID"/>
        </w:rPr>
        <w:t xml:space="preserve">bulanan </w:t>
      </w:r>
      <w:r w:rsidR="008D22FE" w:rsidRPr="003849DA">
        <w:rPr>
          <w:lang w:val="id-ID"/>
        </w:rPr>
        <w:t xml:space="preserve">terkait </w:t>
      </w:r>
      <w:r w:rsidR="0029361D" w:rsidRPr="0029361D">
        <w:rPr>
          <w:i/>
          <w:lang w:val="id-ID"/>
        </w:rPr>
        <w:t xml:space="preserve"> </w:t>
      </w:r>
      <w:r w:rsidR="0029361D" w:rsidRPr="003849DA">
        <w:rPr>
          <w:i/>
          <w:lang w:val="id-ID"/>
        </w:rPr>
        <w:t>corporate</w:t>
      </w:r>
      <w:r w:rsidR="0029361D" w:rsidRPr="003849DA">
        <w:rPr>
          <w:lang w:val="id-ID"/>
        </w:rPr>
        <w:t xml:space="preserve"> </w:t>
      </w:r>
      <w:r w:rsidR="0029361D" w:rsidRPr="003849DA">
        <w:rPr>
          <w:i/>
          <w:lang w:val="id-ID"/>
        </w:rPr>
        <w:t>action</w:t>
      </w:r>
      <w:r w:rsidR="00AB50C2" w:rsidRPr="003849DA">
        <w:rPr>
          <w:lang w:val="id-ID"/>
        </w:rPr>
        <w:t xml:space="preserve">, AKSes </w:t>
      </w:r>
      <w:r w:rsidR="00962077" w:rsidRPr="003849DA">
        <w:rPr>
          <w:i/>
          <w:lang w:val="id-ID"/>
        </w:rPr>
        <w:t>log</w:t>
      </w:r>
      <w:r w:rsidR="00B236E4" w:rsidRPr="003849DA">
        <w:rPr>
          <w:i/>
          <w:lang w:val="id-ID"/>
        </w:rPr>
        <w:t>in</w:t>
      </w:r>
      <w:r w:rsidR="00AB50C2" w:rsidRPr="003849DA">
        <w:rPr>
          <w:lang w:val="id-ID"/>
        </w:rPr>
        <w:t xml:space="preserve">, dan transaksi bursa untuk setiap </w:t>
      </w:r>
      <w:r w:rsidR="00A4604F">
        <w:t>P</w:t>
      </w:r>
      <w:r w:rsidR="00A4604F" w:rsidRPr="003849DA">
        <w:rPr>
          <w:lang w:val="id-ID"/>
        </w:rPr>
        <w:t xml:space="preserve">erusahaan </w:t>
      </w:r>
      <w:r w:rsidR="00D064B2" w:rsidRPr="003849DA">
        <w:rPr>
          <w:lang w:val="id-ID"/>
        </w:rPr>
        <w:t>Efek</w:t>
      </w:r>
      <w:r w:rsidR="00AB50C2" w:rsidRPr="003849DA">
        <w:rPr>
          <w:lang w:val="id-ID"/>
        </w:rPr>
        <w:t xml:space="preserve"> maupun </w:t>
      </w:r>
      <w:r w:rsidR="00D064B2" w:rsidRPr="003849DA">
        <w:rPr>
          <w:lang w:val="id-ID"/>
        </w:rPr>
        <w:t>Bank Kustodian</w:t>
      </w:r>
      <w:r w:rsidR="00AB50C2" w:rsidRPr="003849DA">
        <w:rPr>
          <w:lang w:val="id-ID"/>
        </w:rPr>
        <w:t xml:space="preserve"> yang dicari. </w:t>
      </w:r>
      <w:r w:rsidR="00711C04" w:rsidRPr="003849DA">
        <w:rPr>
          <w:lang w:val="id-ID"/>
        </w:rPr>
        <w:t>Parameter pencarian yang disediakan ada 2</w:t>
      </w:r>
      <w:r w:rsidR="00A4604F">
        <w:t xml:space="preserve"> (dua)</w:t>
      </w:r>
      <w:r w:rsidR="00711C04" w:rsidRPr="003849DA">
        <w:rPr>
          <w:lang w:val="id-ID"/>
        </w:rPr>
        <w:t xml:space="preserve"> yaitu </w:t>
      </w:r>
      <w:r w:rsidR="00711C04" w:rsidRPr="003849DA">
        <w:rPr>
          <w:b/>
          <w:lang w:val="id-ID"/>
        </w:rPr>
        <w:t>Periode</w:t>
      </w:r>
      <w:r w:rsidR="00711C04" w:rsidRPr="003849DA">
        <w:rPr>
          <w:lang w:val="id-ID"/>
        </w:rPr>
        <w:t xml:space="preserve"> dalam satuan bulan dan parameter </w:t>
      </w:r>
      <w:r w:rsidR="00711C04" w:rsidRPr="003849DA">
        <w:rPr>
          <w:b/>
          <w:lang w:val="id-ID"/>
        </w:rPr>
        <w:t>Kode member</w:t>
      </w:r>
      <w:r w:rsidR="00711C04" w:rsidRPr="003849DA">
        <w:rPr>
          <w:lang w:val="id-ID"/>
        </w:rPr>
        <w:t>.</w:t>
      </w:r>
    </w:p>
    <w:p w14:paraId="5BB14CD1" w14:textId="77777777" w:rsidR="001A1432" w:rsidRPr="003849DA" w:rsidRDefault="001A1432" w:rsidP="008D22FE">
      <w:pPr>
        <w:pStyle w:val="ListParagraph"/>
        <w:numPr>
          <w:ilvl w:val="0"/>
          <w:numId w:val="30"/>
        </w:numPr>
        <w:spacing w:after="0" w:line="360" w:lineRule="auto"/>
        <w:ind w:left="1701" w:hanging="283"/>
        <w:contextualSpacing/>
        <w:rPr>
          <w:lang w:val="id-ID"/>
        </w:rPr>
      </w:pPr>
      <w:r w:rsidRPr="003849DA">
        <w:rPr>
          <w:lang w:val="id-ID"/>
        </w:rPr>
        <w:t>Penambahan fitur unduh untuk data hasil pencarian dari menu di atas ke dalam format berkas excel (.xls).</w:t>
      </w:r>
    </w:p>
    <w:p w14:paraId="3BDCC405" w14:textId="3A1F6F7F" w:rsidR="001A1432" w:rsidRPr="003849DA" w:rsidRDefault="001A1432" w:rsidP="008D22FE">
      <w:pPr>
        <w:pStyle w:val="ListParagraph"/>
        <w:numPr>
          <w:ilvl w:val="0"/>
          <w:numId w:val="30"/>
        </w:numPr>
        <w:spacing w:after="0" w:line="360" w:lineRule="auto"/>
        <w:ind w:left="1701" w:hanging="283"/>
        <w:contextualSpacing/>
        <w:rPr>
          <w:lang w:val="id-ID"/>
        </w:rPr>
      </w:pPr>
      <w:r w:rsidRPr="003849DA">
        <w:rPr>
          <w:lang w:val="id-ID"/>
        </w:rPr>
        <w:t xml:space="preserve">Pembuatan mekanisme baru sebagai pengganti </w:t>
      </w:r>
      <w:r w:rsidR="00B236E4" w:rsidRPr="003849DA">
        <w:rPr>
          <w:i/>
          <w:lang w:val="id-ID"/>
        </w:rPr>
        <w:t>query</w:t>
      </w:r>
      <w:r w:rsidRPr="003849DA">
        <w:rPr>
          <w:lang w:val="id-ID"/>
        </w:rPr>
        <w:t xml:space="preserve"> manual yang dilakukan oleh Unit Penelitian </w:t>
      </w:r>
      <w:r w:rsidR="008D22FE" w:rsidRPr="003849DA">
        <w:rPr>
          <w:lang w:val="id-ID"/>
        </w:rPr>
        <w:t>untuk mengolah</w:t>
      </w:r>
      <w:r w:rsidRPr="003849DA">
        <w:rPr>
          <w:lang w:val="id-ID"/>
        </w:rPr>
        <w:t xml:space="preserve"> </w:t>
      </w:r>
      <w:r w:rsidR="00AB50C2" w:rsidRPr="003849DA">
        <w:rPr>
          <w:lang w:val="id-ID"/>
        </w:rPr>
        <w:t xml:space="preserve">data </w:t>
      </w:r>
      <w:r w:rsidR="0029361D" w:rsidRPr="0029361D">
        <w:rPr>
          <w:i/>
          <w:lang w:val="id-ID"/>
        </w:rPr>
        <w:t xml:space="preserve"> </w:t>
      </w:r>
      <w:r w:rsidR="0029361D" w:rsidRPr="003849DA">
        <w:rPr>
          <w:i/>
          <w:lang w:val="id-ID"/>
        </w:rPr>
        <w:t>corporate</w:t>
      </w:r>
      <w:r w:rsidR="0029361D" w:rsidRPr="003849DA">
        <w:rPr>
          <w:lang w:val="id-ID"/>
        </w:rPr>
        <w:t xml:space="preserve"> </w:t>
      </w:r>
      <w:r w:rsidR="0029361D" w:rsidRPr="003849DA">
        <w:rPr>
          <w:i/>
          <w:lang w:val="id-ID"/>
        </w:rPr>
        <w:t>action</w:t>
      </w:r>
      <w:r w:rsidR="00AB50C2" w:rsidRPr="003849DA">
        <w:rPr>
          <w:lang w:val="id-ID"/>
        </w:rPr>
        <w:t xml:space="preserve">, AKSes </w:t>
      </w:r>
      <w:r w:rsidR="00962077" w:rsidRPr="003849DA">
        <w:rPr>
          <w:i/>
          <w:lang w:val="id-ID"/>
        </w:rPr>
        <w:t>log</w:t>
      </w:r>
      <w:r w:rsidR="00B236E4" w:rsidRPr="003849DA">
        <w:rPr>
          <w:i/>
          <w:lang w:val="id-ID"/>
        </w:rPr>
        <w:t>in</w:t>
      </w:r>
      <w:r w:rsidR="00AB50C2" w:rsidRPr="003849DA">
        <w:rPr>
          <w:lang w:val="id-ID"/>
        </w:rPr>
        <w:t xml:space="preserve"> dan transaksi bursa untuk masing-masing </w:t>
      </w:r>
      <w:r w:rsidR="00A4604F">
        <w:t>P</w:t>
      </w:r>
      <w:r w:rsidR="00A4604F" w:rsidRPr="003849DA">
        <w:rPr>
          <w:lang w:val="id-ID"/>
        </w:rPr>
        <w:t xml:space="preserve">erusahaan </w:t>
      </w:r>
      <w:r w:rsidR="00D064B2" w:rsidRPr="003849DA">
        <w:rPr>
          <w:lang w:val="id-ID"/>
        </w:rPr>
        <w:t>Efek</w:t>
      </w:r>
      <w:r w:rsidR="00AB50C2" w:rsidRPr="003849DA">
        <w:rPr>
          <w:lang w:val="id-ID"/>
        </w:rPr>
        <w:t xml:space="preserve"> ataupun </w:t>
      </w:r>
      <w:r w:rsidR="00D064B2" w:rsidRPr="003849DA">
        <w:rPr>
          <w:lang w:val="id-ID"/>
        </w:rPr>
        <w:t>Bank Kustodian</w:t>
      </w:r>
      <w:r w:rsidRPr="003849DA">
        <w:rPr>
          <w:lang w:val="id-ID"/>
        </w:rPr>
        <w:t xml:space="preserve">, dan penyimpanan hasilnya ke dalam tabel tersendiri disertai </w:t>
      </w:r>
      <w:r w:rsidR="000B1847" w:rsidRPr="003849DA">
        <w:rPr>
          <w:i/>
          <w:lang w:val="id-ID"/>
        </w:rPr>
        <w:t>email</w:t>
      </w:r>
      <w:r w:rsidRPr="003849DA">
        <w:rPr>
          <w:lang w:val="id-ID"/>
        </w:rPr>
        <w:t xml:space="preserve"> notifikasi yang akan terkirim ketika mekanisme tersebut gagal dieksekusi.</w:t>
      </w:r>
    </w:p>
    <w:p w14:paraId="41315DF9" w14:textId="05CB904C" w:rsidR="009A5CC7" w:rsidRPr="003849DA" w:rsidRDefault="009A5CC7" w:rsidP="00837EF6">
      <w:pPr>
        <w:rPr>
          <w:lang w:val="id-ID"/>
        </w:rPr>
      </w:pPr>
    </w:p>
    <w:p w14:paraId="1DEEED14" w14:textId="77777777" w:rsidR="005722C4" w:rsidRPr="003849DA" w:rsidRDefault="005722C4" w:rsidP="00837EF6">
      <w:pPr>
        <w:pStyle w:val="Heading2"/>
        <w:spacing w:before="0" w:line="360" w:lineRule="auto"/>
        <w:ind w:left="1134"/>
        <w:jc w:val="both"/>
        <w:rPr>
          <w:lang w:val="id-ID"/>
        </w:rPr>
      </w:pPr>
      <w:bookmarkStart w:id="39" w:name="_Toc508094804"/>
      <w:r w:rsidRPr="003849DA">
        <w:rPr>
          <w:lang w:val="id-ID"/>
        </w:rPr>
        <w:t>Batasan Waktu</w:t>
      </w:r>
      <w:bookmarkEnd w:id="39"/>
    </w:p>
    <w:p w14:paraId="69FD4100" w14:textId="12BBB332" w:rsidR="00E547EE" w:rsidRPr="003849DA" w:rsidRDefault="00050C06" w:rsidP="00837EF6">
      <w:pPr>
        <w:tabs>
          <w:tab w:val="left" w:pos="1701"/>
        </w:tabs>
        <w:spacing w:after="0" w:line="360" w:lineRule="auto"/>
        <w:ind w:left="1134"/>
        <w:jc w:val="both"/>
        <w:rPr>
          <w:lang w:val="id-ID"/>
        </w:rPr>
      </w:pPr>
      <w:r w:rsidRPr="003849DA">
        <w:rPr>
          <w:lang w:val="id-ID"/>
        </w:rPr>
        <w:tab/>
      </w:r>
      <w:r w:rsidR="00E547EE" w:rsidRPr="003849DA">
        <w:rPr>
          <w:lang w:val="id-ID"/>
        </w:rPr>
        <w:t xml:space="preserve">Dengan latar belakang dan tujuan yang telah disebutkan, diharapkan pengembangan ini dapat diimplementasikan pada </w:t>
      </w:r>
      <w:r w:rsidR="00D064B2" w:rsidRPr="003849DA">
        <w:rPr>
          <w:b/>
          <w:lang w:val="id-ID"/>
        </w:rPr>
        <w:t>Maret 2018</w:t>
      </w:r>
      <w:r w:rsidR="00E547EE" w:rsidRPr="003849DA">
        <w:rPr>
          <w:lang w:val="id-ID"/>
        </w:rPr>
        <w:t xml:space="preserve">. Adapun permohonan pengembangan ini telah masuk ke dalam jadwal proyek KSEI dan tercatat di Unit Manajemen Proyek - Divisi </w:t>
      </w:r>
      <w:r w:rsidR="00B55C2A">
        <w:t xml:space="preserve">Sekretaris Perusahaan dan Manajemen </w:t>
      </w:r>
      <w:r w:rsidR="009E63D3">
        <w:t>Risiko</w:t>
      </w:r>
      <w:r w:rsidR="00E547EE" w:rsidRPr="003849DA">
        <w:rPr>
          <w:lang w:val="id-ID"/>
        </w:rPr>
        <w:t>.</w:t>
      </w:r>
    </w:p>
    <w:p w14:paraId="23C15C4A" w14:textId="47617093" w:rsidR="00050C06" w:rsidRPr="003849DA" w:rsidRDefault="00E547EE" w:rsidP="00837EF6">
      <w:pPr>
        <w:spacing w:after="0" w:line="360" w:lineRule="auto"/>
        <w:ind w:left="1134" w:firstLine="306"/>
        <w:jc w:val="both"/>
        <w:rPr>
          <w:lang w:val="id-ID"/>
        </w:rPr>
      </w:pPr>
      <w:r w:rsidRPr="003849DA">
        <w:rPr>
          <w:lang w:val="id-ID"/>
        </w:rPr>
        <w:t xml:space="preserve">Batasan waktu tersebut merupakan waktu yang disampaikan oleh Pemohon Pengembangan yang telah disetujui oleh Unit Manajemen Proyek - </w:t>
      </w:r>
      <w:r w:rsidRPr="00B55C2A">
        <w:rPr>
          <w:lang w:val="id-ID"/>
        </w:rPr>
        <w:t xml:space="preserve">Divisi </w:t>
      </w:r>
      <w:r w:rsidR="00B55C2A">
        <w:t>Sekretaris Perusahaan</w:t>
      </w:r>
      <w:r w:rsidRPr="00B55C2A">
        <w:rPr>
          <w:lang w:val="id-ID"/>
        </w:rPr>
        <w:t xml:space="preserve"> dan Manajemen </w:t>
      </w:r>
      <w:r w:rsidR="009E63D3">
        <w:t>Risiko</w:t>
      </w:r>
      <w:r w:rsidRPr="003849DA">
        <w:rPr>
          <w:lang w:val="id-ID"/>
        </w:rPr>
        <w:t>. Batasan waktu dapat disesuaikan dengan pertimbangan proses pengembangan yang dilakukan sehingga poin ini bersifat tidak mengikat.</w:t>
      </w:r>
      <w:r w:rsidR="00C0546F" w:rsidRPr="003849DA">
        <w:rPr>
          <w:lang w:val="id-ID"/>
        </w:rPr>
        <w:t xml:space="preserve"> </w:t>
      </w:r>
    </w:p>
    <w:p w14:paraId="742765B1" w14:textId="77777777" w:rsidR="00050C06" w:rsidRPr="003849DA" w:rsidRDefault="00050C06" w:rsidP="00837EF6">
      <w:pPr>
        <w:spacing w:after="0" w:line="360" w:lineRule="auto"/>
        <w:ind w:left="1134" w:firstLine="306"/>
        <w:jc w:val="both"/>
        <w:rPr>
          <w:lang w:val="id-ID"/>
        </w:rPr>
      </w:pPr>
    </w:p>
    <w:p w14:paraId="7209E703" w14:textId="4BFE4199" w:rsidR="002F6EBE" w:rsidRPr="003849DA" w:rsidRDefault="002F6EBE" w:rsidP="00837EF6">
      <w:pPr>
        <w:spacing w:after="0" w:line="360" w:lineRule="auto"/>
        <w:ind w:left="1134" w:firstLine="306"/>
        <w:jc w:val="both"/>
        <w:rPr>
          <w:lang w:val="id-ID"/>
        </w:rPr>
      </w:pPr>
    </w:p>
    <w:p w14:paraId="00F05AA0" w14:textId="44788729" w:rsidR="00050C06" w:rsidRPr="003849DA" w:rsidRDefault="00050C06">
      <w:pPr>
        <w:rPr>
          <w:rFonts w:asciiTheme="majorHAnsi" w:eastAsiaTheme="majorEastAsia" w:hAnsiTheme="majorHAnsi" w:cstheme="majorBidi"/>
          <w:b/>
          <w:bCs/>
          <w:color w:val="7A1719"/>
          <w:sz w:val="28"/>
          <w:szCs w:val="28"/>
          <w:lang w:val="id-ID"/>
        </w:rPr>
      </w:pPr>
      <w:r w:rsidRPr="003849DA">
        <w:rPr>
          <w:lang w:val="id-ID"/>
        </w:rPr>
        <w:br w:type="page"/>
      </w:r>
    </w:p>
    <w:p w14:paraId="6EB2D715" w14:textId="77777777" w:rsidR="005F482B" w:rsidRPr="003849DA" w:rsidRDefault="005722C4" w:rsidP="00837EF6">
      <w:pPr>
        <w:pStyle w:val="Heading1"/>
        <w:spacing w:before="0" w:line="360" w:lineRule="auto"/>
        <w:ind w:left="567" w:hanging="567"/>
        <w:rPr>
          <w:lang w:val="id-ID"/>
        </w:rPr>
      </w:pPr>
      <w:bookmarkStart w:id="40" w:name="_Toc507803771"/>
      <w:bookmarkStart w:id="41" w:name="_Toc507803920"/>
      <w:bookmarkStart w:id="42" w:name="_Toc508094805"/>
      <w:bookmarkStart w:id="43" w:name="_Toc507803772"/>
      <w:bookmarkStart w:id="44" w:name="_Toc507803921"/>
      <w:bookmarkStart w:id="45" w:name="_Toc508094806"/>
      <w:bookmarkStart w:id="46" w:name="_Toc507803773"/>
      <w:bookmarkStart w:id="47" w:name="_Toc507803922"/>
      <w:bookmarkStart w:id="48" w:name="_Toc508094807"/>
      <w:bookmarkStart w:id="49" w:name="_Toc507803774"/>
      <w:bookmarkStart w:id="50" w:name="_Toc507803923"/>
      <w:bookmarkStart w:id="51" w:name="_Toc508094808"/>
      <w:bookmarkStart w:id="52" w:name="_Toc507803775"/>
      <w:bookmarkStart w:id="53" w:name="_Toc507803924"/>
      <w:bookmarkStart w:id="54" w:name="_Toc508094809"/>
      <w:bookmarkStart w:id="55" w:name="_Toc507803776"/>
      <w:bookmarkStart w:id="56" w:name="_Toc507803925"/>
      <w:bookmarkStart w:id="57" w:name="_Toc508094810"/>
      <w:bookmarkStart w:id="58" w:name="_Toc507803777"/>
      <w:bookmarkStart w:id="59" w:name="_Toc507803926"/>
      <w:bookmarkStart w:id="60" w:name="_Toc508094811"/>
      <w:bookmarkStart w:id="61" w:name="_Toc499117682"/>
      <w:bookmarkStart w:id="62" w:name="_Toc507803778"/>
      <w:bookmarkStart w:id="63" w:name="_Toc507803927"/>
      <w:bookmarkStart w:id="64" w:name="_Toc508094812"/>
      <w:bookmarkStart w:id="65" w:name="_Toc499117683"/>
      <w:bookmarkStart w:id="66" w:name="_Toc507803779"/>
      <w:bookmarkStart w:id="67" w:name="_Toc507803928"/>
      <w:bookmarkStart w:id="68" w:name="_Toc508094813"/>
      <w:bookmarkStart w:id="69" w:name="_Toc499117684"/>
      <w:bookmarkStart w:id="70" w:name="_Toc507803780"/>
      <w:bookmarkStart w:id="71" w:name="_Toc507803929"/>
      <w:bookmarkStart w:id="72" w:name="_Toc508094814"/>
      <w:bookmarkStart w:id="73" w:name="_Toc499117685"/>
      <w:bookmarkStart w:id="74" w:name="_Toc507803781"/>
      <w:bookmarkStart w:id="75" w:name="_Toc507803930"/>
      <w:bookmarkStart w:id="76" w:name="_Toc508094815"/>
      <w:bookmarkStart w:id="77" w:name="_Toc508094816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r w:rsidRPr="003849DA">
        <w:rPr>
          <w:lang w:val="id-ID"/>
        </w:rPr>
        <w:t>Proses Bisnis</w:t>
      </w:r>
      <w:bookmarkEnd w:id="77"/>
    </w:p>
    <w:p w14:paraId="1C7DEDCC" w14:textId="77777777" w:rsidR="00076B62" w:rsidRPr="003849DA" w:rsidRDefault="00050C06" w:rsidP="00837EF6">
      <w:pPr>
        <w:keepNext/>
        <w:spacing w:after="0" w:line="360" w:lineRule="auto"/>
        <w:ind w:left="567"/>
        <w:rPr>
          <w:lang w:val="id-ID"/>
        </w:rPr>
      </w:pPr>
      <w:r w:rsidRPr="003849DA">
        <w:rPr>
          <w:noProof/>
        </w:rPr>
        <w:drawing>
          <wp:inline distT="0" distB="0" distL="0" distR="0" wp14:anchorId="37AF8961" wp14:editId="482C25B1">
            <wp:extent cx="5514975" cy="1239520"/>
            <wp:effectExtent l="19050" t="19050" r="28575" b="177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39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B41B99" w14:textId="046B75C8" w:rsidR="00050C06" w:rsidRPr="003849DA" w:rsidRDefault="00076B62" w:rsidP="00837EF6">
      <w:pPr>
        <w:pStyle w:val="Caption"/>
        <w:ind w:left="567"/>
        <w:jc w:val="center"/>
        <w:rPr>
          <w:lang w:val="id-ID"/>
        </w:rPr>
      </w:pPr>
      <w:bookmarkStart w:id="78" w:name="_Toc508094760"/>
      <w:r w:rsidRPr="003849DA">
        <w:rPr>
          <w:lang w:val="id-ID"/>
        </w:rPr>
        <w:t xml:space="preserve">Gambar </w:t>
      </w:r>
      <w:r w:rsidR="003849DA" w:rsidRPr="003849DA">
        <w:rPr>
          <w:lang w:val="id-ID"/>
        </w:rPr>
        <w:fldChar w:fldCharType="begin"/>
      </w:r>
      <w:r w:rsidR="003849DA" w:rsidRPr="003849DA">
        <w:rPr>
          <w:lang w:val="id-ID"/>
        </w:rPr>
        <w:instrText xml:space="preserve"> SEQ Gambar \* ARABIC </w:instrText>
      </w:r>
      <w:r w:rsidR="003849DA" w:rsidRPr="003849DA">
        <w:rPr>
          <w:lang w:val="id-ID"/>
        </w:rPr>
        <w:fldChar w:fldCharType="separate"/>
      </w:r>
      <w:r w:rsidR="00C4270A" w:rsidRPr="003849DA">
        <w:rPr>
          <w:noProof/>
          <w:lang w:val="id-ID"/>
        </w:rPr>
        <w:t>1</w:t>
      </w:r>
      <w:r w:rsidR="003849DA" w:rsidRPr="003849DA">
        <w:rPr>
          <w:noProof/>
          <w:lang w:val="id-ID"/>
        </w:rPr>
        <w:fldChar w:fldCharType="end"/>
      </w:r>
      <w:r w:rsidRPr="003849DA">
        <w:rPr>
          <w:lang w:val="id-ID"/>
        </w:rPr>
        <w:t xml:space="preserve">.  </w:t>
      </w:r>
      <w:r w:rsidR="00E27A09" w:rsidRPr="003849DA">
        <w:rPr>
          <w:lang w:val="id-ID"/>
        </w:rPr>
        <w:t>Gambaran Umum Sederhana Pengembangan</w:t>
      </w:r>
      <w:bookmarkEnd w:id="78"/>
    </w:p>
    <w:p w14:paraId="019AAA06" w14:textId="1A2B2A32" w:rsidR="00BD6A55" w:rsidRPr="003849DA" w:rsidRDefault="00BD6A55" w:rsidP="00BD6A55">
      <w:pPr>
        <w:spacing w:after="0" w:line="360" w:lineRule="auto"/>
        <w:ind w:left="567" w:firstLine="567"/>
        <w:jc w:val="both"/>
        <w:rPr>
          <w:lang w:val="id-ID"/>
        </w:rPr>
      </w:pPr>
      <w:r w:rsidRPr="003849DA">
        <w:rPr>
          <w:lang w:val="id-ID"/>
        </w:rPr>
        <w:t xml:space="preserve">Gambar di atas merupakan gambaran umum </w:t>
      </w:r>
      <w:r w:rsidR="0063725B" w:rsidRPr="003849DA">
        <w:rPr>
          <w:lang w:val="id-ID"/>
        </w:rPr>
        <w:t xml:space="preserve">sederhana </w:t>
      </w:r>
      <w:r w:rsidRPr="003849DA">
        <w:rPr>
          <w:lang w:val="id-ID"/>
        </w:rPr>
        <w:t xml:space="preserve">pengembangan data </w:t>
      </w:r>
      <w:r w:rsidR="0063725B" w:rsidRPr="003849DA">
        <w:rPr>
          <w:lang w:val="id-ID"/>
        </w:rPr>
        <w:t xml:space="preserve">bulanan </w:t>
      </w:r>
      <w:r w:rsidRPr="003849DA">
        <w:rPr>
          <w:lang w:val="id-ID"/>
        </w:rPr>
        <w:t xml:space="preserve">terkait </w:t>
      </w:r>
      <w:r w:rsidR="0029361D" w:rsidRPr="0029361D">
        <w:rPr>
          <w:i/>
          <w:lang w:val="id-ID"/>
        </w:rPr>
        <w:t xml:space="preserve"> </w:t>
      </w:r>
      <w:r w:rsidR="0029361D" w:rsidRPr="003849DA">
        <w:rPr>
          <w:i/>
          <w:lang w:val="id-ID"/>
        </w:rPr>
        <w:t>corporate</w:t>
      </w:r>
      <w:r w:rsidR="0029361D" w:rsidRPr="003849DA">
        <w:rPr>
          <w:lang w:val="id-ID"/>
        </w:rPr>
        <w:t xml:space="preserve"> </w:t>
      </w:r>
      <w:r w:rsidR="0029361D" w:rsidRPr="003849DA">
        <w:rPr>
          <w:i/>
          <w:lang w:val="id-ID"/>
        </w:rPr>
        <w:t>action</w:t>
      </w:r>
      <w:r w:rsidRPr="003849DA">
        <w:rPr>
          <w:lang w:val="id-ID"/>
        </w:rPr>
        <w:t>, AK</w:t>
      </w:r>
      <w:r w:rsidR="0063725B" w:rsidRPr="003849DA">
        <w:rPr>
          <w:lang w:val="id-ID"/>
        </w:rPr>
        <w:t xml:space="preserve">Ses </w:t>
      </w:r>
      <w:r w:rsidR="00962077" w:rsidRPr="003849DA">
        <w:rPr>
          <w:i/>
          <w:lang w:val="id-ID"/>
        </w:rPr>
        <w:t>log</w:t>
      </w:r>
      <w:r w:rsidR="00B236E4" w:rsidRPr="003849DA">
        <w:rPr>
          <w:i/>
          <w:lang w:val="id-ID"/>
        </w:rPr>
        <w:t>in</w:t>
      </w:r>
      <w:r w:rsidR="0063725B" w:rsidRPr="003849DA">
        <w:rPr>
          <w:lang w:val="id-ID"/>
        </w:rPr>
        <w:t xml:space="preserve"> dan transaksi bursa untuk</w:t>
      </w:r>
      <w:r w:rsidRPr="003849DA">
        <w:rPr>
          <w:lang w:val="id-ID"/>
        </w:rPr>
        <w:t xml:space="preserve"> masing-masing </w:t>
      </w:r>
      <w:r w:rsidR="00A4604F">
        <w:t>P</w:t>
      </w:r>
      <w:r w:rsidR="00A4604F" w:rsidRPr="003849DA">
        <w:rPr>
          <w:lang w:val="id-ID"/>
        </w:rPr>
        <w:t xml:space="preserve">erusahaan </w:t>
      </w:r>
      <w:r w:rsidR="00D064B2" w:rsidRPr="003849DA">
        <w:rPr>
          <w:lang w:val="id-ID"/>
        </w:rPr>
        <w:t>Efek</w:t>
      </w:r>
      <w:r w:rsidRPr="003849DA">
        <w:rPr>
          <w:lang w:val="id-ID"/>
        </w:rPr>
        <w:t xml:space="preserve"> ataupun </w:t>
      </w:r>
      <w:r w:rsidR="00D064B2" w:rsidRPr="003849DA">
        <w:rPr>
          <w:lang w:val="id-ID"/>
        </w:rPr>
        <w:t>Bank Kustodian</w:t>
      </w:r>
      <w:r w:rsidR="0063725B" w:rsidRPr="003849DA">
        <w:rPr>
          <w:lang w:val="id-ID"/>
        </w:rPr>
        <w:t xml:space="preserve"> </w:t>
      </w:r>
      <w:r w:rsidRPr="003849DA">
        <w:rPr>
          <w:lang w:val="id-ID"/>
        </w:rPr>
        <w:t xml:space="preserve">hingga </w:t>
      </w:r>
      <w:r w:rsidR="0063725B" w:rsidRPr="003849DA">
        <w:rPr>
          <w:lang w:val="id-ID"/>
        </w:rPr>
        <w:t xml:space="preserve">data tersebut </w:t>
      </w:r>
      <w:r w:rsidRPr="003849DA">
        <w:rPr>
          <w:lang w:val="id-ID"/>
        </w:rPr>
        <w:t xml:space="preserve">dapat diakses melalui aplikasi Intranet. Data produksi disimpan ke dalam </w:t>
      </w:r>
      <w:r w:rsidRPr="003849DA">
        <w:rPr>
          <w:i/>
          <w:lang w:val="id-ID"/>
        </w:rPr>
        <w:t>datawarehouse</w:t>
      </w:r>
      <w:r w:rsidR="00A4604F">
        <w:rPr>
          <w:i/>
        </w:rPr>
        <w:t xml:space="preserve"> </w:t>
      </w:r>
      <w:r w:rsidR="00A4604F" w:rsidRPr="006C448E">
        <w:t>(</w:t>
      </w:r>
      <w:r w:rsidR="00A4604F">
        <w:t>DWH)</w:t>
      </w:r>
      <w:r w:rsidRPr="003849DA">
        <w:rPr>
          <w:lang w:val="id-ID"/>
        </w:rPr>
        <w:t xml:space="preserve"> untuk kemudian diolah dan diakses via Intranet. Proses penyimpanan data produksi ke </w:t>
      </w:r>
      <w:r w:rsidR="00A4604F" w:rsidRPr="006C448E">
        <w:t>DWH</w:t>
      </w:r>
      <w:r w:rsidR="00A4604F" w:rsidRPr="003849DA">
        <w:rPr>
          <w:lang w:val="id-ID"/>
        </w:rPr>
        <w:t xml:space="preserve"> </w:t>
      </w:r>
      <w:r w:rsidRPr="003849DA">
        <w:rPr>
          <w:lang w:val="id-ID"/>
        </w:rPr>
        <w:t xml:space="preserve">sebelum pengembangan sudah dilakukan oleh Unit OTI, sehingga bagian ini tidak termasuk dalam pengembangan. Setelah penyimpanan data selesai dilakukan maka akan dilanjutkan dengan menjalankan </w:t>
      </w:r>
      <w:r w:rsidR="00B236E4" w:rsidRPr="003849DA">
        <w:rPr>
          <w:i/>
          <w:lang w:val="id-ID"/>
        </w:rPr>
        <w:t>procedure</w:t>
      </w:r>
      <w:r w:rsidRPr="003849DA">
        <w:rPr>
          <w:lang w:val="id-ID"/>
        </w:rPr>
        <w:t xml:space="preserve"> pengganti </w:t>
      </w:r>
      <w:r w:rsidR="00B236E4" w:rsidRPr="003849DA">
        <w:rPr>
          <w:i/>
          <w:lang w:val="id-ID"/>
        </w:rPr>
        <w:t>query</w:t>
      </w:r>
      <w:r w:rsidRPr="003849DA">
        <w:rPr>
          <w:lang w:val="id-ID"/>
        </w:rPr>
        <w:t xml:space="preserve"> manual yang dimiliki oleh Unit Penelitian. </w:t>
      </w:r>
      <w:r w:rsidR="00B236E4" w:rsidRPr="003849DA">
        <w:rPr>
          <w:i/>
          <w:lang w:val="id-ID"/>
        </w:rPr>
        <w:t>Procedure</w:t>
      </w:r>
      <w:r w:rsidRPr="003849DA">
        <w:rPr>
          <w:lang w:val="id-ID"/>
        </w:rPr>
        <w:t xml:space="preserve"> ini akan berjalan rutin setiap hari untuk mengisi data ke tabel khusus yaitu DI_</w:t>
      </w:r>
      <w:r w:rsidR="002F4051" w:rsidRPr="003849DA">
        <w:rPr>
          <w:lang w:val="id-ID"/>
        </w:rPr>
        <w:t>AUDIT_PSA</w:t>
      </w:r>
      <w:r w:rsidRPr="003849DA">
        <w:rPr>
          <w:lang w:val="id-ID"/>
        </w:rPr>
        <w:t xml:space="preserve">, dilengkapi dengan fasilitas pengiriman notifikasi ke Unit Penelitian saja dalam bentuk </w:t>
      </w:r>
      <w:r w:rsidR="000B1847" w:rsidRPr="003849DA">
        <w:rPr>
          <w:i/>
          <w:lang w:val="id-ID"/>
        </w:rPr>
        <w:t>email</w:t>
      </w:r>
      <w:r w:rsidRPr="003849DA">
        <w:rPr>
          <w:lang w:val="id-ID"/>
        </w:rPr>
        <w:t xml:space="preserve"> jika </w:t>
      </w:r>
      <w:r w:rsidR="00B236E4" w:rsidRPr="003849DA">
        <w:rPr>
          <w:i/>
          <w:lang w:val="id-ID"/>
        </w:rPr>
        <w:t>procedure</w:t>
      </w:r>
      <w:r w:rsidRPr="003849DA">
        <w:rPr>
          <w:lang w:val="id-ID"/>
        </w:rPr>
        <w:t xml:space="preserve"> yang berjalan otomatis ini mengalami kegagalan. Setelah itu data bisa diakses oleh unit terkait melalui Intranet, yang juga bisa diunduh dalam berkas format excel (.xls).</w:t>
      </w:r>
    </w:p>
    <w:p w14:paraId="5793CC4C" w14:textId="77777777" w:rsidR="00076B62" w:rsidRPr="003849DA" w:rsidRDefault="00076B62" w:rsidP="00A76CBF">
      <w:pPr>
        <w:tabs>
          <w:tab w:val="left" w:pos="1134"/>
        </w:tabs>
        <w:spacing w:after="0" w:line="360" w:lineRule="auto"/>
        <w:ind w:left="567"/>
        <w:jc w:val="both"/>
        <w:rPr>
          <w:lang w:val="id-ID"/>
        </w:rPr>
      </w:pPr>
    </w:p>
    <w:p w14:paraId="43FD1BCA" w14:textId="328650F5" w:rsidR="00A76CBF" w:rsidRPr="003849DA" w:rsidRDefault="00A76CBF" w:rsidP="00A76CBF">
      <w:pPr>
        <w:tabs>
          <w:tab w:val="left" w:pos="1134"/>
        </w:tabs>
        <w:spacing w:after="0" w:line="360" w:lineRule="auto"/>
        <w:ind w:left="567"/>
        <w:jc w:val="both"/>
        <w:rPr>
          <w:lang w:val="id-ID"/>
        </w:rPr>
      </w:pPr>
      <w:r w:rsidRPr="003849DA">
        <w:rPr>
          <w:lang w:val="id-ID"/>
        </w:rPr>
        <w:t xml:space="preserve">Berikut alur pengaksesan data </w:t>
      </w:r>
      <w:r w:rsidR="00B55E22" w:rsidRPr="003849DA">
        <w:rPr>
          <w:lang w:val="id-ID"/>
        </w:rPr>
        <w:t xml:space="preserve">bulanan terkait </w:t>
      </w:r>
      <w:r w:rsidR="0029361D" w:rsidRPr="0029361D">
        <w:rPr>
          <w:i/>
          <w:lang w:val="id-ID"/>
        </w:rPr>
        <w:t xml:space="preserve"> </w:t>
      </w:r>
      <w:r w:rsidR="0029361D" w:rsidRPr="003849DA">
        <w:rPr>
          <w:i/>
          <w:lang w:val="id-ID"/>
        </w:rPr>
        <w:t>corporate</w:t>
      </w:r>
      <w:r w:rsidR="0029361D" w:rsidRPr="003849DA">
        <w:rPr>
          <w:lang w:val="id-ID"/>
        </w:rPr>
        <w:t xml:space="preserve"> </w:t>
      </w:r>
      <w:r w:rsidR="0029361D" w:rsidRPr="003849DA">
        <w:rPr>
          <w:i/>
          <w:lang w:val="id-ID"/>
        </w:rPr>
        <w:t>action</w:t>
      </w:r>
      <w:r w:rsidR="00B55E22" w:rsidRPr="003849DA">
        <w:rPr>
          <w:lang w:val="id-ID"/>
        </w:rPr>
        <w:t xml:space="preserve">, ASKes </w:t>
      </w:r>
      <w:r w:rsidR="00962077" w:rsidRPr="003849DA">
        <w:rPr>
          <w:i/>
          <w:lang w:val="id-ID"/>
        </w:rPr>
        <w:t>log</w:t>
      </w:r>
      <w:r w:rsidR="00B236E4" w:rsidRPr="003849DA">
        <w:rPr>
          <w:i/>
          <w:lang w:val="id-ID"/>
        </w:rPr>
        <w:t>in</w:t>
      </w:r>
      <w:r w:rsidR="00B55E22" w:rsidRPr="003849DA">
        <w:rPr>
          <w:lang w:val="id-ID"/>
        </w:rPr>
        <w:t xml:space="preserve"> dan transaksi bursa untuk </w:t>
      </w:r>
      <w:r w:rsidR="00A4604F">
        <w:t>P</w:t>
      </w:r>
      <w:r w:rsidR="00A4604F" w:rsidRPr="003849DA">
        <w:rPr>
          <w:lang w:val="id-ID"/>
        </w:rPr>
        <w:t xml:space="preserve">erusahaan </w:t>
      </w:r>
      <w:r w:rsidR="00D064B2" w:rsidRPr="003849DA">
        <w:rPr>
          <w:lang w:val="id-ID"/>
        </w:rPr>
        <w:t>Efek</w:t>
      </w:r>
      <w:r w:rsidR="00B55E22" w:rsidRPr="003849DA">
        <w:rPr>
          <w:lang w:val="id-ID"/>
        </w:rPr>
        <w:t xml:space="preserve"> ataupun </w:t>
      </w:r>
      <w:r w:rsidR="00D064B2" w:rsidRPr="003849DA">
        <w:rPr>
          <w:lang w:val="id-ID"/>
        </w:rPr>
        <w:t>Bank Kustodian</w:t>
      </w:r>
      <w:r w:rsidR="00B55E22" w:rsidRPr="003849DA">
        <w:rPr>
          <w:lang w:val="id-ID"/>
        </w:rPr>
        <w:t xml:space="preserve"> </w:t>
      </w:r>
      <w:r w:rsidRPr="003849DA">
        <w:rPr>
          <w:lang w:val="id-ID"/>
        </w:rPr>
        <w:t xml:space="preserve">dari menu ‘Data </w:t>
      </w:r>
      <w:r w:rsidR="00B55E22" w:rsidRPr="003849DA">
        <w:rPr>
          <w:lang w:val="id-ID"/>
        </w:rPr>
        <w:t xml:space="preserve">Audit PSA’ </w:t>
      </w:r>
      <w:r w:rsidRPr="003849DA">
        <w:rPr>
          <w:lang w:val="id-ID"/>
        </w:rPr>
        <w:t xml:space="preserve">di Intranet setelah pengembangan : </w:t>
      </w:r>
    </w:p>
    <w:p w14:paraId="542D966F" w14:textId="77777777" w:rsidR="00076B62" w:rsidRPr="003849DA" w:rsidRDefault="00076B62" w:rsidP="00837EF6">
      <w:pPr>
        <w:keepNext/>
        <w:tabs>
          <w:tab w:val="left" w:pos="1134"/>
        </w:tabs>
        <w:spacing w:after="0" w:line="360" w:lineRule="auto"/>
        <w:ind w:left="567"/>
        <w:jc w:val="center"/>
        <w:rPr>
          <w:lang w:val="id-ID"/>
        </w:rPr>
      </w:pPr>
      <w:r w:rsidRPr="003849DA">
        <w:rPr>
          <w:noProof/>
        </w:rPr>
        <w:drawing>
          <wp:inline distT="0" distB="0" distL="0" distR="0" wp14:anchorId="70E774ED" wp14:editId="5B2679F2">
            <wp:extent cx="5067300" cy="7581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D0C6" w14:textId="5B959426" w:rsidR="006C3636" w:rsidRPr="003849DA" w:rsidRDefault="00076B62" w:rsidP="00837EF6">
      <w:pPr>
        <w:pStyle w:val="Caption"/>
        <w:jc w:val="center"/>
        <w:rPr>
          <w:lang w:val="id-ID"/>
        </w:rPr>
      </w:pPr>
      <w:bookmarkStart w:id="79" w:name="_Toc508094761"/>
      <w:r w:rsidRPr="003849DA">
        <w:rPr>
          <w:lang w:val="id-ID"/>
        </w:rPr>
        <w:t xml:space="preserve">Gambar </w:t>
      </w:r>
      <w:r w:rsidR="003849DA" w:rsidRPr="003849DA">
        <w:rPr>
          <w:lang w:val="id-ID"/>
        </w:rPr>
        <w:fldChar w:fldCharType="begin"/>
      </w:r>
      <w:r w:rsidR="003849DA" w:rsidRPr="003849DA">
        <w:rPr>
          <w:lang w:val="id-ID"/>
        </w:rPr>
        <w:instrText xml:space="preserve"> SEQ Gambar \* ARABIC </w:instrText>
      </w:r>
      <w:r w:rsidR="003849DA" w:rsidRPr="003849DA">
        <w:rPr>
          <w:lang w:val="id-ID"/>
        </w:rPr>
        <w:fldChar w:fldCharType="separate"/>
      </w:r>
      <w:r w:rsidR="00C4270A" w:rsidRPr="003849DA">
        <w:rPr>
          <w:noProof/>
          <w:lang w:val="id-ID"/>
        </w:rPr>
        <w:t>2</w:t>
      </w:r>
      <w:r w:rsidR="003849DA" w:rsidRPr="003849DA">
        <w:rPr>
          <w:noProof/>
          <w:lang w:val="id-ID"/>
        </w:rPr>
        <w:fldChar w:fldCharType="end"/>
      </w:r>
      <w:r w:rsidRPr="003849DA">
        <w:rPr>
          <w:lang w:val="id-ID"/>
        </w:rPr>
        <w:t xml:space="preserve">.  </w:t>
      </w:r>
      <w:r w:rsidR="00E27A09" w:rsidRPr="003849DA">
        <w:rPr>
          <w:lang w:val="id-ID"/>
        </w:rPr>
        <w:t>Alur Pengaksesan Data Audit PSA Di Intranet</w:t>
      </w:r>
      <w:bookmarkEnd w:id="79"/>
    </w:p>
    <w:p w14:paraId="2A939141" w14:textId="77777777" w:rsidR="00050C06" w:rsidRPr="003849DA" w:rsidRDefault="00050C06" w:rsidP="00837EF6">
      <w:pPr>
        <w:spacing w:after="0" w:line="360" w:lineRule="auto"/>
        <w:rPr>
          <w:lang w:val="id-ID"/>
        </w:rPr>
      </w:pPr>
    </w:p>
    <w:p w14:paraId="7A3827D4" w14:textId="73358F24" w:rsidR="00050C06" w:rsidRPr="003849DA" w:rsidRDefault="008D6D01" w:rsidP="00837EF6">
      <w:pPr>
        <w:spacing w:after="0" w:line="360" w:lineRule="auto"/>
        <w:ind w:left="567"/>
        <w:rPr>
          <w:lang w:val="id-ID"/>
        </w:rPr>
      </w:pPr>
      <w:r w:rsidRPr="003849DA">
        <w:rPr>
          <w:lang w:val="id-ID"/>
        </w:rPr>
        <w:t>Keterangan gambar :</w:t>
      </w:r>
    </w:p>
    <w:p w14:paraId="64F0B836" w14:textId="4AD40790" w:rsidR="003729F6" w:rsidRPr="003849DA" w:rsidRDefault="003729F6" w:rsidP="003729F6">
      <w:pPr>
        <w:pStyle w:val="ListParagraph"/>
        <w:keepNext/>
        <w:numPr>
          <w:ilvl w:val="0"/>
          <w:numId w:val="54"/>
        </w:numPr>
        <w:spacing w:after="0" w:line="360" w:lineRule="auto"/>
        <w:ind w:left="993"/>
        <w:rPr>
          <w:lang w:val="id-ID"/>
        </w:rPr>
      </w:pPr>
      <w:r w:rsidRPr="003849DA">
        <w:rPr>
          <w:lang w:val="id-ID"/>
        </w:rPr>
        <w:t xml:space="preserve">Setelah melakukan </w:t>
      </w:r>
      <w:r w:rsidR="00962077" w:rsidRPr="003849DA">
        <w:rPr>
          <w:i/>
          <w:lang w:val="id-ID"/>
        </w:rPr>
        <w:t>log</w:t>
      </w:r>
      <w:r w:rsidR="00B236E4" w:rsidRPr="003849DA">
        <w:rPr>
          <w:i/>
          <w:lang w:val="id-ID"/>
        </w:rPr>
        <w:t>in</w:t>
      </w:r>
      <w:r w:rsidRPr="003849DA">
        <w:rPr>
          <w:lang w:val="id-ID"/>
        </w:rPr>
        <w:t xml:space="preserve"> ke Intranet, </w:t>
      </w:r>
      <w:r w:rsidRPr="003849DA">
        <w:rPr>
          <w:i/>
          <w:lang w:val="id-ID"/>
        </w:rPr>
        <w:t>user</w:t>
      </w:r>
      <w:r w:rsidRPr="003849DA">
        <w:rPr>
          <w:lang w:val="id-ID"/>
        </w:rPr>
        <w:t xml:space="preserve"> dapat mengakses menu “Data Audit PSA” sesuai hak akses yang diberikan.</w:t>
      </w:r>
    </w:p>
    <w:p w14:paraId="01D7CAE2" w14:textId="0BD9ECC7" w:rsidR="003729F6" w:rsidRPr="003849DA" w:rsidRDefault="003729F6" w:rsidP="003729F6">
      <w:pPr>
        <w:pStyle w:val="ListParagraph"/>
        <w:keepNext/>
        <w:numPr>
          <w:ilvl w:val="0"/>
          <w:numId w:val="54"/>
        </w:numPr>
        <w:spacing w:after="0" w:line="360" w:lineRule="auto"/>
        <w:ind w:left="993"/>
        <w:rPr>
          <w:lang w:val="id-ID"/>
        </w:rPr>
      </w:pPr>
      <w:r w:rsidRPr="003849DA">
        <w:rPr>
          <w:i/>
          <w:lang w:val="id-ID"/>
        </w:rPr>
        <w:t>User</w:t>
      </w:r>
      <w:r w:rsidRPr="003849DA">
        <w:rPr>
          <w:lang w:val="id-ID"/>
        </w:rPr>
        <w:t xml:space="preserve"> melakukan pencarian data dengan memasukkan isian parameter Periode dan Kode member. </w:t>
      </w:r>
      <w:r w:rsidRPr="003849DA">
        <w:rPr>
          <w:b/>
          <w:lang w:val="id-ID"/>
        </w:rPr>
        <w:t>Periode</w:t>
      </w:r>
      <w:r w:rsidRPr="003849DA">
        <w:rPr>
          <w:lang w:val="id-ID"/>
        </w:rPr>
        <w:t xml:space="preserve"> mewakili rentang waktu di bulan apa untuk data audit PSA yang ingin dicari dan </w:t>
      </w:r>
      <w:r w:rsidRPr="003849DA">
        <w:rPr>
          <w:b/>
          <w:lang w:val="id-ID"/>
        </w:rPr>
        <w:t>Kode</w:t>
      </w:r>
      <w:r w:rsidRPr="003849DA">
        <w:rPr>
          <w:lang w:val="id-ID"/>
        </w:rPr>
        <w:t xml:space="preserve"> </w:t>
      </w:r>
      <w:r w:rsidRPr="003849DA">
        <w:rPr>
          <w:b/>
          <w:lang w:val="id-ID"/>
        </w:rPr>
        <w:t>member</w:t>
      </w:r>
      <w:r w:rsidRPr="003849DA">
        <w:rPr>
          <w:lang w:val="id-ID"/>
        </w:rPr>
        <w:t xml:space="preserve"> yang digunakan untuk isian </w:t>
      </w:r>
      <w:r w:rsidR="00A4604F">
        <w:t>P</w:t>
      </w:r>
      <w:r w:rsidR="00A4604F" w:rsidRPr="003849DA">
        <w:rPr>
          <w:lang w:val="id-ID"/>
        </w:rPr>
        <w:t xml:space="preserve">erusahaan </w:t>
      </w:r>
      <w:r w:rsidR="00D064B2" w:rsidRPr="003849DA">
        <w:rPr>
          <w:lang w:val="id-ID"/>
        </w:rPr>
        <w:t>Efek</w:t>
      </w:r>
      <w:r w:rsidRPr="003849DA">
        <w:rPr>
          <w:lang w:val="id-ID"/>
        </w:rPr>
        <w:t xml:space="preserve"> atau </w:t>
      </w:r>
      <w:r w:rsidR="00D064B2" w:rsidRPr="003849DA">
        <w:rPr>
          <w:lang w:val="id-ID"/>
        </w:rPr>
        <w:t>Bank Kustodian</w:t>
      </w:r>
      <w:r w:rsidRPr="003849DA">
        <w:rPr>
          <w:lang w:val="id-ID"/>
        </w:rPr>
        <w:t xml:space="preserve">. Untuk kedua parameter ini bersifat </w:t>
      </w:r>
      <w:r w:rsidRPr="003849DA">
        <w:rPr>
          <w:i/>
          <w:lang w:val="id-ID"/>
        </w:rPr>
        <w:t>mandatory</w:t>
      </w:r>
      <w:r w:rsidRPr="003849DA">
        <w:rPr>
          <w:lang w:val="id-ID"/>
        </w:rPr>
        <w:t>.</w:t>
      </w:r>
      <w:r w:rsidR="00FD5F51" w:rsidRPr="003849DA">
        <w:rPr>
          <w:lang w:val="id-ID"/>
        </w:rPr>
        <w:t xml:space="preserve"> </w:t>
      </w:r>
    </w:p>
    <w:p w14:paraId="4E8EFCB8" w14:textId="77777777" w:rsidR="003729F6" w:rsidRPr="003849DA" w:rsidRDefault="003729F6" w:rsidP="003729F6">
      <w:pPr>
        <w:pStyle w:val="ListParagraph"/>
        <w:keepNext/>
        <w:numPr>
          <w:ilvl w:val="0"/>
          <w:numId w:val="54"/>
        </w:numPr>
        <w:spacing w:after="0" w:line="360" w:lineRule="auto"/>
        <w:ind w:left="993"/>
        <w:rPr>
          <w:lang w:val="id-ID"/>
        </w:rPr>
      </w:pPr>
      <w:r w:rsidRPr="003849DA">
        <w:rPr>
          <w:lang w:val="id-ID"/>
        </w:rPr>
        <w:t xml:space="preserve">Sistem akan melakukan pencarian data setelah isian parameter valid, dan </w:t>
      </w:r>
      <w:r w:rsidRPr="003849DA">
        <w:rPr>
          <w:i/>
          <w:lang w:val="id-ID"/>
        </w:rPr>
        <w:t>user</w:t>
      </w:r>
      <w:r w:rsidRPr="003849DA">
        <w:rPr>
          <w:lang w:val="id-ID"/>
        </w:rPr>
        <w:t xml:space="preserve"> akan terbantu dalam pengisiannya dengan munculnya pesan kesalahan yang tampil di layar.</w:t>
      </w:r>
    </w:p>
    <w:p w14:paraId="41E1C374" w14:textId="7CBD1DD4" w:rsidR="00F90422" w:rsidRPr="003849DA" w:rsidRDefault="003729F6" w:rsidP="00837EF6">
      <w:pPr>
        <w:pStyle w:val="ListParagraph"/>
        <w:keepNext/>
        <w:numPr>
          <w:ilvl w:val="0"/>
          <w:numId w:val="54"/>
        </w:numPr>
        <w:spacing w:after="0" w:line="360" w:lineRule="auto"/>
        <w:ind w:left="993"/>
        <w:rPr>
          <w:lang w:val="id-ID"/>
        </w:rPr>
      </w:pPr>
      <w:r w:rsidRPr="003849DA">
        <w:rPr>
          <w:lang w:val="id-ID"/>
        </w:rPr>
        <w:t xml:space="preserve">Kemudian dilakukan pencarian ke </w:t>
      </w:r>
      <w:r w:rsidRPr="003849DA">
        <w:rPr>
          <w:i/>
          <w:lang w:val="id-ID"/>
        </w:rPr>
        <w:t>database</w:t>
      </w:r>
      <w:r w:rsidRPr="003849DA">
        <w:rPr>
          <w:lang w:val="id-ID"/>
        </w:rPr>
        <w:t xml:space="preserve"> sesuai isian parameter, dan jika ada hasilnya maka akan ditampilkan di layar</w:t>
      </w:r>
      <w:r w:rsidR="00F90422" w:rsidRPr="003849DA">
        <w:rPr>
          <w:lang w:val="id-ID"/>
        </w:rPr>
        <w:t>. Hasil yang muncul di layar akan menampilkan 3</w:t>
      </w:r>
      <w:r w:rsidR="00A4604F">
        <w:t xml:space="preserve"> (tiga)</w:t>
      </w:r>
      <w:r w:rsidR="00F90422" w:rsidRPr="003849DA">
        <w:rPr>
          <w:lang w:val="id-ID"/>
        </w:rPr>
        <w:t xml:space="preserve"> data untuk setiap parameter pencarian yang dimaksud. Ketiga data tersebut meliputi data </w:t>
      </w:r>
      <w:r w:rsidR="0029361D" w:rsidRPr="0029361D">
        <w:rPr>
          <w:i/>
          <w:lang w:val="id-ID"/>
        </w:rPr>
        <w:t xml:space="preserve"> </w:t>
      </w:r>
      <w:r w:rsidR="0029361D" w:rsidRPr="003849DA">
        <w:rPr>
          <w:i/>
          <w:lang w:val="id-ID"/>
        </w:rPr>
        <w:t>corporate</w:t>
      </w:r>
      <w:r w:rsidR="0029361D" w:rsidRPr="003849DA">
        <w:rPr>
          <w:lang w:val="id-ID"/>
        </w:rPr>
        <w:t xml:space="preserve"> </w:t>
      </w:r>
      <w:r w:rsidR="0029361D" w:rsidRPr="003849DA">
        <w:rPr>
          <w:i/>
          <w:lang w:val="id-ID"/>
        </w:rPr>
        <w:t>action</w:t>
      </w:r>
      <w:r w:rsidR="00F90422" w:rsidRPr="003849DA">
        <w:rPr>
          <w:lang w:val="id-ID"/>
        </w:rPr>
        <w:t xml:space="preserve">, AKSes </w:t>
      </w:r>
      <w:r w:rsidR="00962077" w:rsidRPr="003849DA">
        <w:rPr>
          <w:i/>
          <w:lang w:val="id-ID"/>
        </w:rPr>
        <w:t>log</w:t>
      </w:r>
      <w:r w:rsidR="00B236E4" w:rsidRPr="003849DA">
        <w:rPr>
          <w:i/>
          <w:lang w:val="id-ID"/>
        </w:rPr>
        <w:t>in</w:t>
      </w:r>
      <w:r w:rsidR="00F90422" w:rsidRPr="003849DA">
        <w:rPr>
          <w:lang w:val="id-ID"/>
        </w:rPr>
        <w:t xml:space="preserve"> dan transaksi bursa.</w:t>
      </w:r>
    </w:p>
    <w:p w14:paraId="04A36094" w14:textId="231A9524" w:rsidR="00F90422" w:rsidRPr="003849DA" w:rsidRDefault="00F90422" w:rsidP="00837EF6">
      <w:pPr>
        <w:pStyle w:val="ListParagraph"/>
        <w:keepNext/>
        <w:numPr>
          <w:ilvl w:val="0"/>
          <w:numId w:val="54"/>
        </w:numPr>
        <w:spacing w:after="0" w:line="360" w:lineRule="auto"/>
        <w:ind w:left="993"/>
        <w:rPr>
          <w:lang w:val="id-ID"/>
        </w:rPr>
      </w:pPr>
      <w:r w:rsidRPr="003849DA">
        <w:rPr>
          <w:lang w:val="id-ID"/>
        </w:rPr>
        <w:t>Jika pencarian data tidak ditemukan untuk ketiga data tersebut maka akan muncul pesan di layar bahwa data yang dicari tidak ditemukan.</w:t>
      </w:r>
    </w:p>
    <w:p w14:paraId="3AE09DBE" w14:textId="77777777" w:rsidR="003729F6" w:rsidRPr="003849DA" w:rsidRDefault="003729F6" w:rsidP="003729F6">
      <w:pPr>
        <w:pStyle w:val="ListParagraph"/>
        <w:keepNext/>
        <w:numPr>
          <w:ilvl w:val="0"/>
          <w:numId w:val="54"/>
        </w:numPr>
        <w:spacing w:after="0" w:line="360" w:lineRule="auto"/>
        <w:ind w:left="993"/>
        <w:rPr>
          <w:lang w:val="id-ID"/>
        </w:rPr>
      </w:pPr>
      <w:r w:rsidRPr="003849DA">
        <w:rPr>
          <w:lang w:val="id-ID"/>
        </w:rPr>
        <w:t>Saat hasil pencarian menghasilkan data, maka akan muncul fitur “</w:t>
      </w:r>
      <w:r w:rsidRPr="003849DA">
        <w:rPr>
          <w:b/>
          <w:lang w:val="id-ID"/>
        </w:rPr>
        <w:t>Download</w:t>
      </w:r>
      <w:r w:rsidRPr="003849DA">
        <w:rPr>
          <w:lang w:val="id-ID"/>
        </w:rPr>
        <w:t>” dalam bentuk tombol, yang dipakai untuk mengunduh data tersebut dan menyimpannya dalam berkas berformat excel (.xls).</w:t>
      </w:r>
    </w:p>
    <w:p w14:paraId="56104E86" w14:textId="264F5698" w:rsidR="003729F6" w:rsidRPr="003849DA" w:rsidRDefault="003729F6" w:rsidP="003729F6">
      <w:pPr>
        <w:pStyle w:val="ListParagraph"/>
        <w:keepNext/>
        <w:numPr>
          <w:ilvl w:val="0"/>
          <w:numId w:val="54"/>
        </w:numPr>
        <w:spacing w:after="0" w:line="360" w:lineRule="auto"/>
        <w:ind w:left="993"/>
        <w:rPr>
          <w:lang w:val="id-ID"/>
        </w:rPr>
      </w:pPr>
      <w:r w:rsidRPr="003849DA">
        <w:rPr>
          <w:lang w:val="id-ID"/>
        </w:rPr>
        <w:t xml:space="preserve">Proses berakhir dengan berhasilnya terbentuk file excel berisi </w:t>
      </w:r>
      <w:r w:rsidR="00FD5F51" w:rsidRPr="003849DA">
        <w:rPr>
          <w:lang w:val="id-ID"/>
        </w:rPr>
        <w:t xml:space="preserve">ketiga </w:t>
      </w:r>
      <w:r w:rsidRPr="003849DA">
        <w:rPr>
          <w:lang w:val="id-ID"/>
        </w:rPr>
        <w:t>data yang sama persis dengan yang muncul di layar. Jika terdapat hambatan dalam proses unduh data, maka akan muncul pesan kesalahan terkait di layar.</w:t>
      </w:r>
    </w:p>
    <w:p w14:paraId="4AA155FA" w14:textId="608D8EA1" w:rsidR="003729F6" w:rsidRPr="003849DA" w:rsidRDefault="003729F6" w:rsidP="003729F6">
      <w:pPr>
        <w:pStyle w:val="ListParagraph"/>
        <w:keepNext/>
        <w:numPr>
          <w:ilvl w:val="0"/>
          <w:numId w:val="54"/>
        </w:numPr>
        <w:spacing w:after="0" w:line="360" w:lineRule="auto"/>
        <w:ind w:left="993"/>
        <w:rPr>
          <w:lang w:val="id-ID"/>
        </w:rPr>
      </w:pPr>
      <w:r w:rsidRPr="003849DA">
        <w:rPr>
          <w:lang w:val="id-ID"/>
        </w:rPr>
        <w:t>Untuk rancangan</w:t>
      </w:r>
      <w:r w:rsidR="00F8394F" w:rsidRPr="003849DA">
        <w:rPr>
          <w:lang w:val="id-ID"/>
        </w:rPr>
        <w:t xml:space="preserve"> antarmuka</w:t>
      </w:r>
      <w:r w:rsidRPr="003849DA">
        <w:rPr>
          <w:lang w:val="id-ID"/>
        </w:rPr>
        <w:t xml:space="preserve"> terkait menu ini tercantum lebih lanjut di bagian 6.</w:t>
      </w:r>
    </w:p>
    <w:p w14:paraId="06A68511" w14:textId="77777777" w:rsidR="008D6D01" w:rsidRPr="003849DA" w:rsidRDefault="008D6D01" w:rsidP="00837EF6">
      <w:pPr>
        <w:spacing w:after="0" w:line="360" w:lineRule="auto"/>
        <w:ind w:left="567"/>
        <w:rPr>
          <w:lang w:val="id-ID"/>
        </w:rPr>
      </w:pPr>
    </w:p>
    <w:p w14:paraId="15B456F5" w14:textId="77777777" w:rsidR="008D6D01" w:rsidRPr="003849DA" w:rsidRDefault="008D6D01" w:rsidP="00837EF6">
      <w:pPr>
        <w:spacing w:after="0" w:line="360" w:lineRule="auto"/>
        <w:ind w:left="567"/>
        <w:rPr>
          <w:lang w:val="id-ID"/>
        </w:rPr>
      </w:pPr>
    </w:p>
    <w:p w14:paraId="2A9F1FF3" w14:textId="5597DE06" w:rsidR="008D6D01" w:rsidRPr="003849DA" w:rsidRDefault="008D6D01" w:rsidP="008D6D01">
      <w:pPr>
        <w:spacing w:after="0" w:line="360" w:lineRule="auto"/>
        <w:ind w:left="567"/>
        <w:jc w:val="both"/>
        <w:rPr>
          <w:lang w:val="id-ID"/>
        </w:rPr>
      </w:pPr>
      <w:r w:rsidRPr="003849DA">
        <w:rPr>
          <w:lang w:val="id-ID"/>
        </w:rPr>
        <w:t xml:space="preserve">Berikut alur otomatisasi terbentuknya data </w:t>
      </w:r>
      <w:r w:rsidR="004B4580" w:rsidRPr="003849DA">
        <w:rPr>
          <w:lang w:val="id-ID"/>
        </w:rPr>
        <w:t>audit PSA</w:t>
      </w:r>
      <w:r w:rsidR="00F8394F" w:rsidRPr="003849DA">
        <w:rPr>
          <w:lang w:val="id-ID"/>
        </w:rPr>
        <w:t xml:space="preserve"> harian</w:t>
      </w:r>
      <w:r w:rsidR="004B4580" w:rsidRPr="003849DA">
        <w:rPr>
          <w:lang w:val="id-ID"/>
        </w:rPr>
        <w:t xml:space="preserve"> yang meliputi</w:t>
      </w:r>
      <w:r w:rsidRPr="003849DA">
        <w:rPr>
          <w:lang w:val="id-ID"/>
        </w:rPr>
        <w:t xml:space="preserve"> coporate </w:t>
      </w:r>
      <w:r w:rsidR="00B236E4" w:rsidRPr="003849DA">
        <w:rPr>
          <w:i/>
          <w:lang w:val="id-ID"/>
        </w:rPr>
        <w:t>action</w:t>
      </w:r>
      <w:r w:rsidRPr="003849DA">
        <w:rPr>
          <w:lang w:val="id-ID"/>
        </w:rPr>
        <w:t xml:space="preserve">, AKSes </w:t>
      </w:r>
      <w:r w:rsidR="00962077" w:rsidRPr="003849DA">
        <w:rPr>
          <w:i/>
          <w:lang w:val="id-ID"/>
        </w:rPr>
        <w:t>log</w:t>
      </w:r>
      <w:r w:rsidR="00B236E4" w:rsidRPr="003849DA">
        <w:rPr>
          <w:i/>
          <w:lang w:val="id-ID"/>
        </w:rPr>
        <w:t>in</w:t>
      </w:r>
      <w:r w:rsidRPr="003849DA">
        <w:rPr>
          <w:lang w:val="id-ID"/>
        </w:rPr>
        <w:t xml:space="preserve"> dan transaksi bursa untuk </w:t>
      </w:r>
      <w:r w:rsidR="00A4604F">
        <w:t>P</w:t>
      </w:r>
      <w:r w:rsidR="00A4604F" w:rsidRPr="003849DA">
        <w:rPr>
          <w:lang w:val="id-ID"/>
        </w:rPr>
        <w:t xml:space="preserve">erusahan </w:t>
      </w:r>
      <w:r w:rsidR="00D064B2" w:rsidRPr="003849DA">
        <w:rPr>
          <w:lang w:val="id-ID"/>
        </w:rPr>
        <w:t>Efek</w:t>
      </w:r>
      <w:r w:rsidRPr="003849DA">
        <w:rPr>
          <w:lang w:val="id-ID"/>
        </w:rPr>
        <w:t xml:space="preserve"> atau </w:t>
      </w:r>
      <w:r w:rsidR="00A4604F">
        <w:t xml:space="preserve">Bank Kustodian </w:t>
      </w:r>
      <w:r w:rsidRPr="003849DA">
        <w:rPr>
          <w:lang w:val="id-ID"/>
        </w:rPr>
        <w:t xml:space="preserve">di </w:t>
      </w:r>
      <w:r w:rsidRPr="006C448E">
        <w:rPr>
          <w:lang w:val="id-ID"/>
        </w:rPr>
        <w:t>DWH</w:t>
      </w:r>
      <w:r w:rsidRPr="003849DA">
        <w:rPr>
          <w:lang w:val="id-ID"/>
        </w:rPr>
        <w:t xml:space="preserve"> yang berjalan setelah pengembangan :</w:t>
      </w:r>
    </w:p>
    <w:p w14:paraId="57039631" w14:textId="77777777" w:rsidR="00FA4158" w:rsidRPr="003849DA" w:rsidRDefault="00794656" w:rsidP="00837EF6">
      <w:pPr>
        <w:keepNext/>
        <w:spacing w:after="0" w:line="360" w:lineRule="auto"/>
        <w:ind w:left="567"/>
        <w:rPr>
          <w:lang w:val="id-ID"/>
        </w:rPr>
      </w:pPr>
      <w:r w:rsidRPr="003849DA">
        <w:rPr>
          <w:noProof/>
        </w:rPr>
        <w:drawing>
          <wp:inline distT="0" distB="0" distL="0" distR="0" wp14:anchorId="25F8B495" wp14:editId="63F76FA9">
            <wp:extent cx="5524500" cy="7639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AD5A" w14:textId="565F62A3" w:rsidR="008D6D01" w:rsidRPr="003849DA" w:rsidRDefault="00FA4158" w:rsidP="00837EF6">
      <w:pPr>
        <w:pStyle w:val="Caption"/>
        <w:ind w:left="567"/>
        <w:jc w:val="center"/>
        <w:rPr>
          <w:lang w:val="id-ID"/>
        </w:rPr>
      </w:pPr>
      <w:bookmarkStart w:id="80" w:name="_Toc508094762"/>
      <w:r w:rsidRPr="003849DA">
        <w:rPr>
          <w:lang w:val="id-ID"/>
        </w:rPr>
        <w:t xml:space="preserve">Gambar </w:t>
      </w:r>
      <w:r w:rsidR="003849DA" w:rsidRPr="003849DA">
        <w:rPr>
          <w:lang w:val="id-ID"/>
        </w:rPr>
        <w:fldChar w:fldCharType="begin"/>
      </w:r>
      <w:r w:rsidR="003849DA" w:rsidRPr="003849DA">
        <w:rPr>
          <w:lang w:val="id-ID"/>
        </w:rPr>
        <w:instrText xml:space="preserve"> SEQ Gambar \* ARABIC </w:instrText>
      </w:r>
      <w:r w:rsidR="003849DA" w:rsidRPr="003849DA">
        <w:rPr>
          <w:lang w:val="id-ID"/>
        </w:rPr>
        <w:fldChar w:fldCharType="separate"/>
      </w:r>
      <w:r w:rsidR="00C4270A" w:rsidRPr="003849DA">
        <w:rPr>
          <w:noProof/>
          <w:lang w:val="id-ID"/>
        </w:rPr>
        <w:t>3</w:t>
      </w:r>
      <w:r w:rsidR="003849DA" w:rsidRPr="003849DA">
        <w:rPr>
          <w:noProof/>
          <w:lang w:val="id-ID"/>
        </w:rPr>
        <w:fldChar w:fldCharType="end"/>
      </w:r>
      <w:r w:rsidRPr="003849DA">
        <w:rPr>
          <w:lang w:val="id-ID"/>
        </w:rPr>
        <w:t xml:space="preserve">.  </w:t>
      </w:r>
      <w:r w:rsidR="00BC640E" w:rsidRPr="003849DA">
        <w:rPr>
          <w:lang w:val="id-ID"/>
        </w:rPr>
        <w:t>Alur Pembentukan Data Audit PSA</w:t>
      </w:r>
      <w:bookmarkEnd w:id="80"/>
    </w:p>
    <w:p w14:paraId="15E68201" w14:textId="77777777" w:rsidR="00B55E22" w:rsidRPr="003849DA" w:rsidRDefault="00B55E22" w:rsidP="00837EF6">
      <w:pPr>
        <w:spacing w:after="0" w:line="360" w:lineRule="auto"/>
        <w:rPr>
          <w:lang w:val="id-ID"/>
        </w:rPr>
      </w:pPr>
    </w:p>
    <w:p w14:paraId="471613C4" w14:textId="77777777" w:rsidR="00B55E22" w:rsidRPr="003849DA" w:rsidRDefault="00B55E22" w:rsidP="00837EF6">
      <w:pPr>
        <w:spacing w:after="0" w:line="360" w:lineRule="auto"/>
        <w:rPr>
          <w:lang w:val="id-ID"/>
        </w:rPr>
      </w:pPr>
    </w:p>
    <w:p w14:paraId="350110E8" w14:textId="42E297A4" w:rsidR="00B55E22" w:rsidRPr="003849DA" w:rsidRDefault="001F2DBB" w:rsidP="00837EF6">
      <w:pPr>
        <w:spacing w:after="0" w:line="360" w:lineRule="auto"/>
        <w:ind w:left="567"/>
        <w:rPr>
          <w:lang w:val="id-ID"/>
        </w:rPr>
      </w:pPr>
      <w:r w:rsidRPr="003849DA">
        <w:rPr>
          <w:lang w:val="id-ID"/>
        </w:rPr>
        <w:t>Keterangan gambar :</w:t>
      </w:r>
    </w:p>
    <w:p w14:paraId="5319688C" w14:textId="5C1019B3" w:rsidR="00DD7A4B" w:rsidRPr="003849DA" w:rsidRDefault="00DD7A4B" w:rsidP="00DD7A4B">
      <w:pPr>
        <w:pStyle w:val="ListParagraph"/>
        <w:numPr>
          <w:ilvl w:val="0"/>
          <w:numId w:val="6"/>
        </w:numPr>
        <w:spacing w:after="0" w:line="360" w:lineRule="auto"/>
        <w:ind w:left="851" w:hanging="284"/>
        <w:rPr>
          <w:lang w:val="id-ID"/>
        </w:rPr>
      </w:pPr>
      <w:r w:rsidRPr="003849DA">
        <w:rPr>
          <w:lang w:val="id-ID"/>
        </w:rPr>
        <w:t xml:space="preserve">Penyimpanan data ke </w:t>
      </w:r>
      <w:r w:rsidRPr="006C448E">
        <w:rPr>
          <w:lang w:val="id-ID"/>
        </w:rPr>
        <w:t>DWH</w:t>
      </w:r>
      <w:r w:rsidRPr="003849DA">
        <w:rPr>
          <w:lang w:val="id-ID"/>
        </w:rPr>
        <w:t xml:space="preserve"> dilakukan oleh OTI setiap hari setelah selesai EOD.</w:t>
      </w:r>
    </w:p>
    <w:p w14:paraId="2F5D07FA" w14:textId="0968FA8A" w:rsidR="00DD7A4B" w:rsidRPr="003849DA" w:rsidRDefault="00DD7A4B" w:rsidP="00DD7A4B">
      <w:pPr>
        <w:pStyle w:val="ListParagraph"/>
        <w:numPr>
          <w:ilvl w:val="0"/>
          <w:numId w:val="6"/>
        </w:numPr>
        <w:spacing w:after="0" w:line="360" w:lineRule="auto"/>
        <w:ind w:left="851" w:hanging="284"/>
        <w:rPr>
          <w:lang w:val="id-ID"/>
        </w:rPr>
      </w:pPr>
      <w:r w:rsidRPr="003849DA">
        <w:rPr>
          <w:lang w:val="id-ID"/>
        </w:rPr>
        <w:t xml:space="preserve">Proses pengolahan data akan dilakukan oleh </w:t>
      </w:r>
      <w:r w:rsidR="00B236E4" w:rsidRPr="003849DA">
        <w:rPr>
          <w:i/>
          <w:lang w:val="id-ID"/>
        </w:rPr>
        <w:t>procedure</w:t>
      </w:r>
      <w:r w:rsidRPr="003849DA">
        <w:rPr>
          <w:lang w:val="id-ID"/>
        </w:rPr>
        <w:t xml:space="preserve"> di </w:t>
      </w:r>
      <w:r w:rsidRPr="003849DA">
        <w:rPr>
          <w:i/>
          <w:lang w:val="id-ID"/>
        </w:rPr>
        <w:t>database</w:t>
      </w:r>
      <w:r w:rsidRPr="003849DA">
        <w:rPr>
          <w:lang w:val="id-ID"/>
        </w:rPr>
        <w:t xml:space="preserve"> </w:t>
      </w:r>
      <w:r w:rsidR="009628C0" w:rsidRPr="003849DA">
        <w:rPr>
          <w:lang w:val="id-ID"/>
        </w:rPr>
        <w:t>setiap hari</w:t>
      </w:r>
      <w:r w:rsidR="00B55C2A">
        <w:t xml:space="preserve"> kalender</w:t>
      </w:r>
      <w:r w:rsidR="009628C0" w:rsidRPr="003849DA">
        <w:rPr>
          <w:lang w:val="id-ID"/>
        </w:rPr>
        <w:t xml:space="preserve"> </w:t>
      </w:r>
      <w:r w:rsidRPr="003849DA">
        <w:rPr>
          <w:lang w:val="id-ID"/>
        </w:rPr>
        <w:t xml:space="preserve">dan dicatat pada tabel </w:t>
      </w:r>
      <w:r w:rsidR="00962077" w:rsidRPr="003849DA">
        <w:rPr>
          <w:i/>
          <w:lang w:val="id-ID"/>
        </w:rPr>
        <w:t>log</w:t>
      </w:r>
      <w:r w:rsidRPr="003849DA">
        <w:rPr>
          <w:lang w:val="id-ID"/>
        </w:rPr>
        <w:t xml:space="preserve"> baik sukses maupun gagal saat pengeksekusiannya</w:t>
      </w:r>
      <w:r w:rsidR="001C7F24" w:rsidRPr="003849DA">
        <w:rPr>
          <w:lang w:val="id-ID"/>
        </w:rPr>
        <w:t xml:space="preserve">, dan jika eksekusi </w:t>
      </w:r>
      <w:r w:rsidR="00B236E4" w:rsidRPr="003849DA">
        <w:rPr>
          <w:i/>
          <w:lang w:val="id-ID"/>
        </w:rPr>
        <w:t>procedure</w:t>
      </w:r>
      <w:r w:rsidR="001C7F24" w:rsidRPr="003849DA">
        <w:rPr>
          <w:lang w:val="id-ID"/>
        </w:rPr>
        <w:t xml:space="preserve"> ada yang gagal maka tidak akan menjadi penghambat untuk proses selanjutnya sehingga sistem tetap bisa menjalankan </w:t>
      </w:r>
      <w:r w:rsidR="00B236E4" w:rsidRPr="003849DA">
        <w:rPr>
          <w:i/>
          <w:lang w:val="id-ID"/>
        </w:rPr>
        <w:t>procedure</w:t>
      </w:r>
      <w:r w:rsidR="001C7F24" w:rsidRPr="003849DA">
        <w:rPr>
          <w:lang w:val="id-ID"/>
        </w:rPr>
        <w:t xml:space="preserve"> berikutnya.</w:t>
      </w:r>
    </w:p>
    <w:p w14:paraId="385ACE40" w14:textId="5BBE9D36" w:rsidR="00DD7A4B" w:rsidRPr="003849DA" w:rsidRDefault="00DD7A4B" w:rsidP="00DD7A4B">
      <w:pPr>
        <w:pStyle w:val="ListParagraph"/>
        <w:numPr>
          <w:ilvl w:val="0"/>
          <w:numId w:val="6"/>
        </w:numPr>
        <w:spacing w:after="0" w:line="360" w:lineRule="auto"/>
        <w:ind w:left="851" w:hanging="284"/>
        <w:rPr>
          <w:lang w:val="id-ID"/>
        </w:rPr>
      </w:pPr>
      <w:r w:rsidRPr="003849DA">
        <w:rPr>
          <w:lang w:val="id-ID"/>
        </w:rPr>
        <w:t xml:space="preserve">Aktifitas yang dilakukan oleh </w:t>
      </w:r>
      <w:r w:rsidR="00B236E4" w:rsidRPr="003849DA">
        <w:rPr>
          <w:i/>
          <w:lang w:val="id-ID"/>
        </w:rPr>
        <w:t>procedure</w:t>
      </w:r>
      <w:r w:rsidRPr="003849DA">
        <w:rPr>
          <w:lang w:val="id-ID"/>
        </w:rPr>
        <w:t xml:space="preserve"> akan merujuk pada </w:t>
      </w:r>
      <w:r w:rsidR="00B236E4" w:rsidRPr="003849DA">
        <w:rPr>
          <w:i/>
          <w:lang w:val="id-ID"/>
        </w:rPr>
        <w:t>query</w:t>
      </w:r>
      <w:r w:rsidRPr="003849DA">
        <w:rPr>
          <w:lang w:val="id-ID"/>
        </w:rPr>
        <w:t xml:space="preserve"> manual yang digunakan oleh Unit Penelitian. Isi dari </w:t>
      </w:r>
      <w:r w:rsidR="00B236E4" w:rsidRPr="003849DA">
        <w:rPr>
          <w:i/>
          <w:lang w:val="id-ID"/>
        </w:rPr>
        <w:t>query</w:t>
      </w:r>
      <w:r w:rsidRPr="003849DA">
        <w:rPr>
          <w:lang w:val="id-ID"/>
        </w:rPr>
        <w:t xml:space="preserve"> manual tercantum di bab 6.</w:t>
      </w:r>
    </w:p>
    <w:p w14:paraId="0EA73662" w14:textId="17724466" w:rsidR="00DD7A4B" w:rsidRPr="003849DA" w:rsidRDefault="00DD7A4B" w:rsidP="00DD7A4B">
      <w:pPr>
        <w:pStyle w:val="ListParagraph"/>
        <w:numPr>
          <w:ilvl w:val="0"/>
          <w:numId w:val="6"/>
        </w:numPr>
        <w:spacing w:after="0" w:line="360" w:lineRule="auto"/>
        <w:ind w:left="851" w:hanging="284"/>
        <w:rPr>
          <w:lang w:val="id-ID"/>
        </w:rPr>
      </w:pPr>
      <w:r w:rsidRPr="003849DA">
        <w:rPr>
          <w:lang w:val="id-ID"/>
        </w:rPr>
        <w:t xml:space="preserve">Jika </w:t>
      </w:r>
      <w:r w:rsidR="00B236E4" w:rsidRPr="003849DA">
        <w:rPr>
          <w:i/>
          <w:lang w:val="id-ID"/>
        </w:rPr>
        <w:t>procedure</w:t>
      </w:r>
      <w:r w:rsidRPr="003849DA">
        <w:rPr>
          <w:lang w:val="id-ID"/>
        </w:rPr>
        <w:t xml:space="preserve"> otomatis sukses dijalankan maka akan terbentuk data di tabel </w:t>
      </w:r>
      <w:r w:rsidR="008A3B9B" w:rsidRPr="003849DA">
        <w:rPr>
          <w:lang w:val="id-ID"/>
        </w:rPr>
        <w:t>khusus</w:t>
      </w:r>
      <w:r w:rsidRPr="003849DA">
        <w:rPr>
          <w:lang w:val="id-ID"/>
        </w:rPr>
        <w:t xml:space="preserve">. Kegiatan terhadap tabel ini hanya sebatas penambahan data di tiap harinya, sehingga tidak ada penjadwalan </w:t>
      </w:r>
      <w:r w:rsidR="008A3B9B" w:rsidRPr="003849DA">
        <w:rPr>
          <w:lang w:val="id-ID"/>
        </w:rPr>
        <w:t xml:space="preserve">untuk kegiatan </w:t>
      </w:r>
      <w:r w:rsidRPr="003849DA">
        <w:rPr>
          <w:lang w:val="id-ID"/>
        </w:rPr>
        <w:t>pengarsipan ataupun yang lainnya.</w:t>
      </w:r>
    </w:p>
    <w:p w14:paraId="7DDC3405" w14:textId="20A88496" w:rsidR="008A3B9B" w:rsidRPr="003849DA" w:rsidRDefault="00B236E4" w:rsidP="00DD7A4B">
      <w:pPr>
        <w:pStyle w:val="ListParagraph"/>
        <w:numPr>
          <w:ilvl w:val="0"/>
          <w:numId w:val="6"/>
        </w:numPr>
        <w:spacing w:after="0" w:line="360" w:lineRule="auto"/>
        <w:ind w:left="851" w:hanging="284"/>
        <w:rPr>
          <w:lang w:val="id-ID"/>
        </w:rPr>
      </w:pPr>
      <w:r w:rsidRPr="003849DA">
        <w:rPr>
          <w:i/>
          <w:lang w:val="id-ID"/>
        </w:rPr>
        <w:t>Procedure</w:t>
      </w:r>
      <w:r w:rsidR="008A3B9B" w:rsidRPr="003849DA">
        <w:rPr>
          <w:lang w:val="id-ID"/>
        </w:rPr>
        <w:t xml:space="preserve"> otomatis yang harus dijalankan secara berurutan ini meliputi :</w:t>
      </w:r>
    </w:p>
    <w:p w14:paraId="5E58B20A" w14:textId="5C9BF13C" w:rsidR="008A3B9B" w:rsidRPr="003849DA" w:rsidRDefault="00B236E4" w:rsidP="00837EF6">
      <w:pPr>
        <w:pStyle w:val="ListParagraph"/>
        <w:numPr>
          <w:ilvl w:val="0"/>
          <w:numId w:val="56"/>
        </w:numPr>
        <w:tabs>
          <w:tab w:val="left" w:pos="2977"/>
        </w:tabs>
        <w:spacing w:after="0" w:line="360" w:lineRule="auto"/>
        <w:ind w:left="1418" w:hanging="284"/>
        <w:rPr>
          <w:lang w:val="id-ID"/>
        </w:rPr>
      </w:pPr>
      <w:r w:rsidRPr="003849DA">
        <w:rPr>
          <w:i/>
          <w:lang w:val="id-ID"/>
        </w:rPr>
        <w:t>Procedure</w:t>
      </w:r>
      <w:r w:rsidR="004964C3" w:rsidRPr="003849DA">
        <w:rPr>
          <w:i/>
          <w:lang w:val="id-ID"/>
        </w:rPr>
        <w:t>_1</w:t>
      </w:r>
      <w:r w:rsidR="004964C3" w:rsidRPr="003849DA">
        <w:rPr>
          <w:lang w:val="id-ID"/>
        </w:rPr>
        <w:tab/>
      </w:r>
      <w:r w:rsidR="008A3B9B" w:rsidRPr="003849DA">
        <w:rPr>
          <w:lang w:val="id-ID"/>
        </w:rPr>
        <w:t xml:space="preserve">: </w:t>
      </w:r>
      <w:r w:rsidRPr="003849DA">
        <w:rPr>
          <w:i/>
          <w:lang w:val="id-ID"/>
        </w:rPr>
        <w:t>procedure</w:t>
      </w:r>
      <w:r w:rsidR="008A3B9B" w:rsidRPr="003849DA">
        <w:rPr>
          <w:lang w:val="id-ID"/>
        </w:rPr>
        <w:t xml:space="preserve"> yang menggantikan </w:t>
      </w:r>
      <w:r w:rsidRPr="003849DA">
        <w:rPr>
          <w:i/>
          <w:lang w:val="id-ID"/>
        </w:rPr>
        <w:t>query</w:t>
      </w:r>
      <w:r w:rsidR="008A3B9B" w:rsidRPr="003849DA">
        <w:rPr>
          <w:lang w:val="id-ID"/>
        </w:rPr>
        <w:t xml:space="preserve"> manual Unit Penelitian untuk mengolah data audit PSA terkait </w:t>
      </w:r>
      <w:r w:rsidR="0029361D" w:rsidRPr="0029361D">
        <w:rPr>
          <w:i/>
          <w:lang w:val="id-ID"/>
        </w:rPr>
        <w:t xml:space="preserve"> </w:t>
      </w:r>
      <w:r w:rsidR="0029361D" w:rsidRPr="003849DA">
        <w:rPr>
          <w:i/>
          <w:lang w:val="id-ID"/>
        </w:rPr>
        <w:t>corporate</w:t>
      </w:r>
      <w:r w:rsidR="0029361D" w:rsidRPr="003849DA">
        <w:rPr>
          <w:lang w:val="id-ID"/>
        </w:rPr>
        <w:t xml:space="preserve"> </w:t>
      </w:r>
      <w:r w:rsidR="0029361D" w:rsidRPr="003849DA">
        <w:rPr>
          <w:i/>
          <w:lang w:val="id-ID"/>
        </w:rPr>
        <w:t>action</w:t>
      </w:r>
      <w:r w:rsidR="008A3B9B" w:rsidRPr="003849DA">
        <w:rPr>
          <w:lang w:val="id-ID"/>
        </w:rPr>
        <w:t>.</w:t>
      </w:r>
    </w:p>
    <w:p w14:paraId="63917C60" w14:textId="511ECCC3" w:rsidR="008A3B9B" w:rsidRPr="003849DA" w:rsidRDefault="00B236E4" w:rsidP="00837EF6">
      <w:pPr>
        <w:pStyle w:val="ListParagraph"/>
        <w:numPr>
          <w:ilvl w:val="0"/>
          <w:numId w:val="56"/>
        </w:numPr>
        <w:tabs>
          <w:tab w:val="left" w:pos="2977"/>
        </w:tabs>
        <w:spacing w:after="0" w:line="360" w:lineRule="auto"/>
        <w:ind w:left="1418" w:hanging="284"/>
        <w:rPr>
          <w:lang w:val="id-ID"/>
        </w:rPr>
      </w:pPr>
      <w:r w:rsidRPr="003849DA">
        <w:rPr>
          <w:i/>
          <w:lang w:val="id-ID"/>
        </w:rPr>
        <w:t>Procedure</w:t>
      </w:r>
      <w:r w:rsidR="004964C3" w:rsidRPr="003849DA">
        <w:rPr>
          <w:i/>
          <w:lang w:val="id-ID"/>
        </w:rPr>
        <w:t>_2</w:t>
      </w:r>
      <w:r w:rsidR="004964C3" w:rsidRPr="003849DA">
        <w:rPr>
          <w:lang w:val="id-ID"/>
        </w:rPr>
        <w:tab/>
      </w:r>
      <w:r w:rsidR="008A3B9B" w:rsidRPr="003849DA">
        <w:rPr>
          <w:lang w:val="id-ID"/>
        </w:rPr>
        <w:t xml:space="preserve">: </w:t>
      </w:r>
      <w:r w:rsidRPr="003849DA">
        <w:rPr>
          <w:i/>
          <w:lang w:val="id-ID"/>
        </w:rPr>
        <w:t>procedure</w:t>
      </w:r>
      <w:r w:rsidR="008A3B9B" w:rsidRPr="003849DA">
        <w:rPr>
          <w:lang w:val="id-ID"/>
        </w:rPr>
        <w:t xml:space="preserve"> yang menggantikan </w:t>
      </w:r>
      <w:r w:rsidRPr="003849DA">
        <w:rPr>
          <w:i/>
          <w:lang w:val="id-ID"/>
        </w:rPr>
        <w:t>query</w:t>
      </w:r>
      <w:r w:rsidR="008A3B9B" w:rsidRPr="003849DA">
        <w:rPr>
          <w:lang w:val="id-ID"/>
        </w:rPr>
        <w:t xml:space="preserve"> manual Unit Penelitian untuk mengolah data audit PSA terkait AKSes </w:t>
      </w:r>
      <w:r w:rsidR="00962077" w:rsidRPr="003849DA">
        <w:rPr>
          <w:i/>
          <w:lang w:val="id-ID"/>
        </w:rPr>
        <w:t>log</w:t>
      </w:r>
      <w:r w:rsidRPr="003849DA">
        <w:rPr>
          <w:i/>
          <w:lang w:val="id-ID"/>
        </w:rPr>
        <w:t>in</w:t>
      </w:r>
      <w:r w:rsidR="008A3B9B" w:rsidRPr="003849DA">
        <w:rPr>
          <w:lang w:val="id-ID"/>
        </w:rPr>
        <w:t>.</w:t>
      </w:r>
    </w:p>
    <w:p w14:paraId="1900630D" w14:textId="6A5A8BAE" w:rsidR="008A3B9B" w:rsidRPr="003849DA" w:rsidRDefault="00B236E4" w:rsidP="00837EF6">
      <w:pPr>
        <w:pStyle w:val="ListParagraph"/>
        <w:numPr>
          <w:ilvl w:val="0"/>
          <w:numId w:val="56"/>
        </w:numPr>
        <w:tabs>
          <w:tab w:val="left" w:pos="2977"/>
        </w:tabs>
        <w:spacing w:after="0" w:line="360" w:lineRule="auto"/>
        <w:ind w:left="1418" w:hanging="284"/>
        <w:rPr>
          <w:lang w:val="id-ID"/>
        </w:rPr>
      </w:pPr>
      <w:r w:rsidRPr="003849DA">
        <w:rPr>
          <w:i/>
          <w:lang w:val="id-ID"/>
        </w:rPr>
        <w:t>Procedure</w:t>
      </w:r>
      <w:r w:rsidR="004964C3" w:rsidRPr="003849DA">
        <w:rPr>
          <w:i/>
          <w:lang w:val="id-ID"/>
        </w:rPr>
        <w:t>_3</w:t>
      </w:r>
      <w:r w:rsidR="004964C3" w:rsidRPr="003849DA">
        <w:rPr>
          <w:lang w:val="id-ID"/>
        </w:rPr>
        <w:tab/>
      </w:r>
      <w:r w:rsidR="008A3B9B" w:rsidRPr="003849DA">
        <w:rPr>
          <w:lang w:val="id-ID"/>
        </w:rPr>
        <w:t xml:space="preserve">: </w:t>
      </w:r>
      <w:r w:rsidRPr="003849DA">
        <w:rPr>
          <w:i/>
          <w:lang w:val="id-ID"/>
        </w:rPr>
        <w:t>procedure</w:t>
      </w:r>
      <w:r w:rsidR="008A3B9B" w:rsidRPr="003849DA">
        <w:rPr>
          <w:lang w:val="id-ID"/>
        </w:rPr>
        <w:t xml:space="preserve"> yang menggantikan </w:t>
      </w:r>
      <w:r w:rsidRPr="003849DA">
        <w:rPr>
          <w:i/>
          <w:lang w:val="id-ID"/>
        </w:rPr>
        <w:t>query</w:t>
      </w:r>
      <w:r w:rsidR="008A3B9B" w:rsidRPr="003849DA">
        <w:rPr>
          <w:lang w:val="id-ID"/>
        </w:rPr>
        <w:t xml:space="preserve"> manual Unit Penelitian untuk mengolah data audit PSA terkait transaksi bursa.</w:t>
      </w:r>
    </w:p>
    <w:p w14:paraId="182DC7F7" w14:textId="3638A94D" w:rsidR="00DD7A4B" w:rsidRPr="003849DA" w:rsidRDefault="008A3B9B" w:rsidP="00DD7A4B">
      <w:pPr>
        <w:pStyle w:val="ListParagraph"/>
        <w:numPr>
          <w:ilvl w:val="0"/>
          <w:numId w:val="6"/>
        </w:numPr>
        <w:spacing w:after="0" w:line="360" w:lineRule="auto"/>
        <w:ind w:left="851" w:hanging="284"/>
        <w:rPr>
          <w:lang w:val="id-ID"/>
        </w:rPr>
      </w:pPr>
      <w:r w:rsidRPr="003849DA">
        <w:rPr>
          <w:lang w:val="id-ID"/>
        </w:rPr>
        <w:t xml:space="preserve">Disediakan 3 tabel untuk menyimpan hasil olahan </w:t>
      </w:r>
      <w:r w:rsidR="00B236E4" w:rsidRPr="003849DA">
        <w:rPr>
          <w:i/>
          <w:lang w:val="id-ID"/>
        </w:rPr>
        <w:t>procedure</w:t>
      </w:r>
      <w:r w:rsidRPr="003849DA">
        <w:rPr>
          <w:lang w:val="id-ID"/>
        </w:rPr>
        <w:t xml:space="preserve"> :</w:t>
      </w:r>
    </w:p>
    <w:p w14:paraId="4BE90E05" w14:textId="07846D94" w:rsidR="008A3B9B" w:rsidRPr="003849DA" w:rsidRDefault="008A3B9B" w:rsidP="0029361D">
      <w:pPr>
        <w:pStyle w:val="ListParagraph"/>
        <w:numPr>
          <w:ilvl w:val="0"/>
          <w:numId w:val="55"/>
        </w:numPr>
        <w:tabs>
          <w:tab w:val="left" w:pos="3686"/>
        </w:tabs>
        <w:spacing w:after="0" w:line="360" w:lineRule="auto"/>
        <w:rPr>
          <w:lang w:val="id-ID"/>
        </w:rPr>
      </w:pPr>
      <w:r w:rsidRPr="003849DA">
        <w:rPr>
          <w:lang w:val="id-ID"/>
        </w:rPr>
        <w:t xml:space="preserve">Tabel </w:t>
      </w:r>
      <w:r w:rsidRPr="003849DA">
        <w:rPr>
          <w:b/>
          <w:lang w:val="id-ID"/>
        </w:rPr>
        <w:t>DI_AUDIT_PSA01</w:t>
      </w:r>
      <w:r w:rsidRPr="003849DA">
        <w:rPr>
          <w:lang w:val="id-ID"/>
        </w:rPr>
        <w:tab/>
        <w:t xml:space="preserve">: digunakan untuk menampung data hasil </w:t>
      </w:r>
      <w:r w:rsidR="00B236E4" w:rsidRPr="003849DA">
        <w:rPr>
          <w:i/>
          <w:lang w:val="id-ID"/>
        </w:rPr>
        <w:t>procedure</w:t>
      </w:r>
      <w:r w:rsidR="004964C3" w:rsidRPr="003849DA">
        <w:rPr>
          <w:i/>
          <w:lang w:val="id-ID"/>
        </w:rPr>
        <w:t>_1</w:t>
      </w:r>
      <w:r w:rsidRPr="003849DA">
        <w:rPr>
          <w:lang w:val="id-ID"/>
        </w:rPr>
        <w:t xml:space="preserve">, yang merupakan data audit PSA terkait </w:t>
      </w:r>
      <w:r w:rsidR="0029361D" w:rsidRPr="0029361D">
        <w:t xml:space="preserve"> </w:t>
      </w:r>
      <w:r w:rsidR="0029361D" w:rsidRPr="006C448E">
        <w:rPr>
          <w:b/>
          <w:i/>
        </w:rPr>
        <w:t>corporate action</w:t>
      </w:r>
      <w:r w:rsidRPr="003849DA">
        <w:rPr>
          <w:lang w:val="id-ID"/>
        </w:rPr>
        <w:t>.</w:t>
      </w:r>
    </w:p>
    <w:p w14:paraId="46CBAE4E" w14:textId="5DBCAEA7" w:rsidR="008A3B9B" w:rsidRPr="003849DA" w:rsidRDefault="008A3B9B" w:rsidP="00837EF6">
      <w:pPr>
        <w:pStyle w:val="ListParagraph"/>
        <w:numPr>
          <w:ilvl w:val="0"/>
          <w:numId w:val="55"/>
        </w:numPr>
        <w:tabs>
          <w:tab w:val="left" w:pos="3686"/>
        </w:tabs>
        <w:spacing w:after="0" w:line="360" w:lineRule="auto"/>
        <w:ind w:left="1418" w:hanging="284"/>
        <w:rPr>
          <w:lang w:val="id-ID"/>
        </w:rPr>
      </w:pPr>
      <w:r w:rsidRPr="003849DA">
        <w:rPr>
          <w:lang w:val="id-ID"/>
        </w:rPr>
        <w:t xml:space="preserve">Tabel </w:t>
      </w:r>
      <w:r w:rsidRPr="003849DA">
        <w:rPr>
          <w:b/>
          <w:lang w:val="id-ID"/>
        </w:rPr>
        <w:t>DI_AUDIT_PSA02</w:t>
      </w:r>
      <w:r w:rsidRPr="003849DA">
        <w:rPr>
          <w:lang w:val="id-ID"/>
        </w:rPr>
        <w:tab/>
        <w:t xml:space="preserve">: digunakan untuk menampung data hasil </w:t>
      </w:r>
      <w:r w:rsidR="00B236E4" w:rsidRPr="003849DA">
        <w:rPr>
          <w:i/>
          <w:lang w:val="id-ID"/>
        </w:rPr>
        <w:t>procedure</w:t>
      </w:r>
      <w:r w:rsidRPr="003849DA">
        <w:rPr>
          <w:i/>
          <w:lang w:val="id-ID"/>
        </w:rPr>
        <w:t>_2</w:t>
      </w:r>
      <w:r w:rsidRPr="003849DA">
        <w:rPr>
          <w:lang w:val="id-ID"/>
        </w:rPr>
        <w:t xml:space="preserve">, yang merupakan data audit PSA terkait </w:t>
      </w:r>
      <w:r w:rsidRPr="003849DA">
        <w:rPr>
          <w:b/>
          <w:lang w:val="id-ID"/>
        </w:rPr>
        <w:t xml:space="preserve">AKSes </w:t>
      </w:r>
      <w:r w:rsidR="00962077" w:rsidRPr="003849DA">
        <w:rPr>
          <w:b/>
          <w:i/>
          <w:lang w:val="id-ID"/>
        </w:rPr>
        <w:t>log</w:t>
      </w:r>
      <w:r w:rsidR="00B236E4" w:rsidRPr="003849DA">
        <w:rPr>
          <w:b/>
          <w:i/>
          <w:lang w:val="id-ID"/>
        </w:rPr>
        <w:t>in</w:t>
      </w:r>
      <w:r w:rsidRPr="003849DA">
        <w:rPr>
          <w:lang w:val="id-ID"/>
        </w:rPr>
        <w:t xml:space="preserve">. </w:t>
      </w:r>
    </w:p>
    <w:p w14:paraId="71FC2A36" w14:textId="7DEC8F33" w:rsidR="008A3B9B" w:rsidRPr="003849DA" w:rsidRDefault="008A3B9B" w:rsidP="00837EF6">
      <w:pPr>
        <w:pStyle w:val="ListParagraph"/>
        <w:numPr>
          <w:ilvl w:val="0"/>
          <w:numId w:val="55"/>
        </w:numPr>
        <w:tabs>
          <w:tab w:val="left" w:pos="3686"/>
        </w:tabs>
        <w:spacing w:after="0" w:line="360" w:lineRule="auto"/>
        <w:ind w:left="1418" w:hanging="284"/>
        <w:rPr>
          <w:lang w:val="id-ID"/>
        </w:rPr>
      </w:pPr>
      <w:r w:rsidRPr="003849DA">
        <w:rPr>
          <w:lang w:val="id-ID"/>
        </w:rPr>
        <w:t xml:space="preserve">Tabel </w:t>
      </w:r>
      <w:r w:rsidRPr="003849DA">
        <w:rPr>
          <w:b/>
          <w:lang w:val="id-ID"/>
        </w:rPr>
        <w:t>DI_AUDIT_PSA03</w:t>
      </w:r>
      <w:r w:rsidRPr="003849DA">
        <w:rPr>
          <w:lang w:val="id-ID"/>
        </w:rPr>
        <w:tab/>
        <w:t xml:space="preserve">: digunakan untuk menampung hasil data </w:t>
      </w:r>
      <w:r w:rsidR="00B236E4" w:rsidRPr="003849DA">
        <w:rPr>
          <w:i/>
          <w:lang w:val="id-ID"/>
        </w:rPr>
        <w:t>procedure</w:t>
      </w:r>
      <w:r w:rsidRPr="003849DA">
        <w:rPr>
          <w:i/>
          <w:lang w:val="id-ID"/>
        </w:rPr>
        <w:t>_3</w:t>
      </w:r>
      <w:r w:rsidRPr="003849DA">
        <w:rPr>
          <w:lang w:val="id-ID"/>
        </w:rPr>
        <w:t xml:space="preserve">, yang merupakan data audit PSA terkait </w:t>
      </w:r>
      <w:r w:rsidRPr="003849DA">
        <w:rPr>
          <w:b/>
          <w:lang w:val="id-ID"/>
        </w:rPr>
        <w:t>transaksi bursa</w:t>
      </w:r>
      <w:r w:rsidRPr="003849DA">
        <w:rPr>
          <w:lang w:val="id-ID"/>
        </w:rPr>
        <w:t>.</w:t>
      </w:r>
    </w:p>
    <w:p w14:paraId="17E02125" w14:textId="34A50A9D" w:rsidR="008A3B9B" w:rsidRPr="003849DA" w:rsidRDefault="001C7F24">
      <w:pPr>
        <w:pStyle w:val="ListParagraph"/>
        <w:numPr>
          <w:ilvl w:val="0"/>
          <w:numId w:val="6"/>
        </w:numPr>
        <w:spacing w:after="0" w:line="360" w:lineRule="auto"/>
        <w:ind w:left="851" w:hanging="284"/>
        <w:rPr>
          <w:lang w:val="id-ID"/>
        </w:rPr>
      </w:pPr>
      <w:r w:rsidRPr="003849DA">
        <w:rPr>
          <w:lang w:val="id-ID"/>
        </w:rPr>
        <w:t xml:space="preserve">Setelah sistem selesai menjalankan </w:t>
      </w:r>
      <w:r w:rsidR="00B236E4" w:rsidRPr="003849DA">
        <w:rPr>
          <w:i/>
          <w:lang w:val="id-ID"/>
        </w:rPr>
        <w:t>procedure</w:t>
      </w:r>
      <w:r w:rsidRPr="003849DA">
        <w:rPr>
          <w:i/>
          <w:lang w:val="id-ID"/>
        </w:rPr>
        <w:t>_3</w:t>
      </w:r>
      <w:r w:rsidRPr="003849DA">
        <w:rPr>
          <w:lang w:val="id-ID"/>
        </w:rPr>
        <w:t xml:space="preserve">, maka proses selanjutnya adalah pengecekan di tabel </w:t>
      </w:r>
      <w:r w:rsidR="00962077" w:rsidRPr="003849DA">
        <w:rPr>
          <w:i/>
          <w:lang w:val="id-ID"/>
        </w:rPr>
        <w:t>log</w:t>
      </w:r>
      <w:r w:rsidRPr="003849DA">
        <w:rPr>
          <w:lang w:val="id-ID"/>
        </w:rPr>
        <w:t xml:space="preserve"> untuk mengetahui apakah terdapat </w:t>
      </w:r>
      <w:r w:rsidR="00962077" w:rsidRPr="003849DA">
        <w:rPr>
          <w:i/>
          <w:lang w:val="id-ID"/>
        </w:rPr>
        <w:t>log</w:t>
      </w:r>
      <w:r w:rsidRPr="003849DA">
        <w:rPr>
          <w:lang w:val="id-ID"/>
        </w:rPr>
        <w:t xml:space="preserve"> berisi informasi gagal eksekusi </w:t>
      </w:r>
      <w:r w:rsidR="00BA2FF2" w:rsidRPr="003849DA">
        <w:rPr>
          <w:lang w:val="id-ID"/>
        </w:rPr>
        <w:t>atas ketiga</w:t>
      </w:r>
      <w:r w:rsidRPr="003849DA">
        <w:rPr>
          <w:lang w:val="id-ID"/>
        </w:rPr>
        <w:t xml:space="preserve"> </w:t>
      </w:r>
      <w:r w:rsidR="00B236E4" w:rsidRPr="003849DA">
        <w:rPr>
          <w:i/>
          <w:lang w:val="id-ID"/>
        </w:rPr>
        <w:t>procedure</w:t>
      </w:r>
      <w:r w:rsidRPr="003849DA">
        <w:rPr>
          <w:lang w:val="id-ID"/>
        </w:rPr>
        <w:t xml:space="preserve"> tersebut. Jika ada </w:t>
      </w:r>
      <w:r w:rsidR="00BA2FF2" w:rsidRPr="003849DA">
        <w:rPr>
          <w:lang w:val="id-ID"/>
        </w:rPr>
        <w:t xml:space="preserve">salah satu </w:t>
      </w:r>
      <w:r w:rsidR="00962077" w:rsidRPr="003849DA">
        <w:rPr>
          <w:i/>
          <w:lang w:val="id-ID"/>
        </w:rPr>
        <w:t>log</w:t>
      </w:r>
      <w:r w:rsidRPr="003849DA">
        <w:rPr>
          <w:lang w:val="id-ID"/>
        </w:rPr>
        <w:t xml:space="preserve"> yang berisi informasi tersebut, maka sistem mengirimkan </w:t>
      </w:r>
      <w:r w:rsidR="000B1847" w:rsidRPr="003849DA">
        <w:rPr>
          <w:i/>
          <w:lang w:val="id-ID"/>
        </w:rPr>
        <w:t>email</w:t>
      </w:r>
      <w:r w:rsidRPr="003849DA">
        <w:rPr>
          <w:lang w:val="id-ID"/>
        </w:rPr>
        <w:t xml:space="preserve"> notifikasi berisi pemberitahuan ke Unit Penelitian saja</w:t>
      </w:r>
      <w:r w:rsidR="008C673A" w:rsidRPr="003849DA">
        <w:rPr>
          <w:lang w:val="id-ID"/>
        </w:rPr>
        <w:t xml:space="preserve"> </w:t>
      </w:r>
      <w:r w:rsidR="00D13AD3" w:rsidRPr="003849DA">
        <w:rPr>
          <w:rStyle w:val="Hyperlink"/>
          <w:color w:val="auto"/>
          <w:u w:val="none"/>
          <w:lang w:val="id-ID"/>
        </w:rPr>
        <w:t>&lt;</w:t>
      </w:r>
      <w:r w:rsidR="00D13AD3" w:rsidRPr="003849DA">
        <w:rPr>
          <w:lang w:val="id-ID"/>
        </w:rPr>
        <w:t xml:space="preserve">pen@ksei.co.id&gt; </w:t>
      </w:r>
      <w:r w:rsidR="008C673A" w:rsidRPr="003849DA">
        <w:rPr>
          <w:lang w:val="id-ID"/>
        </w:rPr>
        <w:t xml:space="preserve">dan </w:t>
      </w:r>
      <w:r w:rsidR="00BA2FF2" w:rsidRPr="003849DA">
        <w:rPr>
          <w:lang w:val="id-ID"/>
        </w:rPr>
        <w:t xml:space="preserve">kegiatan </w:t>
      </w:r>
      <w:r w:rsidR="008C673A" w:rsidRPr="003849DA">
        <w:rPr>
          <w:lang w:val="id-ID"/>
        </w:rPr>
        <w:t xml:space="preserve">terkait ini juga tercatat di tabel </w:t>
      </w:r>
      <w:r w:rsidR="00962077" w:rsidRPr="003849DA">
        <w:rPr>
          <w:i/>
          <w:lang w:val="id-ID"/>
        </w:rPr>
        <w:t>log</w:t>
      </w:r>
      <w:r w:rsidRPr="003849DA">
        <w:rPr>
          <w:lang w:val="id-ID"/>
        </w:rPr>
        <w:t>.</w:t>
      </w:r>
      <w:r w:rsidR="008C673A" w:rsidRPr="003849DA">
        <w:rPr>
          <w:lang w:val="id-ID"/>
        </w:rPr>
        <w:t xml:space="preserve"> </w:t>
      </w:r>
      <w:r w:rsidR="000B1847" w:rsidRPr="003849DA">
        <w:rPr>
          <w:i/>
          <w:lang w:val="id-ID"/>
        </w:rPr>
        <w:t>Email</w:t>
      </w:r>
      <w:r w:rsidR="001F2367" w:rsidRPr="003849DA">
        <w:rPr>
          <w:lang w:val="id-ID"/>
        </w:rPr>
        <w:t xml:space="preserve"> notifikasi ini berisi status </w:t>
      </w:r>
      <w:r w:rsidR="00B236E4" w:rsidRPr="003849DA">
        <w:rPr>
          <w:i/>
          <w:lang w:val="id-ID"/>
        </w:rPr>
        <w:t>procedure</w:t>
      </w:r>
      <w:r w:rsidR="001F2367" w:rsidRPr="003849DA">
        <w:rPr>
          <w:lang w:val="id-ID"/>
        </w:rPr>
        <w:t xml:space="preserve"> yang gagal eksekusi dan dilengkapi dengan pesan kesalahan terkaitnya. </w:t>
      </w:r>
      <w:r w:rsidR="008C673A" w:rsidRPr="003849DA">
        <w:rPr>
          <w:lang w:val="id-ID"/>
        </w:rPr>
        <w:t xml:space="preserve">Namun jika ketiga </w:t>
      </w:r>
      <w:r w:rsidR="00B236E4" w:rsidRPr="003849DA">
        <w:rPr>
          <w:i/>
          <w:lang w:val="id-ID"/>
        </w:rPr>
        <w:t>procedure</w:t>
      </w:r>
      <w:r w:rsidR="008C673A" w:rsidRPr="003849DA">
        <w:rPr>
          <w:lang w:val="id-ID"/>
        </w:rPr>
        <w:t xml:space="preserve"> lancar dijalankan</w:t>
      </w:r>
      <w:r w:rsidRPr="003849DA">
        <w:rPr>
          <w:lang w:val="id-ID"/>
        </w:rPr>
        <w:t>, maka  proses selesai.</w:t>
      </w:r>
    </w:p>
    <w:p w14:paraId="4317D966" w14:textId="43036173" w:rsidR="001C7F24" w:rsidRPr="003849DA" w:rsidRDefault="001F2367" w:rsidP="00DD7A4B">
      <w:pPr>
        <w:pStyle w:val="ListParagraph"/>
        <w:numPr>
          <w:ilvl w:val="0"/>
          <w:numId w:val="6"/>
        </w:numPr>
        <w:spacing w:after="0" w:line="360" w:lineRule="auto"/>
        <w:ind w:left="851" w:hanging="284"/>
        <w:rPr>
          <w:lang w:val="id-ID"/>
        </w:rPr>
      </w:pPr>
      <w:r w:rsidRPr="003849DA">
        <w:rPr>
          <w:lang w:val="id-ID"/>
        </w:rPr>
        <w:t xml:space="preserve">Proses kirim </w:t>
      </w:r>
      <w:r w:rsidR="000B1847" w:rsidRPr="003849DA">
        <w:rPr>
          <w:i/>
          <w:lang w:val="id-ID"/>
        </w:rPr>
        <w:t>email</w:t>
      </w:r>
      <w:r w:rsidRPr="003849DA">
        <w:rPr>
          <w:lang w:val="id-ID"/>
        </w:rPr>
        <w:t xml:space="preserve"> notifikasi akan berjalan otomatis, dan jika terdapat gangguan atas ini maka akan terkirim </w:t>
      </w:r>
      <w:r w:rsidR="000B1847" w:rsidRPr="003849DA">
        <w:rPr>
          <w:i/>
          <w:lang w:val="id-ID"/>
        </w:rPr>
        <w:t>email</w:t>
      </w:r>
      <w:r w:rsidRPr="003849DA">
        <w:rPr>
          <w:lang w:val="id-ID"/>
        </w:rPr>
        <w:t xml:space="preserve"> pemberitahuannya secara otomatis juga. </w:t>
      </w:r>
      <w:r w:rsidR="000B1847" w:rsidRPr="003849DA">
        <w:rPr>
          <w:i/>
          <w:lang w:val="id-ID"/>
        </w:rPr>
        <w:t>Email</w:t>
      </w:r>
      <w:r w:rsidRPr="003849DA">
        <w:rPr>
          <w:lang w:val="id-ID"/>
        </w:rPr>
        <w:t xml:space="preserve"> pemberitahuan ini juga hanya terkirim ke Unit Penelitian saja </w:t>
      </w:r>
      <w:r w:rsidR="00D13AD3" w:rsidRPr="003849DA">
        <w:rPr>
          <w:rStyle w:val="Hyperlink"/>
          <w:color w:val="auto"/>
          <w:u w:val="none"/>
          <w:lang w:val="id-ID"/>
        </w:rPr>
        <w:t>&lt;</w:t>
      </w:r>
      <w:r w:rsidR="00D13AD3" w:rsidRPr="003849DA">
        <w:rPr>
          <w:lang w:val="id-ID"/>
        </w:rPr>
        <w:t xml:space="preserve">pen@ksei.co.id&gt; </w:t>
      </w:r>
      <w:r w:rsidRPr="003849DA">
        <w:rPr>
          <w:lang w:val="id-ID"/>
        </w:rPr>
        <w:t xml:space="preserve">dan akan berisi pemberitahuan bahwa proses pengiriman </w:t>
      </w:r>
      <w:r w:rsidR="000B1847" w:rsidRPr="003849DA">
        <w:rPr>
          <w:i/>
          <w:lang w:val="id-ID"/>
        </w:rPr>
        <w:t>email</w:t>
      </w:r>
      <w:r w:rsidRPr="003849DA">
        <w:rPr>
          <w:lang w:val="id-ID"/>
        </w:rPr>
        <w:t xml:space="preserve"> notifikasi </w:t>
      </w:r>
      <w:r w:rsidR="000B1847" w:rsidRPr="003849DA">
        <w:rPr>
          <w:lang w:val="id-ID"/>
        </w:rPr>
        <w:t>(</w:t>
      </w:r>
      <w:r w:rsidR="001B3823" w:rsidRPr="003849DA">
        <w:rPr>
          <w:i/>
          <w:lang w:val="id-ID"/>
        </w:rPr>
        <w:t>email_1</w:t>
      </w:r>
      <w:r w:rsidR="000B1847" w:rsidRPr="003849DA">
        <w:rPr>
          <w:lang w:val="id-ID"/>
        </w:rPr>
        <w:t xml:space="preserve">) </w:t>
      </w:r>
      <w:r w:rsidRPr="003849DA">
        <w:rPr>
          <w:lang w:val="id-ID"/>
        </w:rPr>
        <w:t xml:space="preserve">terkait </w:t>
      </w:r>
      <w:r w:rsidR="00B236E4" w:rsidRPr="003849DA">
        <w:rPr>
          <w:i/>
          <w:lang w:val="id-ID"/>
        </w:rPr>
        <w:t>procedure</w:t>
      </w:r>
      <w:r w:rsidRPr="003849DA">
        <w:rPr>
          <w:lang w:val="id-ID"/>
        </w:rPr>
        <w:t xml:space="preserve"> yang gagal dieksekusi mengalami gangguan dilengkapi dengan pesan kesalahan terkaitnya. </w:t>
      </w:r>
    </w:p>
    <w:p w14:paraId="2DEC7C84" w14:textId="27A7509E" w:rsidR="001F2367" w:rsidRPr="003849DA" w:rsidRDefault="001F2367" w:rsidP="00DD7A4B">
      <w:pPr>
        <w:pStyle w:val="ListParagraph"/>
        <w:numPr>
          <w:ilvl w:val="0"/>
          <w:numId w:val="6"/>
        </w:numPr>
        <w:spacing w:after="0" w:line="360" w:lineRule="auto"/>
        <w:ind w:left="851" w:hanging="284"/>
        <w:rPr>
          <w:lang w:val="id-ID"/>
        </w:rPr>
      </w:pPr>
      <w:r w:rsidRPr="003849DA">
        <w:rPr>
          <w:lang w:val="id-ID"/>
        </w:rPr>
        <w:t xml:space="preserve">Dalam pengembangan ini, jika ketiga </w:t>
      </w:r>
      <w:r w:rsidR="00B236E4" w:rsidRPr="003849DA">
        <w:rPr>
          <w:i/>
          <w:lang w:val="id-ID"/>
        </w:rPr>
        <w:t>procedure</w:t>
      </w:r>
      <w:r w:rsidRPr="003849DA">
        <w:rPr>
          <w:lang w:val="id-ID"/>
        </w:rPr>
        <w:t xml:space="preserve"> sukses dijalankan maka tidak ada </w:t>
      </w:r>
      <w:r w:rsidR="000B1847" w:rsidRPr="003849DA">
        <w:rPr>
          <w:i/>
          <w:lang w:val="id-ID"/>
        </w:rPr>
        <w:t>email</w:t>
      </w:r>
      <w:r w:rsidRPr="003849DA">
        <w:rPr>
          <w:lang w:val="id-ID"/>
        </w:rPr>
        <w:t xml:space="preserve"> notifikasi</w:t>
      </w:r>
      <w:r w:rsidR="000B1847" w:rsidRPr="003849DA">
        <w:rPr>
          <w:lang w:val="id-ID"/>
        </w:rPr>
        <w:t xml:space="preserve"> (</w:t>
      </w:r>
      <w:r w:rsidR="001B3823" w:rsidRPr="003849DA">
        <w:rPr>
          <w:i/>
          <w:lang w:val="id-ID"/>
        </w:rPr>
        <w:t>email_1</w:t>
      </w:r>
      <w:r w:rsidR="000B1847" w:rsidRPr="003849DA">
        <w:rPr>
          <w:lang w:val="id-ID"/>
        </w:rPr>
        <w:t xml:space="preserve">) ataupun </w:t>
      </w:r>
      <w:r w:rsidR="000B1847" w:rsidRPr="003849DA">
        <w:rPr>
          <w:i/>
          <w:lang w:val="id-ID"/>
        </w:rPr>
        <w:t>email</w:t>
      </w:r>
      <w:r w:rsidRPr="003849DA">
        <w:rPr>
          <w:lang w:val="id-ID"/>
        </w:rPr>
        <w:t xml:space="preserve"> pemberitahuan</w:t>
      </w:r>
      <w:r w:rsidR="000B1847" w:rsidRPr="003849DA">
        <w:rPr>
          <w:lang w:val="id-ID"/>
        </w:rPr>
        <w:t xml:space="preserve"> (</w:t>
      </w:r>
      <w:r w:rsidR="001B3823" w:rsidRPr="003849DA">
        <w:rPr>
          <w:i/>
          <w:lang w:val="id-ID"/>
        </w:rPr>
        <w:t>email_2</w:t>
      </w:r>
      <w:r w:rsidR="000B1847" w:rsidRPr="003849DA">
        <w:rPr>
          <w:lang w:val="id-ID"/>
        </w:rPr>
        <w:t>)</w:t>
      </w:r>
      <w:r w:rsidRPr="003849DA">
        <w:rPr>
          <w:lang w:val="id-ID"/>
        </w:rPr>
        <w:t xml:space="preserve"> yang terkirim ke Unit Penelitian. Kondisi tersebut </w:t>
      </w:r>
      <w:r w:rsidR="000B1847" w:rsidRPr="003849DA">
        <w:rPr>
          <w:lang w:val="id-ID"/>
        </w:rPr>
        <w:t>sesuai</w:t>
      </w:r>
      <w:r w:rsidRPr="003849DA">
        <w:rPr>
          <w:lang w:val="id-ID"/>
        </w:rPr>
        <w:t xml:space="preserve"> dengan data </w:t>
      </w:r>
      <w:r w:rsidR="00962077" w:rsidRPr="003849DA">
        <w:rPr>
          <w:i/>
          <w:lang w:val="id-ID"/>
        </w:rPr>
        <w:t>log</w:t>
      </w:r>
      <w:r w:rsidRPr="003849DA">
        <w:rPr>
          <w:lang w:val="id-ID"/>
        </w:rPr>
        <w:t xml:space="preserve"> yang tersimpan di tabel yang menginformasikan bahwa status eksekusi ketiganya adalah sukses.</w:t>
      </w:r>
    </w:p>
    <w:p w14:paraId="3EBDC739" w14:textId="23194459" w:rsidR="001F2367" w:rsidRPr="003849DA" w:rsidRDefault="000B1847" w:rsidP="00DD7A4B">
      <w:pPr>
        <w:pStyle w:val="ListParagraph"/>
        <w:numPr>
          <w:ilvl w:val="0"/>
          <w:numId w:val="6"/>
        </w:numPr>
        <w:spacing w:after="0" w:line="360" w:lineRule="auto"/>
        <w:ind w:left="851" w:hanging="284"/>
        <w:rPr>
          <w:lang w:val="id-ID"/>
        </w:rPr>
      </w:pPr>
      <w:r w:rsidRPr="003849DA">
        <w:rPr>
          <w:lang w:val="id-ID"/>
        </w:rPr>
        <w:t xml:space="preserve">Begitu halnya dengan kondisi jika ada </w:t>
      </w:r>
      <w:r w:rsidR="00B236E4" w:rsidRPr="003849DA">
        <w:rPr>
          <w:i/>
          <w:lang w:val="id-ID"/>
        </w:rPr>
        <w:t>procedure</w:t>
      </w:r>
      <w:r w:rsidRPr="003849DA">
        <w:rPr>
          <w:lang w:val="id-ID"/>
        </w:rPr>
        <w:t xml:space="preserve"> yang gagal dijalankan, akan mengirimkan hanya satu </w:t>
      </w:r>
      <w:r w:rsidRPr="003849DA">
        <w:rPr>
          <w:i/>
          <w:lang w:val="id-ID"/>
        </w:rPr>
        <w:t>email</w:t>
      </w:r>
      <w:r w:rsidRPr="003849DA">
        <w:rPr>
          <w:lang w:val="id-ID"/>
        </w:rPr>
        <w:t xml:space="preserve"> notifikasi saja yaitu </w:t>
      </w:r>
      <w:r w:rsidR="001B3823" w:rsidRPr="003849DA">
        <w:rPr>
          <w:i/>
          <w:lang w:val="id-ID"/>
        </w:rPr>
        <w:t>email_1</w:t>
      </w:r>
      <w:r w:rsidRPr="003849DA">
        <w:rPr>
          <w:lang w:val="id-ID"/>
        </w:rPr>
        <w:t xml:space="preserve">. Sedangkan </w:t>
      </w:r>
      <w:r w:rsidRPr="003849DA">
        <w:rPr>
          <w:i/>
          <w:lang w:val="id-ID"/>
        </w:rPr>
        <w:t>email</w:t>
      </w:r>
      <w:r w:rsidRPr="003849DA">
        <w:rPr>
          <w:lang w:val="id-ID"/>
        </w:rPr>
        <w:t xml:space="preserve"> pemberitahuan (</w:t>
      </w:r>
      <w:r w:rsidR="001B3823" w:rsidRPr="003849DA">
        <w:rPr>
          <w:i/>
          <w:lang w:val="id-ID"/>
        </w:rPr>
        <w:t>email_2</w:t>
      </w:r>
      <w:r w:rsidRPr="003849DA">
        <w:rPr>
          <w:lang w:val="id-ID"/>
        </w:rPr>
        <w:t xml:space="preserve">) hanya akan terkirim jika proses pengiriman </w:t>
      </w:r>
      <w:r w:rsidRPr="003849DA">
        <w:rPr>
          <w:i/>
          <w:lang w:val="id-ID"/>
        </w:rPr>
        <w:t>email</w:t>
      </w:r>
      <w:r w:rsidRPr="003849DA">
        <w:rPr>
          <w:lang w:val="id-ID"/>
        </w:rPr>
        <w:t xml:space="preserve"> notifikasi mengalami gangguan atau gagal dijalankan.</w:t>
      </w:r>
    </w:p>
    <w:p w14:paraId="7F8DC552" w14:textId="64095022" w:rsidR="000B1847" w:rsidRPr="003849DA" w:rsidRDefault="000B1847" w:rsidP="00DD7A4B">
      <w:pPr>
        <w:pStyle w:val="ListParagraph"/>
        <w:numPr>
          <w:ilvl w:val="0"/>
          <w:numId w:val="6"/>
        </w:numPr>
        <w:spacing w:after="0" w:line="360" w:lineRule="auto"/>
        <w:ind w:left="851" w:hanging="284"/>
        <w:rPr>
          <w:lang w:val="id-ID"/>
        </w:rPr>
      </w:pPr>
      <w:r w:rsidRPr="003849DA">
        <w:rPr>
          <w:lang w:val="id-ID"/>
        </w:rPr>
        <w:t>Untuk rancangan email dan tabel yang digunakan akan tercantum di bab 6.</w:t>
      </w:r>
    </w:p>
    <w:p w14:paraId="3DD8D7FB" w14:textId="77777777" w:rsidR="001F2DBB" w:rsidRPr="003849DA" w:rsidRDefault="001F2DBB">
      <w:pPr>
        <w:rPr>
          <w:lang w:val="id-ID"/>
        </w:rPr>
      </w:pPr>
    </w:p>
    <w:p w14:paraId="3029EE83" w14:textId="6E4C7CB2" w:rsidR="00A40E1B" w:rsidRPr="003849DA" w:rsidRDefault="00A40E1B" w:rsidP="00837EF6">
      <w:pPr>
        <w:rPr>
          <w:lang w:val="id-ID"/>
        </w:rPr>
      </w:pPr>
    </w:p>
    <w:p w14:paraId="50E4A080" w14:textId="77777777" w:rsidR="001717A1" w:rsidRPr="003849DA" w:rsidRDefault="001717A1" w:rsidP="00837EF6">
      <w:pPr>
        <w:rPr>
          <w:lang w:val="id-ID"/>
        </w:rPr>
      </w:pPr>
    </w:p>
    <w:p w14:paraId="1F3DD25A" w14:textId="77777777" w:rsidR="00C659BB" w:rsidRPr="003849DA" w:rsidRDefault="00C659BB">
      <w:pPr>
        <w:rPr>
          <w:rFonts w:asciiTheme="majorHAnsi" w:eastAsiaTheme="majorEastAsia" w:hAnsiTheme="majorHAnsi" w:cstheme="majorBidi"/>
          <w:b/>
          <w:bCs/>
          <w:color w:val="7A1719"/>
          <w:sz w:val="28"/>
          <w:szCs w:val="28"/>
          <w:lang w:val="id-ID"/>
        </w:rPr>
      </w:pPr>
      <w:r w:rsidRPr="003849DA">
        <w:rPr>
          <w:lang w:val="id-ID"/>
        </w:rPr>
        <w:br w:type="page"/>
      </w:r>
    </w:p>
    <w:p w14:paraId="6DEE215E" w14:textId="280692E3" w:rsidR="00991D24" w:rsidRPr="003849DA" w:rsidRDefault="00991D24" w:rsidP="00837EF6">
      <w:pPr>
        <w:pStyle w:val="Heading1"/>
        <w:spacing w:before="0" w:line="360" w:lineRule="auto"/>
        <w:ind w:left="567" w:hanging="567"/>
        <w:rPr>
          <w:lang w:val="id-ID"/>
        </w:rPr>
      </w:pPr>
      <w:bookmarkStart w:id="81" w:name="_Toc508094817"/>
      <w:r w:rsidRPr="003849DA">
        <w:rPr>
          <w:lang w:val="id-ID"/>
        </w:rPr>
        <w:t xml:space="preserve">Pengembangan </w:t>
      </w:r>
      <w:r w:rsidR="005722C4" w:rsidRPr="003849DA">
        <w:rPr>
          <w:lang w:val="id-ID"/>
        </w:rPr>
        <w:t>Dilakukan</w:t>
      </w:r>
      <w:bookmarkEnd w:id="81"/>
    </w:p>
    <w:p w14:paraId="06084105" w14:textId="0476EFC3" w:rsidR="00C9044F" w:rsidRPr="003849DA" w:rsidRDefault="005B1641" w:rsidP="00837EF6">
      <w:pPr>
        <w:pStyle w:val="Heading2"/>
        <w:spacing w:before="0" w:line="360" w:lineRule="auto"/>
        <w:ind w:left="1134"/>
        <w:rPr>
          <w:lang w:val="id-ID"/>
        </w:rPr>
      </w:pPr>
      <w:bookmarkStart w:id="82" w:name="_Toc508094818"/>
      <w:r w:rsidRPr="003849DA">
        <w:rPr>
          <w:lang w:val="id-ID"/>
        </w:rPr>
        <w:t>Menu Pencarian Data Audit PSA</w:t>
      </w:r>
      <w:bookmarkEnd w:id="82"/>
    </w:p>
    <w:p w14:paraId="0923D3EB" w14:textId="6AAC85F0" w:rsidR="008A7358" w:rsidRPr="003849DA" w:rsidRDefault="008A7358" w:rsidP="008A7358">
      <w:pPr>
        <w:pStyle w:val="ListParagraph"/>
        <w:numPr>
          <w:ilvl w:val="0"/>
          <w:numId w:val="57"/>
        </w:numPr>
        <w:spacing w:after="0" w:line="360" w:lineRule="auto"/>
        <w:ind w:left="1418" w:hanging="284"/>
        <w:rPr>
          <w:lang w:val="id-ID"/>
        </w:rPr>
      </w:pPr>
      <w:r w:rsidRPr="003849DA">
        <w:rPr>
          <w:lang w:val="id-ID"/>
        </w:rPr>
        <w:t xml:space="preserve">Menu ini digunakan untuk pencarian data audit PSA </w:t>
      </w:r>
      <w:r w:rsidR="00221EA3" w:rsidRPr="003849DA">
        <w:rPr>
          <w:lang w:val="id-ID"/>
        </w:rPr>
        <w:t xml:space="preserve">dalam periode </w:t>
      </w:r>
      <w:r w:rsidRPr="003849DA">
        <w:rPr>
          <w:lang w:val="id-ID"/>
        </w:rPr>
        <w:t xml:space="preserve">bulanan. </w:t>
      </w:r>
    </w:p>
    <w:p w14:paraId="3E858290" w14:textId="5C40C297" w:rsidR="008A7358" w:rsidRPr="003849DA" w:rsidRDefault="008A7358" w:rsidP="008A7358">
      <w:pPr>
        <w:pStyle w:val="ListParagraph"/>
        <w:numPr>
          <w:ilvl w:val="0"/>
          <w:numId w:val="57"/>
        </w:numPr>
        <w:spacing w:after="0" w:line="360" w:lineRule="auto"/>
        <w:ind w:left="1418" w:hanging="284"/>
        <w:rPr>
          <w:lang w:val="id-ID"/>
        </w:rPr>
      </w:pPr>
      <w:r w:rsidRPr="003849DA">
        <w:rPr>
          <w:lang w:val="id-ID"/>
        </w:rPr>
        <w:t xml:space="preserve">Letak menu ini berada di </w:t>
      </w:r>
      <w:r w:rsidR="00221EA3" w:rsidRPr="003849DA">
        <w:rPr>
          <w:lang w:val="id-ID"/>
        </w:rPr>
        <w:t xml:space="preserve">Intranet, </w:t>
      </w:r>
      <w:r w:rsidRPr="003849DA">
        <w:rPr>
          <w:lang w:val="id-ID"/>
        </w:rPr>
        <w:t xml:space="preserve">menu </w:t>
      </w:r>
      <w:r w:rsidRPr="003849DA">
        <w:rPr>
          <w:b/>
          <w:lang w:val="id-ID"/>
        </w:rPr>
        <w:t>C-BEST &gt;&gt; C-BEST Reporting &gt;&gt; Data Internal &gt;&gt;</w:t>
      </w:r>
      <w:r w:rsidRPr="003849DA">
        <w:rPr>
          <w:lang w:val="id-ID"/>
        </w:rPr>
        <w:t xml:space="preserve"> </w:t>
      </w:r>
      <w:r w:rsidRPr="003849DA">
        <w:rPr>
          <w:b/>
          <w:lang w:val="id-ID"/>
        </w:rPr>
        <w:t xml:space="preserve">Data </w:t>
      </w:r>
      <w:r w:rsidR="00221EA3" w:rsidRPr="003849DA">
        <w:rPr>
          <w:b/>
          <w:lang w:val="id-ID"/>
        </w:rPr>
        <w:t>Audit PSA</w:t>
      </w:r>
      <w:r w:rsidRPr="003849DA">
        <w:rPr>
          <w:lang w:val="id-ID"/>
        </w:rPr>
        <w:t xml:space="preserve">. Menu hanya bisa digunakan </w:t>
      </w:r>
      <w:r w:rsidRPr="003849DA">
        <w:rPr>
          <w:i/>
          <w:lang w:val="id-ID"/>
        </w:rPr>
        <w:t>user</w:t>
      </w:r>
      <w:r w:rsidRPr="003849DA">
        <w:rPr>
          <w:lang w:val="id-ID"/>
        </w:rPr>
        <w:t xml:space="preserve"> yang sudah diberikan hak akses.</w:t>
      </w:r>
    </w:p>
    <w:p w14:paraId="22EE9DE3" w14:textId="6C8CAD03" w:rsidR="008A7358" w:rsidRPr="003849DA" w:rsidRDefault="008A7358" w:rsidP="008A7358">
      <w:pPr>
        <w:pStyle w:val="ListParagraph"/>
        <w:numPr>
          <w:ilvl w:val="0"/>
          <w:numId w:val="57"/>
        </w:numPr>
        <w:spacing w:after="0" w:line="360" w:lineRule="auto"/>
        <w:ind w:left="1418" w:hanging="284"/>
        <w:rPr>
          <w:lang w:val="id-ID"/>
        </w:rPr>
      </w:pPr>
      <w:r w:rsidRPr="003849DA">
        <w:rPr>
          <w:lang w:val="id-ID"/>
        </w:rPr>
        <w:t xml:space="preserve">Memiliki 2 </w:t>
      </w:r>
      <w:r w:rsidR="00EC7B64">
        <w:t xml:space="preserve">(dua) </w:t>
      </w:r>
      <w:r w:rsidRPr="003849DA">
        <w:rPr>
          <w:lang w:val="id-ID"/>
        </w:rPr>
        <w:t xml:space="preserve">parameter : Periode dan </w:t>
      </w:r>
      <w:r w:rsidR="00221EA3" w:rsidRPr="003849DA">
        <w:rPr>
          <w:lang w:val="id-ID"/>
        </w:rPr>
        <w:t xml:space="preserve">Kode Member. Parameter </w:t>
      </w:r>
      <w:r w:rsidR="00221EA3" w:rsidRPr="003849DA">
        <w:rPr>
          <w:b/>
          <w:lang w:val="id-ID"/>
        </w:rPr>
        <w:t>P</w:t>
      </w:r>
      <w:r w:rsidRPr="003849DA">
        <w:rPr>
          <w:b/>
          <w:lang w:val="id-ID"/>
        </w:rPr>
        <w:t>eriode</w:t>
      </w:r>
      <w:r w:rsidR="00870C87" w:rsidRPr="003849DA">
        <w:rPr>
          <w:lang w:val="id-ID"/>
        </w:rPr>
        <w:t xml:space="preserve"> untuk mewakili </w:t>
      </w:r>
      <w:r w:rsidR="00221EA3" w:rsidRPr="003849DA">
        <w:rPr>
          <w:lang w:val="id-ID"/>
        </w:rPr>
        <w:t>bulan apa</w:t>
      </w:r>
      <w:r w:rsidRPr="003849DA">
        <w:rPr>
          <w:lang w:val="id-ID"/>
        </w:rPr>
        <w:t xml:space="preserve"> yang ingin dicari. Parameter </w:t>
      </w:r>
      <w:r w:rsidR="00221EA3" w:rsidRPr="003849DA">
        <w:rPr>
          <w:b/>
          <w:lang w:val="id-ID"/>
        </w:rPr>
        <w:t>Kode Member</w:t>
      </w:r>
      <w:r w:rsidRPr="003849DA">
        <w:rPr>
          <w:lang w:val="id-ID"/>
        </w:rPr>
        <w:t xml:space="preserve"> untuk pilihan </w:t>
      </w:r>
      <w:r w:rsidR="002217DF">
        <w:t>P</w:t>
      </w:r>
      <w:r w:rsidR="002217DF" w:rsidRPr="003849DA">
        <w:rPr>
          <w:lang w:val="id-ID"/>
        </w:rPr>
        <w:t xml:space="preserve">erusahaan </w:t>
      </w:r>
      <w:r w:rsidR="00D064B2" w:rsidRPr="003849DA">
        <w:rPr>
          <w:lang w:val="id-ID"/>
        </w:rPr>
        <w:t>Efek</w:t>
      </w:r>
      <w:r w:rsidR="00221EA3" w:rsidRPr="003849DA">
        <w:rPr>
          <w:lang w:val="id-ID"/>
        </w:rPr>
        <w:t xml:space="preserve"> atau </w:t>
      </w:r>
      <w:r w:rsidR="002217DF">
        <w:t xml:space="preserve">Bank Kustodian </w:t>
      </w:r>
      <w:r w:rsidR="00221EA3" w:rsidRPr="003849DA">
        <w:rPr>
          <w:lang w:val="id-ID"/>
        </w:rPr>
        <w:t>yang ingin dicari</w:t>
      </w:r>
      <w:r w:rsidRPr="003849DA">
        <w:rPr>
          <w:lang w:val="id-ID"/>
        </w:rPr>
        <w:t xml:space="preserve">. Kedua parameter ini bersifat mandatory. </w:t>
      </w:r>
      <w:r w:rsidR="00221EA3" w:rsidRPr="006C448E">
        <w:rPr>
          <w:i/>
          <w:lang w:val="id-ID"/>
        </w:rPr>
        <w:t>Default</w:t>
      </w:r>
      <w:r w:rsidR="00221EA3" w:rsidRPr="003849DA">
        <w:rPr>
          <w:lang w:val="id-ID"/>
        </w:rPr>
        <w:t xml:space="preserve"> awal isian parameter ini adalah kosong.</w:t>
      </w:r>
    </w:p>
    <w:p w14:paraId="59124D65" w14:textId="35DB89CC" w:rsidR="00221EA3" w:rsidRPr="003849DA" w:rsidRDefault="00221EA3" w:rsidP="008A7358">
      <w:pPr>
        <w:pStyle w:val="ListParagraph"/>
        <w:numPr>
          <w:ilvl w:val="0"/>
          <w:numId w:val="57"/>
        </w:numPr>
        <w:spacing w:after="0" w:line="360" w:lineRule="auto"/>
        <w:ind w:left="1418" w:hanging="284"/>
        <w:rPr>
          <w:lang w:val="id-ID"/>
        </w:rPr>
      </w:pPr>
      <w:r w:rsidRPr="003849DA">
        <w:rPr>
          <w:lang w:val="id-ID"/>
        </w:rPr>
        <w:t>Untuk parame</w:t>
      </w:r>
      <w:r w:rsidR="004B4F0F" w:rsidRPr="003849DA">
        <w:rPr>
          <w:lang w:val="id-ID"/>
        </w:rPr>
        <w:t xml:space="preserve">ter Periode hanya bisa diisi dengan menggunakan bantuan tombol </w:t>
      </w:r>
      <w:r w:rsidR="004B4F0F" w:rsidRPr="003849DA">
        <w:rPr>
          <w:i/>
          <w:lang w:val="id-ID"/>
        </w:rPr>
        <w:t>date picker</w:t>
      </w:r>
      <w:r w:rsidR="004B4F0F" w:rsidRPr="003849DA">
        <w:rPr>
          <w:lang w:val="id-ID"/>
        </w:rPr>
        <w:t>. Sedangkan untuk parameter Kode Member bisa diisi dengan cara memilih dari tombok lookup yang disediakan maupun dengan cara diketik manual.</w:t>
      </w:r>
    </w:p>
    <w:p w14:paraId="42421C91" w14:textId="069ADF8C" w:rsidR="004B4F0F" w:rsidRPr="003849DA" w:rsidRDefault="004B4F0F" w:rsidP="008A7358">
      <w:pPr>
        <w:pStyle w:val="ListParagraph"/>
        <w:numPr>
          <w:ilvl w:val="0"/>
          <w:numId w:val="57"/>
        </w:numPr>
        <w:spacing w:after="0" w:line="360" w:lineRule="auto"/>
        <w:ind w:left="1418" w:hanging="284"/>
        <w:rPr>
          <w:lang w:val="id-ID"/>
        </w:rPr>
      </w:pPr>
      <w:r w:rsidRPr="003849DA">
        <w:rPr>
          <w:lang w:val="id-ID"/>
        </w:rPr>
        <w:t>Pencarian data hanya bisa dilakukan apabila pengisian 2</w:t>
      </w:r>
      <w:r w:rsidR="00EC7B64">
        <w:t xml:space="preserve"> (dua)</w:t>
      </w:r>
      <w:r w:rsidRPr="003849DA">
        <w:rPr>
          <w:lang w:val="id-ID"/>
        </w:rPr>
        <w:t xml:space="preserve"> parameter sudah benar dan </w:t>
      </w:r>
      <w:r w:rsidR="000B7001" w:rsidRPr="003849DA">
        <w:rPr>
          <w:lang w:val="id-ID"/>
        </w:rPr>
        <w:t>hanya dilakukan terhadap data yang tersedia di tabel</w:t>
      </w:r>
      <w:r w:rsidRPr="003849DA">
        <w:rPr>
          <w:lang w:val="id-ID"/>
        </w:rPr>
        <w:t xml:space="preserve">. Selama pengisian parameter belum benar, </w:t>
      </w:r>
      <w:r w:rsidRPr="003849DA">
        <w:rPr>
          <w:i/>
          <w:lang w:val="id-ID"/>
        </w:rPr>
        <w:t>user</w:t>
      </w:r>
      <w:r w:rsidRPr="003849DA">
        <w:rPr>
          <w:lang w:val="id-ID"/>
        </w:rPr>
        <w:t xml:space="preserve"> terbantu dengan pesan</w:t>
      </w:r>
      <w:r w:rsidR="000B7001" w:rsidRPr="003849DA">
        <w:rPr>
          <w:lang w:val="id-ID"/>
        </w:rPr>
        <w:t xml:space="preserve"> kesalahan yang muncul di layar.</w:t>
      </w:r>
    </w:p>
    <w:p w14:paraId="6AC72320" w14:textId="0E9DE2E0" w:rsidR="000B7001" w:rsidRPr="003849DA" w:rsidRDefault="000B7001" w:rsidP="000B7001">
      <w:pPr>
        <w:pStyle w:val="ListParagraph"/>
        <w:numPr>
          <w:ilvl w:val="0"/>
          <w:numId w:val="57"/>
        </w:numPr>
        <w:spacing w:after="0" w:line="360" w:lineRule="auto"/>
        <w:ind w:left="1418" w:hanging="284"/>
        <w:rPr>
          <w:lang w:val="id-ID"/>
        </w:rPr>
      </w:pPr>
      <w:r w:rsidRPr="003849DA">
        <w:rPr>
          <w:lang w:val="id-ID"/>
        </w:rPr>
        <w:t xml:space="preserve">Hasil pencarian </w:t>
      </w:r>
      <w:r w:rsidR="00FA4158" w:rsidRPr="003849DA">
        <w:rPr>
          <w:lang w:val="id-ID"/>
        </w:rPr>
        <w:t xml:space="preserve">pada </w:t>
      </w:r>
      <w:r w:rsidRPr="003849DA">
        <w:rPr>
          <w:lang w:val="id-ID"/>
        </w:rPr>
        <w:t>2</w:t>
      </w:r>
      <w:r w:rsidR="00A4604F">
        <w:t xml:space="preserve"> (dua)</w:t>
      </w:r>
      <w:r w:rsidRPr="003849DA">
        <w:rPr>
          <w:lang w:val="id-ID"/>
        </w:rPr>
        <w:t xml:space="preserve"> parameter </w:t>
      </w:r>
      <w:r w:rsidR="00FA4158" w:rsidRPr="003849DA">
        <w:rPr>
          <w:lang w:val="id-ID"/>
        </w:rPr>
        <w:t xml:space="preserve">di atas yang telah </w:t>
      </w:r>
      <w:r w:rsidRPr="003849DA">
        <w:rPr>
          <w:lang w:val="id-ID"/>
        </w:rPr>
        <w:t>terisi akan menghasilkan 3</w:t>
      </w:r>
      <w:r w:rsidR="00EC7B64">
        <w:t xml:space="preserve"> (tiga)</w:t>
      </w:r>
      <w:r w:rsidRPr="003849DA">
        <w:rPr>
          <w:lang w:val="id-ID"/>
        </w:rPr>
        <w:t xml:space="preserve"> data sekaligus yaitu data terkait : </w:t>
      </w:r>
      <w:r w:rsidR="0029361D" w:rsidRPr="0029361D">
        <w:rPr>
          <w:i/>
          <w:lang w:val="id-ID"/>
        </w:rPr>
        <w:t xml:space="preserve"> </w:t>
      </w:r>
      <w:r w:rsidR="0029361D" w:rsidRPr="003849DA">
        <w:rPr>
          <w:i/>
          <w:lang w:val="id-ID"/>
        </w:rPr>
        <w:t>corporate</w:t>
      </w:r>
      <w:r w:rsidR="0029361D" w:rsidRPr="003849DA">
        <w:rPr>
          <w:lang w:val="id-ID"/>
        </w:rPr>
        <w:t xml:space="preserve"> </w:t>
      </w:r>
      <w:r w:rsidR="0029361D" w:rsidRPr="003849DA">
        <w:rPr>
          <w:i/>
          <w:lang w:val="id-ID"/>
        </w:rPr>
        <w:t>action</w:t>
      </w:r>
      <w:r w:rsidRPr="003849DA">
        <w:rPr>
          <w:lang w:val="id-ID"/>
        </w:rPr>
        <w:t xml:space="preserve">, AKSes </w:t>
      </w:r>
      <w:r w:rsidR="00962077" w:rsidRPr="003849DA">
        <w:rPr>
          <w:i/>
          <w:lang w:val="id-ID"/>
        </w:rPr>
        <w:t>log</w:t>
      </w:r>
      <w:r w:rsidR="00B236E4" w:rsidRPr="003849DA">
        <w:rPr>
          <w:i/>
          <w:lang w:val="id-ID"/>
        </w:rPr>
        <w:t>in</w:t>
      </w:r>
      <w:r w:rsidRPr="003849DA">
        <w:rPr>
          <w:lang w:val="id-ID"/>
        </w:rPr>
        <w:t xml:space="preserve"> dan transaksi bursa.</w:t>
      </w:r>
    </w:p>
    <w:p w14:paraId="2F0E1597" w14:textId="5B779828" w:rsidR="004B4F0F" w:rsidRPr="003849DA" w:rsidRDefault="000B7001" w:rsidP="008A7358">
      <w:pPr>
        <w:pStyle w:val="ListParagraph"/>
        <w:numPr>
          <w:ilvl w:val="0"/>
          <w:numId w:val="57"/>
        </w:numPr>
        <w:spacing w:after="0" w:line="360" w:lineRule="auto"/>
        <w:ind w:left="1418" w:hanging="284"/>
        <w:rPr>
          <w:lang w:val="id-ID"/>
        </w:rPr>
      </w:pPr>
      <w:r w:rsidRPr="003849DA">
        <w:rPr>
          <w:lang w:val="id-ID"/>
        </w:rPr>
        <w:t xml:space="preserve">Pencarian bisa dilakukan kapan saja, tidak perlu menunggu data 1 </w:t>
      </w:r>
      <w:r w:rsidR="00EC7B64">
        <w:t xml:space="preserve">(satu) </w:t>
      </w:r>
      <w:r w:rsidRPr="003849DA">
        <w:rPr>
          <w:lang w:val="id-ID"/>
        </w:rPr>
        <w:t>bulan terpenuhi terlebih dahulu.</w:t>
      </w:r>
    </w:p>
    <w:p w14:paraId="401F1746" w14:textId="5F21EFC3" w:rsidR="00FA4158" w:rsidRPr="003849DA" w:rsidRDefault="00FA4158" w:rsidP="008A7358">
      <w:pPr>
        <w:pStyle w:val="ListParagraph"/>
        <w:numPr>
          <w:ilvl w:val="0"/>
          <w:numId w:val="57"/>
        </w:numPr>
        <w:spacing w:after="0" w:line="360" w:lineRule="auto"/>
        <w:ind w:left="1418" w:hanging="284"/>
        <w:rPr>
          <w:lang w:val="id-ID"/>
        </w:rPr>
      </w:pPr>
      <w:r w:rsidRPr="003849DA">
        <w:rPr>
          <w:lang w:val="id-ID"/>
        </w:rPr>
        <w:t>Berikut rancangan antarmuka di menu pencarian data audit PSA :</w:t>
      </w:r>
    </w:p>
    <w:p w14:paraId="684558CD" w14:textId="77777777" w:rsidR="00FA4158" w:rsidRPr="003849DA" w:rsidRDefault="00FA4158" w:rsidP="00837EF6">
      <w:pPr>
        <w:pStyle w:val="ListParagraph"/>
        <w:keepNext/>
        <w:spacing w:after="0" w:line="360" w:lineRule="auto"/>
        <w:ind w:left="1418"/>
        <w:rPr>
          <w:lang w:val="id-ID"/>
        </w:rPr>
      </w:pPr>
      <w:r w:rsidRPr="003849DA">
        <w:rPr>
          <w:noProof/>
        </w:rPr>
        <w:drawing>
          <wp:inline distT="0" distB="0" distL="0" distR="0" wp14:anchorId="045EC48A" wp14:editId="2662AE1D">
            <wp:extent cx="4410710" cy="1316334"/>
            <wp:effectExtent l="19050" t="19050" r="889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4106" cy="1332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CCB3FF" w14:textId="7F10EE0A" w:rsidR="00FA4158" w:rsidRPr="003849DA" w:rsidRDefault="00FA4158" w:rsidP="00837EF6">
      <w:pPr>
        <w:pStyle w:val="Caption"/>
        <w:ind w:left="1134"/>
        <w:jc w:val="center"/>
        <w:rPr>
          <w:lang w:val="id-ID"/>
        </w:rPr>
      </w:pPr>
      <w:bookmarkStart w:id="83" w:name="_Toc508094763"/>
      <w:r w:rsidRPr="003849DA">
        <w:rPr>
          <w:lang w:val="id-ID"/>
        </w:rPr>
        <w:t xml:space="preserve">Gambar </w:t>
      </w:r>
      <w:r w:rsidR="003849DA" w:rsidRPr="003849DA">
        <w:rPr>
          <w:lang w:val="id-ID"/>
        </w:rPr>
        <w:fldChar w:fldCharType="begin"/>
      </w:r>
      <w:r w:rsidR="003849DA" w:rsidRPr="003849DA">
        <w:rPr>
          <w:lang w:val="id-ID"/>
        </w:rPr>
        <w:instrText xml:space="preserve"> SEQ Gambar \* ARABIC </w:instrText>
      </w:r>
      <w:r w:rsidR="003849DA" w:rsidRPr="003849DA">
        <w:rPr>
          <w:lang w:val="id-ID"/>
        </w:rPr>
        <w:fldChar w:fldCharType="separate"/>
      </w:r>
      <w:r w:rsidR="00C4270A" w:rsidRPr="003849DA">
        <w:rPr>
          <w:noProof/>
          <w:lang w:val="id-ID"/>
        </w:rPr>
        <w:t>4</w:t>
      </w:r>
      <w:r w:rsidR="003849DA" w:rsidRPr="003849DA">
        <w:rPr>
          <w:noProof/>
          <w:lang w:val="id-ID"/>
        </w:rPr>
        <w:fldChar w:fldCharType="end"/>
      </w:r>
      <w:r w:rsidRPr="003849DA">
        <w:rPr>
          <w:lang w:val="id-ID"/>
        </w:rPr>
        <w:t xml:space="preserve">.  </w:t>
      </w:r>
      <w:r w:rsidR="00BC640E" w:rsidRPr="003849DA">
        <w:rPr>
          <w:lang w:val="id-ID"/>
        </w:rPr>
        <w:t>Rancangan Antarmuka Menu Pencarian Data</w:t>
      </w:r>
      <w:bookmarkEnd w:id="83"/>
    </w:p>
    <w:p w14:paraId="5058C5E3" w14:textId="6497F66B" w:rsidR="002C3F5F" w:rsidRPr="003849DA" w:rsidRDefault="00B04829" w:rsidP="00837EF6">
      <w:pPr>
        <w:ind w:left="1134"/>
        <w:rPr>
          <w:lang w:val="id-ID"/>
        </w:rPr>
      </w:pPr>
      <w:r w:rsidRPr="003849DA">
        <w:rPr>
          <w:lang w:val="id-ID"/>
        </w:rPr>
        <w:t>Keterangan gambar :</w:t>
      </w:r>
    </w:p>
    <w:tbl>
      <w:tblPr>
        <w:tblStyle w:val="TableGrid"/>
        <w:tblW w:w="8222" w:type="dxa"/>
        <w:tblInd w:w="1129" w:type="dxa"/>
        <w:tblLook w:val="04A0" w:firstRow="1" w:lastRow="0" w:firstColumn="1" w:lastColumn="0" w:noHBand="0" w:noVBand="1"/>
      </w:tblPr>
      <w:tblGrid>
        <w:gridCol w:w="567"/>
        <w:gridCol w:w="1560"/>
        <w:gridCol w:w="851"/>
        <w:gridCol w:w="5244"/>
      </w:tblGrid>
      <w:tr w:rsidR="00B04829" w:rsidRPr="003849DA" w14:paraId="05B314E7" w14:textId="77777777" w:rsidTr="00837EF6">
        <w:trPr>
          <w:trHeight w:val="486"/>
        </w:trPr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39909694" w14:textId="77777777" w:rsidR="00B04829" w:rsidRPr="003849DA" w:rsidRDefault="00B04829" w:rsidP="00506E72">
            <w:pPr>
              <w:pStyle w:val="ListParagraph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NO</w:t>
            </w:r>
          </w:p>
        </w:tc>
        <w:tc>
          <w:tcPr>
            <w:tcW w:w="1560" w:type="dxa"/>
            <w:shd w:val="clear" w:color="auto" w:fill="D9D9D9" w:themeFill="background1" w:themeFillShade="D9"/>
            <w:vAlign w:val="center"/>
          </w:tcPr>
          <w:p w14:paraId="7AED878D" w14:textId="77777777" w:rsidR="00B04829" w:rsidRPr="003849DA" w:rsidRDefault="00B04829" w:rsidP="00506E72">
            <w:pPr>
              <w:pStyle w:val="ListParagraph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KOLOM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0576199F" w14:textId="77777777" w:rsidR="00B04829" w:rsidRPr="003849DA" w:rsidRDefault="00B04829" w:rsidP="00506E72">
            <w:pPr>
              <w:pStyle w:val="ListParagraph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O/M/S</w:t>
            </w:r>
          </w:p>
        </w:tc>
        <w:tc>
          <w:tcPr>
            <w:tcW w:w="5244" w:type="dxa"/>
            <w:shd w:val="clear" w:color="auto" w:fill="D9D9D9" w:themeFill="background1" w:themeFillShade="D9"/>
            <w:vAlign w:val="center"/>
          </w:tcPr>
          <w:p w14:paraId="1EC1A3BC" w14:textId="77777777" w:rsidR="00B04829" w:rsidRPr="003849DA" w:rsidRDefault="00B04829" w:rsidP="00506E72">
            <w:pPr>
              <w:pStyle w:val="ListParagraph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KETERANGAN</w:t>
            </w:r>
          </w:p>
        </w:tc>
      </w:tr>
      <w:tr w:rsidR="00B04829" w:rsidRPr="003849DA" w14:paraId="30A29725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5C108204" w14:textId="58AC2648" w:rsidR="00B04829" w:rsidRPr="003849DA" w:rsidRDefault="00B04829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0058C007" w14:textId="5F456F4C" w:rsidR="00B04829" w:rsidRPr="003849DA" w:rsidRDefault="00B04829" w:rsidP="00837EF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Periode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7CB8796" w14:textId="05CB99F8" w:rsidR="00B04829" w:rsidRPr="003849DA" w:rsidRDefault="00B04829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M</w:t>
            </w:r>
          </w:p>
        </w:tc>
        <w:tc>
          <w:tcPr>
            <w:tcW w:w="5244" w:type="dxa"/>
            <w:shd w:val="clear" w:color="auto" w:fill="auto"/>
            <w:vAlign w:val="center"/>
          </w:tcPr>
          <w:p w14:paraId="067D4D14" w14:textId="77777777" w:rsidR="00B04829" w:rsidRPr="003849DA" w:rsidRDefault="00B04829" w:rsidP="00837EF6">
            <w:pPr>
              <w:pStyle w:val="ListParagraph"/>
              <w:numPr>
                <w:ilvl w:val="0"/>
                <w:numId w:val="59"/>
              </w:numPr>
              <w:spacing w:line="360" w:lineRule="auto"/>
              <w:ind w:left="317" w:hanging="284"/>
              <w:rPr>
                <w:lang w:val="id-ID"/>
              </w:rPr>
            </w:pPr>
            <w:r w:rsidRPr="003849DA">
              <w:rPr>
                <w:lang w:val="id-ID"/>
              </w:rPr>
              <w:t>Parameter pencarian mewakili bulan apa dari data yang ingin dicari.</w:t>
            </w:r>
          </w:p>
          <w:p w14:paraId="1002A513" w14:textId="77777777" w:rsidR="00B04829" w:rsidRPr="003849DA" w:rsidRDefault="00B04829">
            <w:pPr>
              <w:pStyle w:val="ListParagraph"/>
              <w:numPr>
                <w:ilvl w:val="0"/>
                <w:numId w:val="58"/>
              </w:numPr>
              <w:spacing w:line="360" w:lineRule="auto"/>
              <w:ind w:left="318" w:hanging="284"/>
              <w:rPr>
                <w:lang w:val="id-ID"/>
              </w:rPr>
            </w:pPr>
            <w:r w:rsidRPr="003849DA">
              <w:rPr>
                <w:lang w:val="id-ID"/>
              </w:rPr>
              <w:t xml:space="preserve">Memiliki fitur </w:t>
            </w:r>
            <w:r w:rsidRPr="003849DA">
              <w:rPr>
                <w:i/>
                <w:lang w:val="id-ID"/>
              </w:rPr>
              <w:t>date picker</w:t>
            </w:r>
            <w:r w:rsidRPr="003849DA">
              <w:rPr>
                <w:lang w:val="id-ID"/>
              </w:rPr>
              <w:t xml:space="preserve"> untuk memudahkan </w:t>
            </w:r>
            <w:r w:rsidRPr="003849DA">
              <w:rPr>
                <w:i/>
                <w:lang w:val="id-ID"/>
              </w:rPr>
              <w:t>user</w:t>
            </w:r>
            <w:r w:rsidRPr="003849DA">
              <w:rPr>
                <w:lang w:val="id-ID"/>
              </w:rPr>
              <w:t xml:space="preserve"> dalam pengisian.</w:t>
            </w:r>
          </w:p>
          <w:p w14:paraId="50839534" w14:textId="104EEF88" w:rsidR="00B04829" w:rsidRPr="003849DA" w:rsidRDefault="00B04829">
            <w:pPr>
              <w:pStyle w:val="ListParagraph"/>
              <w:numPr>
                <w:ilvl w:val="0"/>
                <w:numId w:val="58"/>
              </w:numPr>
              <w:spacing w:line="360" w:lineRule="auto"/>
              <w:ind w:left="318" w:hanging="284"/>
              <w:rPr>
                <w:lang w:val="id-ID"/>
              </w:rPr>
            </w:pPr>
            <w:r w:rsidRPr="003849DA">
              <w:rPr>
                <w:lang w:val="id-ID"/>
              </w:rPr>
              <w:t xml:space="preserve">Pencarian akan dilakukan untuk data yang tersimpan di tabel saat itu. Tidak memiliki syarat ketersediaan data harus dalam periode </w:t>
            </w:r>
            <w:r w:rsidR="009628C0" w:rsidRPr="003849DA">
              <w:rPr>
                <w:lang w:val="id-ID"/>
              </w:rPr>
              <w:t>1</w:t>
            </w:r>
            <w:r w:rsidRPr="003849DA">
              <w:rPr>
                <w:lang w:val="id-ID"/>
              </w:rPr>
              <w:t xml:space="preserve"> bulan terlebih dahulu.</w:t>
            </w:r>
          </w:p>
          <w:p w14:paraId="778FBCA6" w14:textId="77777777" w:rsidR="00B04829" w:rsidRPr="003849DA" w:rsidRDefault="00B04829" w:rsidP="00837EF6">
            <w:pPr>
              <w:pStyle w:val="ListParagraph"/>
              <w:numPr>
                <w:ilvl w:val="0"/>
                <w:numId w:val="58"/>
              </w:numPr>
              <w:spacing w:line="360" w:lineRule="auto"/>
              <w:ind w:left="318" w:hanging="284"/>
              <w:rPr>
                <w:lang w:val="id-ID"/>
              </w:rPr>
            </w:pPr>
            <w:r w:rsidRPr="003849DA">
              <w:rPr>
                <w:lang w:val="id-ID"/>
              </w:rPr>
              <w:t xml:space="preserve">Default isian  awal : kosong.  </w:t>
            </w:r>
          </w:p>
          <w:p w14:paraId="061D646F" w14:textId="2981395C" w:rsidR="00B04829" w:rsidRPr="003849DA" w:rsidRDefault="00B04829" w:rsidP="00837EF6">
            <w:pPr>
              <w:pStyle w:val="ListParagraph"/>
              <w:numPr>
                <w:ilvl w:val="0"/>
                <w:numId w:val="58"/>
              </w:numPr>
              <w:spacing w:line="360" w:lineRule="auto"/>
              <w:ind w:left="318" w:hanging="284"/>
              <w:rPr>
                <w:lang w:val="id-ID"/>
              </w:rPr>
            </w:pPr>
            <w:r w:rsidRPr="003849DA">
              <w:rPr>
                <w:lang w:val="id-ID"/>
              </w:rPr>
              <w:t>Contoh isian : M</w:t>
            </w:r>
            <w:r w:rsidR="00595A11" w:rsidRPr="003849DA">
              <w:rPr>
                <w:lang w:val="id-ID"/>
              </w:rPr>
              <w:t>AY</w:t>
            </w:r>
            <w:r w:rsidRPr="003849DA">
              <w:rPr>
                <w:lang w:val="id-ID"/>
              </w:rPr>
              <w:t xml:space="preserve"> 2017</w:t>
            </w:r>
          </w:p>
        </w:tc>
      </w:tr>
      <w:tr w:rsidR="00B04829" w:rsidRPr="003849DA" w14:paraId="57B8694A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43375E66" w14:textId="3FFA6A07" w:rsidR="00B04829" w:rsidRPr="003849DA" w:rsidRDefault="009628C0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3E2D522F" w14:textId="04C27114" w:rsidR="00B04829" w:rsidRPr="003849DA" w:rsidRDefault="009628C0" w:rsidP="00837EF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Kode Member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BB6BAD3" w14:textId="3278BA46" w:rsidR="00B04829" w:rsidRPr="003849DA" w:rsidRDefault="009628C0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M</w:t>
            </w:r>
          </w:p>
        </w:tc>
        <w:tc>
          <w:tcPr>
            <w:tcW w:w="5244" w:type="dxa"/>
            <w:shd w:val="clear" w:color="auto" w:fill="auto"/>
            <w:vAlign w:val="center"/>
          </w:tcPr>
          <w:p w14:paraId="1079C06B" w14:textId="18EC2C59" w:rsidR="00B04829" w:rsidRPr="003849DA" w:rsidRDefault="009628C0" w:rsidP="00837EF6">
            <w:pPr>
              <w:pStyle w:val="ListParagraph"/>
              <w:numPr>
                <w:ilvl w:val="0"/>
                <w:numId w:val="60"/>
              </w:numPr>
              <w:spacing w:line="360" w:lineRule="auto"/>
              <w:ind w:left="317" w:hanging="284"/>
              <w:rPr>
                <w:lang w:val="id-ID"/>
              </w:rPr>
            </w:pPr>
            <w:r w:rsidRPr="003849DA">
              <w:rPr>
                <w:lang w:val="id-ID"/>
              </w:rPr>
              <w:t xml:space="preserve">Parameter pencarian untuk mewakili </w:t>
            </w:r>
            <w:r w:rsidR="00EC7B64">
              <w:t>P</w:t>
            </w:r>
            <w:r w:rsidR="00EC7B64" w:rsidRPr="003849DA">
              <w:rPr>
                <w:lang w:val="id-ID"/>
              </w:rPr>
              <w:t xml:space="preserve">erusahaan </w:t>
            </w:r>
            <w:r w:rsidR="00D064B2" w:rsidRPr="003849DA">
              <w:rPr>
                <w:lang w:val="id-ID"/>
              </w:rPr>
              <w:t>Efek</w:t>
            </w:r>
            <w:r w:rsidRPr="003849DA">
              <w:rPr>
                <w:lang w:val="id-ID"/>
              </w:rPr>
              <w:t xml:space="preserve"> atau </w:t>
            </w:r>
            <w:r w:rsidR="00D064B2" w:rsidRPr="003849DA">
              <w:rPr>
                <w:lang w:val="id-ID"/>
              </w:rPr>
              <w:t>Bank Kustodian</w:t>
            </w:r>
            <w:r w:rsidRPr="003849DA">
              <w:rPr>
                <w:lang w:val="id-ID"/>
              </w:rPr>
              <w:t xml:space="preserve"> yang hendak dicari datanya.</w:t>
            </w:r>
          </w:p>
          <w:p w14:paraId="6C95E340" w14:textId="77777777" w:rsidR="009628C0" w:rsidRPr="003849DA" w:rsidRDefault="009628C0" w:rsidP="00837EF6">
            <w:pPr>
              <w:pStyle w:val="ListParagraph"/>
              <w:numPr>
                <w:ilvl w:val="0"/>
                <w:numId w:val="60"/>
              </w:numPr>
              <w:spacing w:line="360" w:lineRule="auto"/>
              <w:ind w:left="317" w:hanging="284"/>
              <w:rPr>
                <w:lang w:val="id-ID"/>
              </w:rPr>
            </w:pPr>
            <w:r w:rsidRPr="003849DA">
              <w:rPr>
                <w:lang w:val="id-ID"/>
              </w:rPr>
              <w:t xml:space="preserve">Dilengkapi dengan </w:t>
            </w:r>
            <w:r w:rsidRPr="003849DA">
              <w:rPr>
                <w:i/>
                <w:lang w:val="id-ID"/>
              </w:rPr>
              <w:t>lookup</w:t>
            </w:r>
            <w:r w:rsidRPr="003849DA">
              <w:rPr>
                <w:lang w:val="id-ID"/>
              </w:rPr>
              <w:t xml:space="preserve"> </w:t>
            </w:r>
            <w:r w:rsidRPr="003849DA">
              <w:rPr>
                <w:i/>
                <w:lang w:val="id-ID"/>
              </w:rPr>
              <w:t>button</w:t>
            </w:r>
            <w:r w:rsidRPr="003849DA">
              <w:rPr>
                <w:lang w:val="id-ID"/>
              </w:rPr>
              <w:t xml:space="preserve"> untuk membantu </w:t>
            </w:r>
            <w:r w:rsidRPr="003849DA">
              <w:rPr>
                <w:i/>
                <w:lang w:val="id-ID"/>
              </w:rPr>
              <w:t>user</w:t>
            </w:r>
            <w:r w:rsidRPr="003849DA">
              <w:rPr>
                <w:lang w:val="id-ID"/>
              </w:rPr>
              <w:t xml:space="preserve"> dalam pengisiannya. Namun user tetap bisa mengisi parameter ini secara manual diketik.</w:t>
            </w:r>
          </w:p>
          <w:p w14:paraId="4D3BEC82" w14:textId="77777777" w:rsidR="009628C0" w:rsidRPr="003849DA" w:rsidRDefault="009628C0" w:rsidP="00837EF6">
            <w:pPr>
              <w:pStyle w:val="ListParagraph"/>
              <w:numPr>
                <w:ilvl w:val="0"/>
                <w:numId w:val="60"/>
              </w:numPr>
              <w:spacing w:line="360" w:lineRule="auto"/>
              <w:ind w:left="317" w:hanging="284"/>
              <w:rPr>
                <w:lang w:val="id-ID"/>
              </w:rPr>
            </w:pPr>
            <w:r w:rsidRPr="003849DA">
              <w:rPr>
                <w:lang w:val="id-ID"/>
              </w:rPr>
              <w:t>Default isian awal : kosong</w:t>
            </w:r>
          </w:p>
          <w:p w14:paraId="5C2A241E" w14:textId="3A9FE939" w:rsidR="009628C0" w:rsidRPr="003849DA" w:rsidRDefault="009628C0" w:rsidP="00837EF6">
            <w:pPr>
              <w:pStyle w:val="ListParagraph"/>
              <w:numPr>
                <w:ilvl w:val="0"/>
                <w:numId w:val="60"/>
              </w:numPr>
              <w:spacing w:line="360" w:lineRule="auto"/>
              <w:ind w:left="317" w:hanging="284"/>
              <w:rPr>
                <w:lang w:val="id-ID"/>
              </w:rPr>
            </w:pPr>
            <w:r w:rsidRPr="003849DA">
              <w:rPr>
                <w:lang w:val="id-ID"/>
              </w:rPr>
              <w:t>Contoh isian : PP001</w:t>
            </w:r>
          </w:p>
        </w:tc>
      </w:tr>
      <w:tr w:rsidR="00B04829" w:rsidRPr="003849DA" w14:paraId="5FFF4266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782C4761" w14:textId="5BF8FA98" w:rsidR="00B04829" w:rsidRPr="003849DA" w:rsidRDefault="009628C0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3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55BB447B" w14:textId="79B27D65" w:rsidR="00B04829" w:rsidRPr="003849DA" w:rsidRDefault="009628C0" w:rsidP="00837EF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Search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C3F006C" w14:textId="1E618F0F" w:rsidR="00B04829" w:rsidRPr="003849DA" w:rsidRDefault="009628C0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5244" w:type="dxa"/>
            <w:shd w:val="clear" w:color="auto" w:fill="auto"/>
            <w:vAlign w:val="center"/>
          </w:tcPr>
          <w:p w14:paraId="67FFEBA0" w14:textId="1FB9E9E6" w:rsidR="009628C0" w:rsidRPr="003849DA" w:rsidRDefault="009628C0" w:rsidP="00837EF6">
            <w:pPr>
              <w:pStyle w:val="ListParagraph"/>
              <w:spacing w:line="360" w:lineRule="auto"/>
              <w:ind w:left="0"/>
              <w:jc w:val="left"/>
              <w:rPr>
                <w:lang w:val="id-ID"/>
              </w:rPr>
            </w:pPr>
            <w:r w:rsidRPr="003849DA">
              <w:rPr>
                <w:lang w:val="id-ID"/>
              </w:rPr>
              <w:t>Berupa tombol untuk melakukan pencarian data.</w:t>
            </w:r>
          </w:p>
        </w:tc>
      </w:tr>
    </w:tbl>
    <w:p w14:paraId="3A4EDFEA" w14:textId="77777777" w:rsidR="009628C0" w:rsidRPr="003849DA" w:rsidRDefault="009628C0" w:rsidP="00837EF6">
      <w:pPr>
        <w:spacing w:after="0" w:line="360" w:lineRule="auto"/>
        <w:ind w:left="1134"/>
        <w:rPr>
          <w:lang w:val="id-ID"/>
        </w:rPr>
      </w:pPr>
    </w:p>
    <w:p w14:paraId="7EF0F928" w14:textId="1E07F6D2" w:rsidR="009628C0" w:rsidRPr="003849DA" w:rsidRDefault="009628C0" w:rsidP="00837EF6">
      <w:pPr>
        <w:pStyle w:val="ListParagraph"/>
        <w:numPr>
          <w:ilvl w:val="0"/>
          <w:numId w:val="61"/>
        </w:numPr>
        <w:spacing w:after="0" w:line="360" w:lineRule="auto"/>
        <w:ind w:left="1418" w:hanging="284"/>
        <w:rPr>
          <w:lang w:val="id-ID"/>
        </w:rPr>
      </w:pPr>
      <w:r w:rsidRPr="003849DA">
        <w:rPr>
          <w:lang w:val="id-ID"/>
        </w:rPr>
        <w:t>Setelah parameter terisi dan dilakukan pencarian maka tampilan layar menjadi seperti berikut :</w:t>
      </w:r>
    </w:p>
    <w:p w14:paraId="008EC203" w14:textId="77777777" w:rsidR="00595A11" w:rsidRPr="003849DA" w:rsidRDefault="00595A11" w:rsidP="00837EF6">
      <w:pPr>
        <w:pStyle w:val="ListParagraph"/>
        <w:keepNext/>
        <w:spacing w:after="0" w:line="360" w:lineRule="auto"/>
        <w:ind w:left="567"/>
        <w:rPr>
          <w:lang w:val="id-ID"/>
        </w:rPr>
      </w:pPr>
      <w:r w:rsidRPr="003849DA">
        <w:rPr>
          <w:noProof/>
        </w:rPr>
        <w:drawing>
          <wp:inline distT="0" distB="0" distL="0" distR="0" wp14:anchorId="4F2F1C80" wp14:editId="3C4843E7">
            <wp:extent cx="5943600" cy="1696915"/>
            <wp:effectExtent l="19050" t="19050" r="1905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910" cy="16972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8D2ACA" w14:textId="32F8D69B" w:rsidR="009628C0" w:rsidRPr="003849DA" w:rsidRDefault="00595A11" w:rsidP="00837EF6">
      <w:pPr>
        <w:pStyle w:val="Caption"/>
        <w:ind w:left="1134"/>
        <w:jc w:val="center"/>
        <w:rPr>
          <w:lang w:val="id-ID"/>
        </w:rPr>
      </w:pPr>
      <w:bookmarkStart w:id="84" w:name="_Toc508094764"/>
      <w:r w:rsidRPr="003849DA">
        <w:rPr>
          <w:lang w:val="id-ID"/>
        </w:rPr>
        <w:t xml:space="preserve">Gambar </w:t>
      </w:r>
      <w:r w:rsidR="003849DA" w:rsidRPr="003849DA">
        <w:rPr>
          <w:lang w:val="id-ID"/>
        </w:rPr>
        <w:fldChar w:fldCharType="begin"/>
      </w:r>
      <w:r w:rsidR="003849DA" w:rsidRPr="003849DA">
        <w:rPr>
          <w:lang w:val="id-ID"/>
        </w:rPr>
        <w:instrText xml:space="preserve"> SEQ Gambar \* ARABIC </w:instrText>
      </w:r>
      <w:r w:rsidR="003849DA" w:rsidRPr="003849DA">
        <w:rPr>
          <w:lang w:val="id-ID"/>
        </w:rPr>
        <w:fldChar w:fldCharType="separate"/>
      </w:r>
      <w:r w:rsidR="00C4270A" w:rsidRPr="003849DA">
        <w:rPr>
          <w:noProof/>
          <w:lang w:val="id-ID"/>
        </w:rPr>
        <w:t>5</w:t>
      </w:r>
      <w:r w:rsidR="003849DA" w:rsidRPr="003849DA">
        <w:rPr>
          <w:noProof/>
          <w:lang w:val="id-ID"/>
        </w:rPr>
        <w:fldChar w:fldCharType="end"/>
      </w:r>
      <w:r w:rsidRPr="003849DA">
        <w:rPr>
          <w:lang w:val="id-ID"/>
        </w:rPr>
        <w:t xml:space="preserve">.  </w:t>
      </w:r>
      <w:r w:rsidR="00BC640E" w:rsidRPr="003849DA">
        <w:rPr>
          <w:lang w:val="id-ID"/>
        </w:rPr>
        <w:t xml:space="preserve">Rancangan Antarmuka Hasil Pencarian Data Audit PSA Untuk </w:t>
      </w:r>
      <w:r w:rsidR="00B236E4" w:rsidRPr="003849DA">
        <w:rPr>
          <w:i/>
          <w:lang w:val="id-ID"/>
        </w:rPr>
        <w:t>Corporate</w:t>
      </w:r>
      <w:r w:rsidR="00BC640E" w:rsidRPr="003849DA">
        <w:rPr>
          <w:lang w:val="id-ID"/>
        </w:rPr>
        <w:t xml:space="preserve"> </w:t>
      </w:r>
      <w:r w:rsidR="00B236E4" w:rsidRPr="003849DA">
        <w:rPr>
          <w:i/>
          <w:lang w:val="id-ID"/>
        </w:rPr>
        <w:t>Action</w:t>
      </w:r>
      <w:bookmarkEnd w:id="84"/>
    </w:p>
    <w:p w14:paraId="447088B0" w14:textId="072D4525" w:rsidR="00352255" w:rsidRPr="003849DA" w:rsidRDefault="00352255" w:rsidP="00837EF6">
      <w:pPr>
        <w:spacing w:after="0" w:line="360" w:lineRule="auto"/>
        <w:ind w:left="1134"/>
        <w:rPr>
          <w:lang w:val="id-ID"/>
        </w:rPr>
      </w:pPr>
      <w:r w:rsidRPr="003849DA">
        <w:rPr>
          <w:lang w:val="id-ID"/>
        </w:rPr>
        <w:t>Keterangan gambar :</w:t>
      </w:r>
    </w:p>
    <w:tbl>
      <w:tblPr>
        <w:tblStyle w:val="TableGrid"/>
        <w:tblW w:w="8222" w:type="dxa"/>
        <w:tblInd w:w="1129" w:type="dxa"/>
        <w:tblLook w:val="04A0" w:firstRow="1" w:lastRow="0" w:firstColumn="1" w:lastColumn="0" w:noHBand="0" w:noVBand="1"/>
      </w:tblPr>
      <w:tblGrid>
        <w:gridCol w:w="567"/>
        <w:gridCol w:w="2551"/>
        <w:gridCol w:w="851"/>
        <w:gridCol w:w="4253"/>
      </w:tblGrid>
      <w:tr w:rsidR="00352255" w:rsidRPr="003849DA" w14:paraId="0B1D1FF4" w14:textId="77777777" w:rsidTr="00837EF6">
        <w:trPr>
          <w:trHeight w:val="486"/>
        </w:trPr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3DCD4653" w14:textId="77777777" w:rsidR="00352255" w:rsidRPr="003849DA" w:rsidRDefault="00352255" w:rsidP="00506E72">
            <w:pPr>
              <w:pStyle w:val="ListParagraph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NO</w:t>
            </w:r>
          </w:p>
        </w:tc>
        <w:tc>
          <w:tcPr>
            <w:tcW w:w="2551" w:type="dxa"/>
            <w:shd w:val="clear" w:color="auto" w:fill="D9D9D9" w:themeFill="background1" w:themeFillShade="D9"/>
            <w:vAlign w:val="center"/>
          </w:tcPr>
          <w:p w14:paraId="070FAACF" w14:textId="77777777" w:rsidR="00352255" w:rsidRPr="003849DA" w:rsidRDefault="00352255" w:rsidP="00506E72">
            <w:pPr>
              <w:pStyle w:val="ListParagraph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KOLOM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7F1873B4" w14:textId="77777777" w:rsidR="00352255" w:rsidRPr="003849DA" w:rsidRDefault="00352255" w:rsidP="00506E72">
            <w:pPr>
              <w:pStyle w:val="ListParagraph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O/M/S</w:t>
            </w:r>
          </w:p>
        </w:tc>
        <w:tc>
          <w:tcPr>
            <w:tcW w:w="4253" w:type="dxa"/>
            <w:shd w:val="clear" w:color="auto" w:fill="D9D9D9" w:themeFill="background1" w:themeFillShade="D9"/>
            <w:vAlign w:val="center"/>
          </w:tcPr>
          <w:p w14:paraId="681BBC8B" w14:textId="77777777" w:rsidR="00352255" w:rsidRPr="003849DA" w:rsidRDefault="00352255" w:rsidP="00506E72">
            <w:pPr>
              <w:pStyle w:val="ListParagraph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KETERANGAN</w:t>
            </w:r>
          </w:p>
        </w:tc>
      </w:tr>
      <w:tr w:rsidR="00352255" w:rsidRPr="003849DA" w14:paraId="4431577B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775F85FD" w14:textId="77777777" w:rsidR="00352255" w:rsidRPr="003849DA" w:rsidRDefault="00352255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26A43D83" w14:textId="22F6F09C" w:rsidR="00352255" w:rsidRPr="003849DA" w:rsidRDefault="00352255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NO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5D89526" w14:textId="50FBB352" w:rsidR="00352255" w:rsidRPr="003849DA" w:rsidRDefault="00605FF6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5EF3A5ED" w14:textId="2905AAF5" w:rsidR="00352255" w:rsidRPr="003849DA" w:rsidRDefault="00605FF6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Nomor urut untuk data hasil pencarian yang akan muncul di layar.</w:t>
            </w:r>
          </w:p>
        </w:tc>
      </w:tr>
      <w:tr w:rsidR="00352255" w:rsidRPr="003849DA" w14:paraId="1C36E7FC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20134CA5" w14:textId="62CCA5A2" w:rsidR="00352255" w:rsidRPr="003849DA" w:rsidRDefault="00352255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1F701149" w14:textId="02AAB23E" w:rsidR="00352255" w:rsidRPr="003849DA" w:rsidRDefault="00352255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SECURITIES CODE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953F1F7" w14:textId="631B2ADA" w:rsidR="00352255" w:rsidRPr="003849DA" w:rsidRDefault="00605FF6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14765F68" w14:textId="376E0582" w:rsidR="00352255" w:rsidRPr="003849DA" w:rsidRDefault="00605F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kode </w:t>
            </w:r>
            <w:r w:rsidR="0029361D">
              <w:t>Efek</w:t>
            </w:r>
            <w:r w:rsidR="0029361D" w:rsidRPr="003849DA">
              <w:rPr>
                <w:lang w:val="id-ID"/>
              </w:rPr>
              <w:t xml:space="preserve"> </w:t>
            </w:r>
            <w:r w:rsidRPr="003849DA">
              <w:rPr>
                <w:lang w:val="id-ID"/>
              </w:rPr>
              <w:t xml:space="preserve">yang dipakai dalam kegiatan </w:t>
            </w:r>
            <w:r w:rsidR="00B236E4" w:rsidRPr="003849DA">
              <w:rPr>
                <w:i/>
                <w:lang w:val="id-ID"/>
              </w:rPr>
              <w:t>corporate</w:t>
            </w:r>
            <w:r w:rsidRPr="003849DA">
              <w:rPr>
                <w:lang w:val="id-ID"/>
              </w:rPr>
              <w:t xml:space="preserve"> </w:t>
            </w:r>
            <w:r w:rsidR="00B236E4" w:rsidRPr="003849DA">
              <w:rPr>
                <w:i/>
                <w:lang w:val="id-ID"/>
              </w:rPr>
              <w:t>action</w:t>
            </w:r>
            <w:r w:rsidRPr="003849DA">
              <w:rPr>
                <w:lang w:val="id-ID"/>
              </w:rPr>
              <w:t>.</w:t>
            </w:r>
          </w:p>
        </w:tc>
      </w:tr>
      <w:tr w:rsidR="00352255" w:rsidRPr="003849DA" w14:paraId="319B8518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54B88288" w14:textId="5FFB10DD" w:rsidR="00352255" w:rsidRPr="003849DA" w:rsidRDefault="00352255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3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45746C1B" w14:textId="76138A00" w:rsidR="00352255" w:rsidRPr="003849DA" w:rsidRDefault="00352255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SECURITIES NAME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E641357" w14:textId="2447D3C6" w:rsidR="00352255" w:rsidRPr="003849DA" w:rsidRDefault="00605FF6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0046A7AF" w14:textId="07D4F7C9" w:rsidR="00352255" w:rsidRPr="003849DA" w:rsidRDefault="00605FF6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deskripsi nama sekuritas yang dipakai dalam kegiatan </w:t>
            </w:r>
            <w:r w:rsidR="00B236E4" w:rsidRPr="003849DA">
              <w:rPr>
                <w:i/>
                <w:lang w:val="id-ID"/>
              </w:rPr>
              <w:t>corporate</w:t>
            </w:r>
            <w:r w:rsidRPr="003849DA">
              <w:rPr>
                <w:lang w:val="id-ID"/>
              </w:rPr>
              <w:t xml:space="preserve"> </w:t>
            </w:r>
            <w:r w:rsidR="00B236E4" w:rsidRPr="003849DA">
              <w:rPr>
                <w:i/>
                <w:lang w:val="id-ID"/>
              </w:rPr>
              <w:t>action</w:t>
            </w:r>
            <w:r w:rsidRPr="003849DA">
              <w:rPr>
                <w:lang w:val="id-ID"/>
              </w:rPr>
              <w:t>.</w:t>
            </w:r>
          </w:p>
        </w:tc>
      </w:tr>
      <w:tr w:rsidR="00352255" w:rsidRPr="003849DA" w14:paraId="77DFCC72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026B88F9" w14:textId="3DC2E665" w:rsidR="00352255" w:rsidRPr="003849DA" w:rsidRDefault="00352255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4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727273A6" w14:textId="2EEE38CF" w:rsidR="00352255" w:rsidRPr="003849DA" w:rsidRDefault="00352255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CA TYPE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BCB942E" w14:textId="72941FF4" w:rsidR="00352255" w:rsidRPr="003849DA" w:rsidRDefault="00605FF6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3C007045" w14:textId="3CD847D7" w:rsidR="00352255" w:rsidRPr="003849DA" w:rsidRDefault="00605F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kode tipe </w:t>
            </w:r>
            <w:r w:rsidR="00B236E4" w:rsidRPr="003849DA">
              <w:rPr>
                <w:i/>
                <w:lang w:val="id-ID"/>
              </w:rPr>
              <w:t>corporate</w:t>
            </w:r>
            <w:r w:rsidRPr="003849DA">
              <w:rPr>
                <w:lang w:val="id-ID"/>
              </w:rPr>
              <w:t xml:space="preserve"> </w:t>
            </w:r>
            <w:r w:rsidR="00B236E4" w:rsidRPr="003849DA">
              <w:rPr>
                <w:i/>
                <w:lang w:val="id-ID"/>
              </w:rPr>
              <w:t>action</w:t>
            </w:r>
            <w:r w:rsidRPr="003849DA">
              <w:rPr>
                <w:lang w:val="id-ID"/>
              </w:rPr>
              <w:t xml:space="preserve"> yang dipakai dalam sistem.</w:t>
            </w:r>
          </w:p>
        </w:tc>
      </w:tr>
      <w:tr w:rsidR="00352255" w:rsidRPr="003849DA" w14:paraId="044D58CF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1CC4651C" w14:textId="790D910C" w:rsidR="00352255" w:rsidRPr="003849DA" w:rsidRDefault="00352255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5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35679B12" w14:textId="2748F746" w:rsidR="00352255" w:rsidRPr="003849DA" w:rsidRDefault="00352255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DESCRIPTION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2B4C858" w14:textId="379AC95B" w:rsidR="00352255" w:rsidRPr="003849DA" w:rsidRDefault="00605FF6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4C76CAC2" w14:textId="7F703BFB" w:rsidR="00352255" w:rsidRPr="003849DA" w:rsidRDefault="00605FF6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uraian keterangan rinci isi dari </w:t>
            </w:r>
            <w:r w:rsidR="00B236E4" w:rsidRPr="003849DA">
              <w:rPr>
                <w:i/>
                <w:lang w:val="id-ID"/>
              </w:rPr>
              <w:t>corporate</w:t>
            </w:r>
            <w:r w:rsidRPr="003849DA">
              <w:rPr>
                <w:lang w:val="id-ID"/>
              </w:rPr>
              <w:t xml:space="preserve"> </w:t>
            </w:r>
            <w:r w:rsidR="00B236E4" w:rsidRPr="003849DA">
              <w:rPr>
                <w:i/>
                <w:lang w:val="id-ID"/>
              </w:rPr>
              <w:t>action</w:t>
            </w:r>
          </w:p>
        </w:tc>
      </w:tr>
      <w:tr w:rsidR="00352255" w:rsidRPr="003849DA" w14:paraId="1E2A77B3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0DF3AB6E" w14:textId="188269D4" w:rsidR="00352255" w:rsidRPr="003849DA" w:rsidRDefault="00352255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6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5804619E" w14:textId="10CF5AB5" w:rsidR="00352255" w:rsidRPr="003849DA" w:rsidRDefault="00352255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RECORD DATE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B21CF41" w14:textId="482B6952" w:rsidR="00352255" w:rsidRPr="003849DA" w:rsidRDefault="00605FF6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1B18B6D3" w14:textId="70239C27" w:rsidR="00352255" w:rsidRPr="003849DA" w:rsidRDefault="00605FF6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tanggal pencatatan dimulainya sebuah kegiatan </w:t>
            </w:r>
            <w:r w:rsidR="00B236E4" w:rsidRPr="003849DA">
              <w:rPr>
                <w:i/>
                <w:lang w:val="id-ID"/>
              </w:rPr>
              <w:t>corporate</w:t>
            </w:r>
            <w:r w:rsidRPr="003849DA">
              <w:rPr>
                <w:lang w:val="id-ID"/>
              </w:rPr>
              <w:t xml:space="preserve"> </w:t>
            </w:r>
            <w:r w:rsidR="00B236E4" w:rsidRPr="003849DA">
              <w:rPr>
                <w:i/>
                <w:lang w:val="id-ID"/>
              </w:rPr>
              <w:t>action</w:t>
            </w:r>
            <w:r w:rsidRPr="003849DA">
              <w:rPr>
                <w:lang w:val="id-ID"/>
              </w:rPr>
              <w:t>.</w:t>
            </w:r>
          </w:p>
        </w:tc>
      </w:tr>
      <w:tr w:rsidR="00352255" w:rsidRPr="003849DA" w14:paraId="54107D1E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69E1C260" w14:textId="5E22B637" w:rsidR="00352255" w:rsidRPr="003849DA" w:rsidRDefault="00352255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7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14EAC57A" w14:textId="2B5EF985" w:rsidR="00352255" w:rsidRPr="003849DA" w:rsidRDefault="00352255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PAYMENT DATE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DA6A2AE" w14:textId="447450A5" w:rsidR="00352255" w:rsidRPr="003849DA" w:rsidRDefault="00605FF6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351EA872" w14:textId="7739216D" w:rsidR="00352255" w:rsidRPr="003849DA" w:rsidRDefault="00605FF6" w:rsidP="00837EF6">
            <w:pPr>
              <w:pStyle w:val="ListParagraph"/>
              <w:numPr>
                <w:ilvl w:val="0"/>
                <w:numId w:val="62"/>
              </w:numPr>
              <w:spacing w:line="360" w:lineRule="auto"/>
              <w:ind w:left="318" w:hanging="284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tanggal pembayaran untuk masing-masing </w:t>
            </w:r>
            <w:r w:rsidR="00B236E4" w:rsidRPr="003849DA">
              <w:rPr>
                <w:i/>
                <w:lang w:val="id-ID"/>
              </w:rPr>
              <w:t>corporate</w:t>
            </w:r>
            <w:r w:rsidRPr="003849DA">
              <w:rPr>
                <w:lang w:val="id-ID"/>
              </w:rPr>
              <w:t xml:space="preserve"> </w:t>
            </w:r>
            <w:r w:rsidR="00B236E4" w:rsidRPr="003849DA">
              <w:rPr>
                <w:i/>
                <w:lang w:val="id-ID"/>
              </w:rPr>
              <w:t>action</w:t>
            </w:r>
            <w:r w:rsidRPr="003849DA">
              <w:rPr>
                <w:lang w:val="id-ID"/>
              </w:rPr>
              <w:t>.</w:t>
            </w:r>
          </w:p>
          <w:p w14:paraId="4CBB9A05" w14:textId="6E4BEA9A" w:rsidR="00A82DB2" w:rsidRPr="003849DA" w:rsidRDefault="00A82DB2" w:rsidP="00837EF6">
            <w:pPr>
              <w:pStyle w:val="ListParagraph"/>
              <w:numPr>
                <w:ilvl w:val="0"/>
                <w:numId w:val="62"/>
              </w:numPr>
              <w:spacing w:line="360" w:lineRule="auto"/>
              <w:ind w:left="318" w:hanging="284"/>
              <w:rPr>
                <w:lang w:val="id-ID"/>
              </w:rPr>
            </w:pPr>
            <w:r w:rsidRPr="003849DA">
              <w:rPr>
                <w:lang w:val="id-ID"/>
              </w:rPr>
              <w:t>Informasi bulan di kolom ini harus sesuai dengan parameter pencarian Periode.</w:t>
            </w:r>
          </w:p>
        </w:tc>
      </w:tr>
      <w:tr w:rsidR="00352255" w:rsidRPr="003849DA" w14:paraId="11B7527B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40D1CD5D" w14:textId="74B551C4" w:rsidR="00352255" w:rsidRPr="003849DA" w:rsidRDefault="00352255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8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4BC04C24" w14:textId="60E4AF8C" w:rsidR="00352255" w:rsidRPr="003849DA" w:rsidRDefault="00352255" w:rsidP="00837EF6">
            <w:pPr>
              <w:rPr>
                <w:lang w:val="id-ID"/>
              </w:rPr>
            </w:pPr>
            <w:r w:rsidRPr="003849DA">
              <w:rPr>
                <w:lang w:val="id-ID"/>
              </w:rPr>
              <w:t>SECURITIES REGISTRAR ID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B35D560" w14:textId="3D46AC53" w:rsidR="00352255" w:rsidRPr="003849DA" w:rsidRDefault="00605FF6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4B47849D" w14:textId="467A0BC0" w:rsidR="00352255" w:rsidRPr="003849DA" w:rsidRDefault="0021347F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kode </w:t>
            </w:r>
            <w:r w:rsidR="00605FF6" w:rsidRPr="006C448E">
              <w:rPr>
                <w:i/>
                <w:lang w:val="id-ID"/>
              </w:rPr>
              <w:t>registrar</w:t>
            </w:r>
            <w:r w:rsidR="00605FF6" w:rsidRPr="003849DA">
              <w:rPr>
                <w:lang w:val="id-ID"/>
              </w:rPr>
              <w:t xml:space="preserve"> yang </w:t>
            </w:r>
            <w:r w:rsidRPr="003849DA">
              <w:rPr>
                <w:lang w:val="id-ID"/>
              </w:rPr>
              <w:t>digunakan</w:t>
            </w:r>
            <w:r w:rsidR="00605FF6" w:rsidRPr="003849DA">
              <w:rPr>
                <w:lang w:val="id-ID"/>
              </w:rPr>
              <w:t>.</w:t>
            </w:r>
          </w:p>
        </w:tc>
      </w:tr>
      <w:tr w:rsidR="00352255" w:rsidRPr="003849DA" w14:paraId="5B671405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06ABF491" w14:textId="6B0EBAB8" w:rsidR="00352255" w:rsidRPr="003849DA" w:rsidRDefault="00352255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9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0DD20E55" w14:textId="3137362E" w:rsidR="00352255" w:rsidRPr="003849DA" w:rsidRDefault="00352255" w:rsidP="00352255">
            <w:pPr>
              <w:rPr>
                <w:lang w:val="id-ID"/>
              </w:rPr>
            </w:pPr>
            <w:r w:rsidRPr="003849DA">
              <w:rPr>
                <w:lang w:val="id-ID"/>
              </w:rPr>
              <w:t>ACCOUNT NUMBER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E7C9A6F" w14:textId="5B4DB295" w:rsidR="00352255" w:rsidRPr="003849DA" w:rsidRDefault="00605FF6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1D3D8013" w14:textId="355C0ECF" w:rsidR="00352255" w:rsidRPr="003849DA" w:rsidRDefault="00605FF6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kode akun penerima hasil kegiatan </w:t>
            </w:r>
            <w:r w:rsidR="00B236E4" w:rsidRPr="003849DA">
              <w:rPr>
                <w:i/>
                <w:lang w:val="id-ID"/>
              </w:rPr>
              <w:t>corporate</w:t>
            </w:r>
            <w:r w:rsidRPr="003849DA">
              <w:rPr>
                <w:lang w:val="id-ID"/>
              </w:rPr>
              <w:t xml:space="preserve"> </w:t>
            </w:r>
            <w:r w:rsidR="00B236E4" w:rsidRPr="003849DA">
              <w:rPr>
                <w:i/>
                <w:lang w:val="id-ID"/>
              </w:rPr>
              <w:t>action</w:t>
            </w:r>
            <w:r w:rsidRPr="003849DA">
              <w:rPr>
                <w:lang w:val="id-ID"/>
              </w:rPr>
              <w:t>.</w:t>
            </w:r>
          </w:p>
        </w:tc>
      </w:tr>
      <w:tr w:rsidR="00352255" w:rsidRPr="003849DA" w14:paraId="0148FC81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7B5D9556" w14:textId="2F1E220D" w:rsidR="00352255" w:rsidRPr="003849DA" w:rsidRDefault="00352255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10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5036F0BD" w14:textId="179B9D7A" w:rsidR="00352255" w:rsidRPr="003849DA" w:rsidRDefault="00352255" w:rsidP="00352255">
            <w:pPr>
              <w:rPr>
                <w:lang w:val="id-ID"/>
              </w:rPr>
            </w:pPr>
            <w:r w:rsidRPr="003849DA">
              <w:rPr>
                <w:lang w:val="id-ID"/>
              </w:rPr>
              <w:t>ACCOUNT DESCRIPTION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6BE5D19" w14:textId="4EC8F471" w:rsidR="00352255" w:rsidRPr="003849DA" w:rsidRDefault="00605FF6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30066B23" w14:textId="79226191" w:rsidR="00352255" w:rsidRPr="003849DA" w:rsidRDefault="00605FF6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 keterangan pemilik akun</w:t>
            </w:r>
          </w:p>
        </w:tc>
      </w:tr>
      <w:tr w:rsidR="00352255" w:rsidRPr="003849DA" w14:paraId="135527CF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7FA6AA8A" w14:textId="320D1448" w:rsidR="00352255" w:rsidRPr="003849DA" w:rsidRDefault="00352255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11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37E96E50" w14:textId="32477088" w:rsidR="00352255" w:rsidRPr="003849DA" w:rsidRDefault="00352255" w:rsidP="00352255">
            <w:pPr>
              <w:rPr>
                <w:lang w:val="id-ID"/>
              </w:rPr>
            </w:pPr>
            <w:r w:rsidRPr="003849DA">
              <w:rPr>
                <w:lang w:val="id-ID"/>
              </w:rPr>
              <w:t>ID MEMBER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139C869" w14:textId="0E5665A0" w:rsidR="00352255" w:rsidRPr="003849DA" w:rsidRDefault="00605FF6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71740643" w14:textId="5A944E04" w:rsidR="00352255" w:rsidRPr="003849DA" w:rsidRDefault="00605FF6" w:rsidP="00837EF6">
            <w:pPr>
              <w:pStyle w:val="ListParagraph"/>
              <w:numPr>
                <w:ilvl w:val="0"/>
                <w:numId w:val="63"/>
              </w:numPr>
              <w:spacing w:line="360" w:lineRule="auto"/>
              <w:ind w:left="318" w:hanging="284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</w:t>
            </w:r>
            <w:r w:rsidR="00EC26BF" w:rsidRPr="003849DA">
              <w:rPr>
                <w:lang w:val="id-ID"/>
              </w:rPr>
              <w:t>5</w:t>
            </w:r>
            <w:r w:rsidR="002217DF">
              <w:t xml:space="preserve"> (lima)</w:t>
            </w:r>
            <w:r w:rsidR="00EC26BF" w:rsidRPr="003849DA">
              <w:rPr>
                <w:lang w:val="id-ID"/>
              </w:rPr>
              <w:t xml:space="preserve"> digit kode</w:t>
            </w:r>
            <w:r w:rsidRPr="003849DA">
              <w:rPr>
                <w:lang w:val="id-ID"/>
              </w:rPr>
              <w:t xml:space="preserve"> </w:t>
            </w:r>
            <w:r w:rsidR="00EC7B64">
              <w:t>P</w:t>
            </w:r>
            <w:r w:rsidR="00EC7B64" w:rsidRPr="003849DA">
              <w:rPr>
                <w:lang w:val="id-ID"/>
              </w:rPr>
              <w:t xml:space="preserve">erusahaan </w:t>
            </w:r>
            <w:r w:rsidR="00D064B2" w:rsidRPr="003849DA">
              <w:rPr>
                <w:lang w:val="id-ID"/>
              </w:rPr>
              <w:t>Efek</w:t>
            </w:r>
            <w:r w:rsidR="00EC26BF" w:rsidRPr="003849DA">
              <w:rPr>
                <w:lang w:val="id-ID"/>
              </w:rPr>
              <w:t xml:space="preserve"> atau </w:t>
            </w:r>
            <w:r w:rsidR="00D064B2" w:rsidRPr="003849DA">
              <w:rPr>
                <w:lang w:val="id-ID"/>
              </w:rPr>
              <w:t>Bank Kustodian</w:t>
            </w:r>
            <w:r w:rsidR="00EC26BF" w:rsidRPr="003849DA">
              <w:rPr>
                <w:lang w:val="id-ID"/>
              </w:rPr>
              <w:t xml:space="preserve"> dari data yang dicari.</w:t>
            </w:r>
          </w:p>
          <w:p w14:paraId="70CA1359" w14:textId="0B211CF9" w:rsidR="00A82DB2" w:rsidRPr="003849DA" w:rsidRDefault="00A82DB2" w:rsidP="00837EF6">
            <w:pPr>
              <w:pStyle w:val="ListParagraph"/>
              <w:numPr>
                <w:ilvl w:val="0"/>
                <w:numId w:val="63"/>
              </w:numPr>
              <w:spacing w:line="360" w:lineRule="auto"/>
              <w:ind w:left="318" w:hanging="284"/>
              <w:rPr>
                <w:lang w:val="id-ID"/>
              </w:rPr>
            </w:pPr>
            <w:r w:rsidRPr="003849DA">
              <w:rPr>
                <w:lang w:val="id-ID"/>
              </w:rPr>
              <w:t>Isi dari kolom ini harus sesuai dengan parameter pencarian Kode Member.</w:t>
            </w:r>
          </w:p>
        </w:tc>
      </w:tr>
      <w:tr w:rsidR="00352255" w:rsidRPr="003849DA" w14:paraId="7C5C2CCB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0055AB67" w14:textId="3ACFD38A" w:rsidR="00352255" w:rsidRPr="003849DA" w:rsidRDefault="00352255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12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719D3946" w14:textId="7A8F38DC" w:rsidR="00352255" w:rsidRPr="003849DA" w:rsidRDefault="00352255" w:rsidP="00352255">
            <w:pPr>
              <w:rPr>
                <w:lang w:val="id-ID"/>
              </w:rPr>
            </w:pPr>
            <w:r w:rsidRPr="003849DA">
              <w:rPr>
                <w:lang w:val="id-ID"/>
              </w:rPr>
              <w:t>GROSS AMOUNT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7AB2EBD" w14:textId="2385650C" w:rsidR="00352255" w:rsidRPr="003849DA" w:rsidRDefault="00605FF6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3D2CD7B6" w14:textId="471A9BD1" w:rsidR="00352255" w:rsidRPr="003849DA" w:rsidRDefault="00EC26BF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jumlah kotor dari pembagian hasil </w:t>
            </w:r>
            <w:r w:rsidR="00B236E4" w:rsidRPr="003849DA">
              <w:rPr>
                <w:i/>
                <w:lang w:val="id-ID"/>
              </w:rPr>
              <w:t>corporate</w:t>
            </w:r>
            <w:r w:rsidRPr="003849DA">
              <w:rPr>
                <w:lang w:val="id-ID"/>
              </w:rPr>
              <w:t xml:space="preserve"> </w:t>
            </w:r>
            <w:r w:rsidR="00B236E4" w:rsidRPr="003849DA">
              <w:rPr>
                <w:i/>
                <w:lang w:val="id-ID"/>
              </w:rPr>
              <w:t>action</w:t>
            </w:r>
            <w:r w:rsidRPr="003849DA">
              <w:rPr>
                <w:lang w:val="id-ID"/>
              </w:rPr>
              <w:t>.</w:t>
            </w:r>
          </w:p>
        </w:tc>
      </w:tr>
      <w:tr w:rsidR="00352255" w:rsidRPr="003849DA" w14:paraId="0454DF55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4F076B47" w14:textId="51F3369D" w:rsidR="00352255" w:rsidRPr="003849DA" w:rsidRDefault="00352255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13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6AAB658C" w14:textId="134442BA" w:rsidR="00352255" w:rsidRPr="003849DA" w:rsidRDefault="00352255" w:rsidP="00352255">
            <w:pPr>
              <w:rPr>
                <w:lang w:val="id-ID"/>
              </w:rPr>
            </w:pPr>
            <w:r w:rsidRPr="003849DA">
              <w:rPr>
                <w:lang w:val="id-ID"/>
              </w:rPr>
              <w:t>TAX AMOUNT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C63AC23" w14:textId="4F82407F" w:rsidR="00352255" w:rsidRPr="003849DA" w:rsidRDefault="00605FF6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26CF935B" w14:textId="7D862A86" w:rsidR="00352255" w:rsidRPr="003849DA" w:rsidRDefault="00EC26BF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 nominal tax terhadap jumlah kotor yang diterima</w:t>
            </w:r>
          </w:p>
        </w:tc>
      </w:tr>
      <w:tr w:rsidR="00352255" w:rsidRPr="003849DA" w14:paraId="511CF329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56A868E2" w14:textId="7A830AEF" w:rsidR="00352255" w:rsidRPr="003849DA" w:rsidRDefault="00352255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14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15CC91A0" w14:textId="6BD46048" w:rsidR="00352255" w:rsidRPr="003849DA" w:rsidRDefault="00352255" w:rsidP="00352255">
            <w:pPr>
              <w:rPr>
                <w:lang w:val="id-ID"/>
              </w:rPr>
            </w:pPr>
            <w:r w:rsidRPr="003849DA">
              <w:rPr>
                <w:lang w:val="id-ID"/>
              </w:rPr>
              <w:t>NETT AMOUNT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3FB73B3" w14:textId="0641560D" w:rsidR="00352255" w:rsidRPr="003849DA" w:rsidRDefault="00605FF6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40928C4B" w14:textId="289F43B6" w:rsidR="00352255" w:rsidRPr="003849DA" w:rsidRDefault="00EC26BF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jumlah bersih dari pembagian hasil </w:t>
            </w:r>
            <w:r w:rsidR="00B236E4" w:rsidRPr="003849DA">
              <w:rPr>
                <w:i/>
                <w:lang w:val="id-ID"/>
              </w:rPr>
              <w:t>corporate</w:t>
            </w:r>
            <w:r w:rsidRPr="003849DA">
              <w:rPr>
                <w:lang w:val="id-ID"/>
              </w:rPr>
              <w:t xml:space="preserve"> </w:t>
            </w:r>
            <w:r w:rsidR="00B236E4" w:rsidRPr="003849DA">
              <w:rPr>
                <w:i/>
                <w:lang w:val="id-ID"/>
              </w:rPr>
              <w:t>action</w:t>
            </w:r>
            <w:r w:rsidRPr="003849DA">
              <w:rPr>
                <w:lang w:val="id-ID"/>
              </w:rPr>
              <w:t xml:space="preserve"> setelah dikurangi pajak.</w:t>
            </w:r>
          </w:p>
        </w:tc>
      </w:tr>
      <w:tr w:rsidR="00352255" w:rsidRPr="003849DA" w14:paraId="0682C4F2" w14:textId="77777777" w:rsidTr="00352255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338CCECB" w14:textId="1047743B" w:rsidR="00352255" w:rsidRPr="003849DA" w:rsidRDefault="00352255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15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3BE62148" w14:textId="61CA1E33" w:rsidR="00352255" w:rsidRPr="003849DA" w:rsidRDefault="00352255" w:rsidP="00352255">
            <w:pPr>
              <w:rPr>
                <w:lang w:val="id-ID"/>
              </w:rPr>
            </w:pPr>
            <w:r w:rsidRPr="003849DA">
              <w:rPr>
                <w:lang w:val="id-ID"/>
              </w:rPr>
              <w:t>Download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6979157" w14:textId="6A541B87" w:rsidR="00352255" w:rsidRPr="003849DA" w:rsidRDefault="00605FF6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-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7FAF6356" w14:textId="0B432C7A" w:rsidR="00352255" w:rsidRPr="003849DA" w:rsidRDefault="00151851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Berupa tombol untuk melakukan unduh data ke dalam berkas excel.</w:t>
            </w:r>
          </w:p>
        </w:tc>
      </w:tr>
      <w:tr w:rsidR="00352255" w:rsidRPr="003849DA" w14:paraId="780DD4A9" w14:textId="77777777" w:rsidTr="00352255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37E41E35" w14:textId="2042A339" w:rsidR="00352255" w:rsidRPr="003849DA" w:rsidRDefault="00352255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16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4567A0AF" w14:textId="21F583C3" w:rsidR="00352255" w:rsidRPr="003849DA" w:rsidRDefault="00352255" w:rsidP="00352255">
            <w:pPr>
              <w:rPr>
                <w:lang w:val="id-ID"/>
              </w:rPr>
            </w:pPr>
            <w:r w:rsidRPr="003849DA">
              <w:rPr>
                <w:lang w:val="id-ID"/>
              </w:rPr>
              <w:t>Back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38C33B7" w14:textId="37B0F292" w:rsidR="00352255" w:rsidRPr="003849DA" w:rsidRDefault="00605FF6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-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24A8BAAA" w14:textId="0A93F153" w:rsidR="00352255" w:rsidRPr="003849DA" w:rsidRDefault="00EC26BF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Berupa tombol untuk</w:t>
            </w:r>
            <w:r w:rsidR="002A5CAE" w:rsidRPr="003849DA">
              <w:rPr>
                <w:lang w:val="id-ID"/>
              </w:rPr>
              <w:t xml:space="preserve"> kembali ke halaman pencarian semula.</w:t>
            </w:r>
          </w:p>
        </w:tc>
      </w:tr>
    </w:tbl>
    <w:p w14:paraId="6BCBDEBF" w14:textId="77777777" w:rsidR="00352255" w:rsidRPr="003849DA" w:rsidRDefault="00352255" w:rsidP="00837EF6">
      <w:pPr>
        <w:spacing w:after="0" w:line="360" w:lineRule="auto"/>
        <w:ind w:left="1134"/>
        <w:rPr>
          <w:lang w:val="id-ID"/>
        </w:rPr>
      </w:pPr>
    </w:p>
    <w:p w14:paraId="61DF5498" w14:textId="77777777" w:rsidR="00595A11" w:rsidRPr="003849DA" w:rsidRDefault="00595A11" w:rsidP="00837EF6">
      <w:pPr>
        <w:pStyle w:val="ListParagraph"/>
        <w:keepNext/>
        <w:spacing w:after="0" w:line="360" w:lineRule="auto"/>
        <w:ind w:left="567"/>
        <w:rPr>
          <w:lang w:val="id-ID"/>
        </w:rPr>
      </w:pPr>
      <w:r w:rsidRPr="003849DA">
        <w:rPr>
          <w:noProof/>
        </w:rPr>
        <w:drawing>
          <wp:inline distT="0" distB="0" distL="0" distR="0" wp14:anchorId="15F841A1" wp14:editId="4334354B">
            <wp:extent cx="5943600" cy="778510"/>
            <wp:effectExtent l="19050" t="19050" r="19050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824DFF" w14:textId="684E8796" w:rsidR="00595A11" w:rsidRPr="003849DA" w:rsidRDefault="00595A11" w:rsidP="00837EF6">
      <w:pPr>
        <w:pStyle w:val="Caption"/>
        <w:ind w:left="1134"/>
        <w:jc w:val="center"/>
        <w:rPr>
          <w:lang w:val="id-ID"/>
        </w:rPr>
      </w:pPr>
      <w:bookmarkStart w:id="85" w:name="_Toc508094765"/>
      <w:r w:rsidRPr="003849DA">
        <w:rPr>
          <w:lang w:val="id-ID"/>
        </w:rPr>
        <w:t xml:space="preserve">Gambar </w:t>
      </w:r>
      <w:r w:rsidR="003849DA" w:rsidRPr="003849DA">
        <w:rPr>
          <w:lang w:val="id-ID"/>
        </w:rPr>
        <w:fldChar w:fldCharType="begin"/>
      </w:r>
      <w:r w:rsidR="003849DA" w:rsidRPr="003849DA">
        <w:rPr>
          <w:lang w:val="id-ID"/>
        </w:rPr>
        <w:instrText xml:space="preserve"> SEQ Gambar \* ARABIC </w:instrText>
      </w:r>
      <w:r w:rsidR="003849DA" w:rsidRPr="003849DA">
        <w:rPr>
          <w:lang w:val="id-ID"/>
        </w:rPr>
        <w:fldChar w:fldCharType="separate"/>
      </w:r>
      <w:r w:rsidR="00C4270A" w:rsidRPr="003849DA">
        <w:rPr>
          <w:noProof/>
          <w:lang w:val="id-ID"/>
        </w:rPr>
        <w:t>6</w:t>
      </w:r>
      <w:r w:rsidR="003849DA" w:rsidRPr="003849DA">
        <w:rPr>
          <w:noProof/>
          <w:lang w:val="id-ID"/>
        </w:rPr>
        <w:fldChar w:fldCharType="end"/>
      </w:r>
      <w:r w:rsidRPr="003849DA">
        <w:rPr>
          <w:lang w:val="id-ID"/>
        </w:rPr>
        <w:t xml:space="preserve">.  </w:t>
      </w:r>
      <w:r w:rsidR="00BC640E" w:rsidRPr="003849DA">
        <w:rPr>
          <w:lang w:val="id-ID"/>
        </w:rPr>
        <w:t xml:space="preserve">Rancangan Antarmuka Hasil Pencarian Data Audit PSA Untuk AKSes </w:t>
      </w:r>
      <w:r w:rsidR="00962077" w:rsidRPr="003849DA">
        <w:rPr>
          <w:i/>
          <w:lang w:val="id-ID"/>
        </w:rPr>
        <w:t>Log</w:t>
      </w:r>
      <w:r w:rsidR="00B236E4" w:rsidRPr="003849DA">
        <w:rPr>
          <w:i/>
          <w:lang w:val="id-ID"/>
        </w:rPr>
        <w:t>in</w:t>
      </w:r>
      <w:bookmarkEnd w:id="85"/>
    </w:p>
    <w:p w14:paraId="29FF375D" w14:textId="560EC765" w:rsidR="00D64F48" w:rsidRPr="003849DA" w:rsidRDefault="00D64F48" w:rsidP="00837EF6">
      <w:pPr>
        <w:spacing w:after="0" w:line="360" w:lineRule="auto"/>
        <w:ind w:left="1134"/>
        <w:rPr>
          <w:lang w:val="id-ID"/>
        </w:rPr>
      </w:pPr>
      <w:r w:rsidRPr="003849DA">
        <w:rPr>
          <w:lang w:val="id-ID"/>
        </w:rPr>
        <w:t>Keterangan gambar :</w:t>
      </w:r>
    </w:p>
    <w:tbl>
      <w:tblPr>
        <w:tblStyle w:val="TableGrid"/>
        <w:tblW w:w="8222" w:type="dxa"/>
        <w:tblInd w:w="1129" w:type="dxa"/>
        <w:tblLayout w:type="fixed"/>
        <w:tblLook w:val="04A0" w:firstRow="1" w:lastRow="0" w:firstColumn="1" w:lastColumn="0" w:noHBand="0" w:noVBand="1"/>
      </w:tblPr>
      <w:tblGrid>
        <w:gridCol w:w="567"/>
        <w:gridCol w:w="2268"/>
        <w:gridCol w:w="851"/>
        <w:gridCol w:w="4536"/>
      </w:tblGrid>
      <w:tr w:rsidR="00D64F48" w:rsidRPr="003849DA" w14:paraId="2B73FE2B" w14:textId="77777777" w:rsidTr="00D64F48">
        <w:trPr>
          <w:trHeight w:val="486"/>
        </w:trPr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3E414899" w14:textId="77777777" w:rsidR="00605FF6" w:rsidRPr="003849DA" w:rsidRDefault="00605FF6" w:rsidP="00506E72">
            <w:pPr>
              <w:pStyle w:val="ListParagraph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NO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698AEB86" w14:textId="77777777" w:rsidR="00605FF6" w:rsidRPr="003849DA" w:rsidRDefault="00605FF6" w:rsidP="00506E72">
            <w:pPr>
              <w:pStyle w:val="ListParagraph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KOLOM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117A5AA2" w14:textId="77777777" w:rsidR="00605FF6" w:rsidRPr="003849DA" w:rsidRDefault="00605FF6" w:rsidP="00506E72">
            <w:pPr>
              <w:pStyle w:val="ListParagraph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O/M/S</w:t>
            </w:r>
          </w:p>
        </w:tc>
        <w:tc>
          <w:tcPr>
            <w:tcW w:w="4536" w:type="dxa"/>
            <w:shd w:val="clear" w:color="auto" w:fill="D9D9D9" w:themeFill="background1" w:themeFillShade="D9"/>
            <w:vAlign w:val="center"/>
          </w:tcPr>
          <w:p w14:paraId="1DF3C25C" w14:textId="77777777" w:rsidR="00605FF6" w:rsidRPr="003849DA" w:rsidRDefault="00605FF6" w:rsidP="00506E72">
            <w:pPr>
              <w:pStyle w:val="ListParagraph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KETERANGAN</w:t>
            </w:r>
          </w:p>
        </w:tc>
      </w:tr>
      <w:tr w:rsidR="00D64F48" w:rsidRPr="003849DA" w14:paraId="661BC9DB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1BEA7AAF" w14:textId="77777777" w:rsidR="00605FF6" w:rsidRPr="003849DA" w:rsidRDefault="00605FF6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D7154DC" w14:textId="77777777" w:rsidR="00605FF6" w:rsidRPr="003849DA" w:rsidRDefault="00605FF6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NO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FD121C3" w14:textId="77777777" w:rsidR="00605FF6" w:rsidRPr="003849DA" w:rsidRDefault="00605FF6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25090544" w14:textId="3C6F1349" w:rsidR="00605FF6" w:rsidRPr="003849DA" w:rsidRDefault="0078694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Nomor urut untuk data hasil pencarian yang akan muncul di layar.</w:t>
            </w:r>
          </w:p>
        </w:tc>
      </w:tr>
      <w:tr w:rsidR="00D64F48" w:rsidRPr="003849DA" w14:paraId="15D4008E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170C6E97" w14:textId="59F3C58A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2FB41F0" w14:textId="73D7493F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ID ACCOUNT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C1D7F0A" w14:textId="56347E63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629F56DB" w14:textId="3C02D4B2" w:rsidR="00D64F48" w:rsidRPr="003849DA" w:rsidRDefault="00786942" w:rsidP="00EC7B64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 nomor</w:t>
            </w:r>
            <w:r w:rsidR="00673EDB">
              <w:t xml:space="preserve"> Sub</w:t>
            </w:r>
            <w:r w:rsidRPr="003849DA">
              <w:rPr>
                <w:lang w:val="id-ID"/>
              </w:rPr>
              <w:t xml:space="preserve"> </w:t>
            </w:r>
            <w:r w:rsidR="00EC7B64">
              <w:t>R</w:t>
            </w:r>
            <w:r w:rsidR="00EC7B64" w:rsidRPr="003849DA">
              <w:rPr>
                <w:lang w:val="id-ID"/>
              </w:rPr>
              <w:t xml:space="preserve">ekening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D64F48" w:rsidRPr="003849DA" w14:paraId="7AB8130C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35F9570C" w14:textId="77EE1D04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98D2D0B" w14:textId="2521E57F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SID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805D5FC" w14:textId="36E18444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12EF2055" w14:textId="5CEAD200" w:rsidR="00D64F48" w:rsidRPr="003849DA" w:rsidRDefault="00786942" w:rsidP="00EC7B64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</w:t>
            </w:r>
            <w:r w:rsidR="00EC7B64">
              <w:t>N</w:t>
            </w:r>
            <w:r w:rsidR="00EC7B64" w:rsidRPr="003849DA">
              <w:rPr>
                <w:lang w:val="id-ID"/>
              </w:rPr>
              <w:t xml:space="preserve">omor </w:t>
            </w:r>
            <w:r w:rsidR="00EC7B64">
              <w:t>T</w:t>
            </w:r>
            <w:r w:rsidR="00EC7B64" w:rsidRPr="003849DA">
              <w:rPr>
                <w:lang w:val="id-ID"/>
              </w:rPr>
              <w:t xml:space="preserve">unggal </w:t>
            </w:r>
            <w:r w:rsidR="00EC7B64">
              <w:t>I</w:t>
            </w:r>
            <w:r w:rsidR="00EC7B64" w:rsidRPr="003849DA">
              <w:rPr>
                <w:lang w:val="id-ID"/>
              </w:rPr>
              <w:t xml:space="preserve">dentitas </w:t>
            </w:r>
            <w:r w:rsidR="00EC7B64">
              <w:t>P</w:t>
            </w:r>
            <w:r w:rsidR="00EC7B64" w:rsidRPr="003849DA">
              <w:rPr>
                <w:lang w:val="id-ID"/>
              </w:rPr>
              <w:t xml:space="preserve">emodal </w:t>
            </w:r>
            <w:r w:rsidR="00C14E2F" w:rsidRPr="003849DA">
              <w:rPr>
                <w:lang w:val="id-ID"/>
              </w:rPr>
              <w:t>(</w:t>
            </w:r>
            <w:r w:rsidR="00C14E2F" w:rsidRPr="003849DA">
              <w:rPr>
                <w:i/>
                <w:lang w:val="id-ID"/>
              </w:rPr>
              <w:t>Single Investor Identification</w:t>
            </w:r>
            <w:r w:rsidR="00C14E2F" w:rsidRPr="003849DA">
              <w:rPr>
                <w:lang w:val="id-ID"/>
              </w:rPr>
              <w:t xml:space="preserve">) </w:t>
            </w:r>
            <w:r w:rsidRPr="003849DA">
              <w:rPr>
                <w:lang w:val="id-ID"/>
              </w:rPr>
              <w:t>yang dimiliki oleh ID ACCOUNT</w:t>
            </w:r>
          </w:p>
        </w:tc>
      </w:tr>
      <w:tr w:rsidR="00D64F48" w:rsidRPr="003849DA" w14:paraId="62856FB4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4228C1EA" w14:textId="04DC1326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0A409A5" w14:textId="206DEEB6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FULL NAME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012DE67" w14:textId="049BF88D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0EEAD8A2" w14:textId="65545B71" w:rsidR="00D64F48" w:rsidRPr="003849DA" w:rsidRDefault="0078694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keterangan </w:t>
            </w:r>
            <w:r w:rsidR="0029361D">
              <w:t>Pemegang</w:t>
            </w:r>
            <w:r w:rsidRPr="003849DA">
              <w:rPr>
                <w:lang w:val="id-ID"/>
              </w:rPr>
              <w:t xml:space="preserve"> </w:t>
            </w:r>
            <w:r w:rsidR="0029361D">
              <w:t>R</w:t>
            </w:r>
            <w:r w:rsidRPr="003849DA">
              <w:rPr>
                <w:lang w:val="id-ID"/>
              </w:rPr>
              <w:t xml:space="preserve">ekening </w:t>
            </w:r>
            <w:r w:rsidR="00D064B2" w:rsidRPr="003849DA">
              <w:rPr>
                <w:lang w:val="id-ID"/>
              </w:rPr>
              <w:t>Efek</w:t>
            </w:r>
            <w:r w:rsidRPr="003849DA">
              <w:rPr>
                <w:lang w:val="id-ID"/>
              </w:rPr>
              <w:t>.</w:t>
            </w:r>
          </w:p>
        </w:tc>
      </w:tr>
      <w:tr w:rsidR="00D64F48" w:rsidRPr="003849DA" w14:paraId="32C8AD4E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51EE7DC7" w14:textId="09D7537A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5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55C29D0" w14:textId="16ED4859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BIRTH DATE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BBCE753" w14:textId="6E9AF683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19036865" w14:textId="208D644A" w:rsidR="00D64F48" w:rsidRPr="003849DA" w:rsidRDefault="0078694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tanggal lahir/tanggal pendirian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D64F48" w:rsidRPr="003849DA" w14:paraId="72D7F356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603FA8DD" w14:textId="24AA2B6A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6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53E08AB" w14:textId="27FD3435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ID CARD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7DF4E8E" w14:textId="49EFEFC2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0CD56D8A" w14:textId="0B2D6318" w:rsidR="00D64F48" w:rsidRPr="003849DA" w:rsidRDefault="0078694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nomor identitas/KTP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D64F48" w:rsidRPr="003849DA" w14:paraId="4FFD0B54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37852F26" w14:textId="2F504EE9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7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B6E8672" w14:textId="182FF322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NPWP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A287B63" w14:textId="14CDBC2C" w:rsidR="00D64F48" w:rsidRPr="003849DA" w:rsidRDefault="00D64F48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6E1252BD" w14:textId="0169222F" w:rsidR="00D64F48" w:rsidRPr="003849DA" w:rsidRDefault="0078694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nomor wajib pajak/NPWP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D64F48" w:rsidRPr="003849DA" w14:paraId="601AC7DE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4379E8ED" w14:textId="36F00C79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8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6E9A56A" w14:textId="028F2D81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PASSPORT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C7B9AC4" w14:textId="33B89D88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6CED2113" w14:textId="77D9E2E0" w:rsidR="00D64F48" w:rsidRPr="003849DA" w:rsidRDefault="0078694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nomor passport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D64F48" w:rsidRPr="003849DA" w14:paraId="7F40DFF7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33CD1626" w14:textId="321B50E7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9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DD78838" w14:textId="03281A69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E-MAIL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091B312" w14:textId="4C803110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608F9480" w14:textId="765B1723" w:rsidR="00D64F48" w:rsidRPr="003849DA" w:rsidRDefault="0078694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alamat email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D64F48" w:rsidRPr="003849DA" w14:paraId="637EE366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7D060F9D" w14:textId="5CFB8AAE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10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C91F31E" w14:textId="3489D8EE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MOBILE NUMBER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628B41E" w14:textId="6CE717AA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5292C43B" w14:textId="79B03EB4" w:rsidR="00D64F48" w:rsidRPr="003849DA" w:rsidRDefault="0078694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nomor </w:t>
            </w:r>
            <w:r w:rsidR="00506E72" w:rsidRPr="003849DA">
              <w:rPr>
                <w:lang w:val="id-ID"/>
              </w:rPr>
              <w:t xml:space="preserve">ponsel </w:t>
            </w:r>
            <w:r w:rsidR="00A54E98">
              <w:rPr>
                <w:lang w:val="id-ID"/>
              </w:rPr>
              <w:t>Pemegang Rekening</w:t>
            </w:r>
            <w:r w:rsidR="00506E72"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D64F48" w:rsidRPr="003849DA" w14:paraId="7E6E1C32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364B6DCD" w14:textId="39040A1B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6C016A3" w14:textId="613CA92A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DOMICILE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231116E" w14:textId="7883C153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3DFB6F4E" w14:textId="54274C22" w:rsidR="00D64F48" w:rsidRPr="003849DA" w:rsidRDefault="00506E7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informasi jenis investor dari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  <w:r w:rsidRPr="003849DA">
              <w:rPr>
                <w:lang w:val="id-ID"/>
              </w:rPr>
              <w:t xml:space="preserve">. </w:t>
            </w:r>
          </w:p>
          <w:p w14:paraId="7F7674DC" w14:textId="2CF05CD4" w:rsidR="00506E72" w:rsidRPr="003849DA" w:rsidRDefault="00506E7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Pilihan isian : Foreign untuk investor asing dan Domestic untuk investor asal Indonesia.</w:t>
            </w:r>
          </w:p>
        </w:tc>
      </w:tr>
      <w:tr w:rsidR="00D64F48" w:rsidRPr="003849DA" w14:paraId="7F17AFE6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37F3D1CC" w14:textId="6B047FED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12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FC44CF6" w14:textId="6F32ABF6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NATIONALITY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8C948A4" w14:textId="719C94FF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6CF49C29" w14:textId="654AB629" w:rsidR="00D64F48" w:rsidRPr="003849DA" w:rsidRDefault="00506E7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informasi kewarganegaraan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D64F48" w:rsidRPr="003849DA" w14:paraId="5C295625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37044BE8" w14:textId="26ACAA4D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AE0C5D1" w14:textId="05FBF84D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ADDRESS 1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C11C827" w14:textId="1F0CE09E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31386938" w14:textId="3E3FF029" w:rsidR="00D64F48" w:rsidRPr="003849DA" w:rsidRDefault="00506E7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alamat utama dari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D64F48" w:rsidRPr="003849DA" w14:paraId="47B37F6E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21F2764F" w14:textId="490E018C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DB17523" w14:textId="2E71663C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ADDRESS 2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BE7A1A5" w14:textId="4C11C91E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1031205E" w14:textId="65F041EF" w:rsidR="00D64F48" w:rsidRPr="003849DA" w:rsidRDefault="00506E7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alamat sekunder dari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D64F48" w:rsidRPr="003849DA" w14:paraId="0972BCED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563D229C" w14:textId="7F26D685" w:rsidR="00D64F48" w:rsidRPr="003849DA" w:rsidRDefault="00D64F48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15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26598DC" w14:textId="11C68659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POSTAL CODE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EA5EFC4" w14:textId="615D54D2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0EEBDC65" w14:textId="09958610" w:rsidR="00D64F48" w:rsidRPr="003849DA" w:rsidRDefault="00506E7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kode pos dari alamat utama </w:t>
            </w:r>
          </w:p>
        </w:tc>
      </w:tr>
      <w:tr w:rsidR="00D64F48" w:rsidRPr="003849DA" w14:paraId="55ECA716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4F9DA035" w14:textId="1000AEEB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16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D17F295" w14:textId="081CCB4B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HOME PHONE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AC23C75" w14:textId="548BDCB9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189637F0" w14:textId="21142F60" w:rsidR="00D64F48" w:rsidRPr="003849DA" w:rsidRDefault="00506E7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nomor telepon utama dari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D64F48" w:rsidRPr="003849DA" w14:paraId="032B87B4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6732CE76" w14:textId="054337EE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17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3276886" w14:textId="53AFB03F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OTHER ADDRESS 1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9E1A67C" w14:textId="149F7648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20BCB9AB" w14:textId="6CE60F27" w:rsidR="00D64F48" w:rsidRPr="003849DA" w:rsidRDefault="00506E7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alamat utama lainnya yang dimiliki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D64F48" w:rsidRPr="003849DA" w14:paraId="44812891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133947BE" w14:textId="7EC54EAB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18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781EE70" w14:textId="527563A2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OTHER ADDRESS 2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EA4EAD1" w14:textId="4489702A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47D1539A" w14:textId="47341335" w:rsidR="00D64F48" w:rsidRPr="003849DA" w:rsidRDefault="00506E7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alamat sekunder lainnya yang dimiliki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D64F48" w:rsidRPr="003849DA" w14:paraId="3B5D504C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009F128D" w14:textId="7267F293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19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197673D" w14:textId="19B62C70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OTHER POSTAL CODE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8607BF5" w14:textId="67A0C416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0880417F" w14:textId="29F726BA" w:rsidR="00D64F48" w:rsidRPr="003849DA" w:rsidRDefault="00506E7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kode pos lainnya </w:t>
            </w:r>
          </w:p>
        </w:tc>
      </w:tr>
      <w:tr w:rsidR="00D64F48" w:rsidRPr="003849DA" w14:paraId="6A5617B0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37AD0F97" w14:textId="477F6C74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20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53BD2F3" w14:textId="1EB76D62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OTHER HOME PHONE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3186581" w14:textId="1D8F6F1D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39FAECAA" w14:textId="0F4DED06" w:rsidR="00D64F48" w:rsidRPr="003849DA" w:rsidRDefault="00506E7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nomor telepon lainnya dari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D64F48" w:rsidRPr="003849DA" w14:paraId="1FAFCAD7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6D516AAB" w14:textId="7E7082D7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7760D91" w14:textId="7DEBFFD2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CITY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6F35FCC" w14:textId="22A66D53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31AEF312" w14:textId="522E51A0" w:rsidR="00D64F48" w:rsidRPr="003849DA" w:rsidRDefault="00506E7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informasi kota identitas si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D64F48" w:rsidRPr="003849DA" w14:paraId="4B1CA680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79A9B004" w14:textId="3D58771B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22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DD28DA0" w14:textId="61C21678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PROVINCE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1901CDA" w14:textId="67104563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60AF960F" w14:textId="185C5AE5" w:rsidR="00D64F48" w:rsidRPr="003849DA" w:rsidRDefault="00506E7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informasi propinsi identitas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D64F48" w:rsidRPr="003849DA" w14:paraId="4BBB7C01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2E518A3D" w14:textId="05DE0A2C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9312027" w14:textId="6DE4EB1C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COUNTRY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CAB316A" w14:textId="65BCCF0F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0E9380A9" w14:textId="6A96B1FD" w:rsidR="00D64F48" w:rsidRPr="003849DA" w:rsidRDefault="00506E7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informasi asal negara identitas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  <w:r w:rsidRPr="003849DA">
              <w:rPr>
                <w:lang w:val="id-ID"/>
              </w:rPr>
              <w:t>.</w:t>
            </w:r>
          </w:p>
        </w:tc>
      </w:tr>
      <w:tr w:rsidR="00D64F48" w:rsidRPr="003849DA" w14:paraId="56F33882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4BE76FED" w14:textId="3238F8C7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8BDBFC7" w14:textId="021C7222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OTHER CITY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272DF40" w14:textId="17605E59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3BEB8FAA" w14:textId="0A39117F" w:rsidR="00D64F48" w:rsidRPr="003849DA" w:rsidRDefault="00506E7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informasi kota lain asal identitas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D64F48" w:rsidRPr="003849DA" w14:paraId="7818485B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74D653CA" w14:textId="4EACA603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25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D5952BC" w14:textId="185337A1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OTHER PROVINCE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6C7D4EE" w14:textId="7642C49F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7B40981B" w14:textId="03E533E8" w:rsidR="00D64F48" w:rsidRPr="003849DA" w:rsidRDefault="00506E7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informasi propinsi lain asal identitas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D64F48" w:rsidRPr="003849DA" w14:paraId="401966C5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5FC1F9EF" w14:textId="50699203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26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F9E3C10" w14:textId="4B89D496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OTHER COUNTRY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472FD6A" w14:textId="504F1D1D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2A70AFEA" w14:textId="5BB672BD" w:rsidR="00D64F48" w:rsidRPr="003849DA" w:rsidRDefault="00506E7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informasi negara lain asal identitas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D64F48" w:rsidRPr="003849DA" w14:paraId="699A8CBD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4281A1C1" w14:textId="7D135D85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27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2274D12" w14:textId="69162F03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CORR ADDRESS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8C46ADB" w14:textId="7A7E09E9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624419B1" w14:textId="5B287A17" w:rsidR="00506E72" w:rsidRPr="003849DA" w:rsidRDefault="00506E7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alamat korespondensi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D64F48" w:rsidRPr="003849DA" w14:paraId="44945652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67BDC32D" w14:textId="6AF7AEC0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28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5F58091" w14:textId="131665B4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CREATE DATE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652381B" w14:textId="061CC9EA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7B3F4057" w14:textId="49910614" w:rsidR="00D64F48" w:rsidRPr="003849DA" w:rsidRDefault="00506E7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 informasi tanggal pembuatan ID ACCOUNT</w:t>
            </w:r>
          </w:p>
        </w:tc>
      </w:tr>
      <w:tr w:rsidR="00D64F48" w:rsidRPr="003849DA" w14:paraId="68945699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792B3BD0" w14:textId="3AF7EA45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29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AA28749" w14:textId="5D48552C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 xml:space="preserve">CREATION STATUS 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82CC494" w14:textId="197ACA76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087E1911" w14:textId="6FD9FA10" w:rsidR="00D64F48" w:rsidRPr="003849DA" w:rsidRDefault="00506E7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 informasi status pembuatan ID ACCOUNT</w:t>
            </w:r>
          </w:p>
        </w:tc>
      </w:tr>
      <w:tr w:rsidR="00D64F48" w:rsidRPr="003849DA" w14:paraId="6E17B093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3B0033E1" w14:textId="53E32FE8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30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1D31C40" w14:textId="3AF86E53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USER STATUS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AEF9119" w14:textId="16B5CA0A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039E61B9" w14:textId="563BA023" w:rsidR="00D64F48" w:rsidRPr="003849DA" w:rsidRDefault="00506E72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informasi </w:t>
            </w:r>
            <w:r w:rsidR="00151851" w:rsidRPr="003849DA">
              <w:rPr>
                <w:lang w:val="id-ID"/>
              </w:rPr>
              <w:t xml:space="preserve">status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  <w:r w:rsidRPr="003849DA">
              <w:rPr>
                <w:lang w:val="id-ID"/>
              </w:rPr>
              <w:t xml:space="preserve"> </w:t>
            </w:r>
            <w:r w:rsidR="00151851" w:rsidRPr="003849DA">
              <w:rPr>
                <w:lang w:val="id-ID"/>
              </w:rPr>
              <w:t xml:space="preserve">jika </w:t>
            </w:r>
            <w:r w:rsidRPr="003849DA">
              <w:rPr>
                <w:lang w:val="id-ID"/>
              </w:rPr>
              <w:t xml:space="preserve"> pernah masuk (</w:t>
            </w:r>
            <w:r w:rsidR="00962077" w:rsidRPr="003849DA">
              <w:rPr>
                <w:i/>
                <w:lang w:val="id-ID"/>
              </w:rPr>
              <w:t>log</w:t>
            </w:r>
            <w:r w:rsidR="00B236E4" w:rsidRPr="003849DA">
              <w:rPr>
                <w:i/>
                <w:lang w:val="id-ID"/>
              </w:rPr>
              <w:t>in</w:t>
            </w:r>
            <w:r w:rsidRPr="003849DA">
              <w:rPr>
                <w:lang w:val="id-ID"/>
              </w:rPr>
              <w:t>)</w:t>
            </w:r>
            <w:r w:rsidR="00151851" w:rsidRPr="003849DA">
              <w:rPr>
                <w:lang w:val="id-ID"/>
              </w:rPr>
              <w:t xml:space="preserve"> </w:t>
            </w:r>
            <w:r w:rsidRPr="003849DA">
              <w:rPr>
                <w:lang w:val="id-ID"/>
              </w:rPr>
              <w:t>ke dalam web AKSes</w:t>
            </w:r>
          </w:p>
        </w:tc>
      </w:tr>
      <w:tr w:rsidR="00D64F48" w:rsidRPr="003849DA" w14:paraId="5402C5CB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0F1D2C1C" w14:textId="4DB1C520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31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D31DC8D" w14:textId="67AD2ADC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ACCOUNT STATUS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CE6F7C6" w14:textId="5714ABD0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33BC25CC" w14:textId="793EB87D" w:rsidR="00D64F48" w:rsidRPr="003849DA" w:rsidRDefault="00151851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informasi status ID ACCOUNT </w:t>
            </w:r>
          </w:p>
        </w:tc>
      </w:tr>
      <w:tr w:rsidR="00D64F48" w:rsidRPr="003849DA" w14:paraId="766135FD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3E03716E" w14:textId="37E44168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32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5234CC6" w14:textId="633D70B9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CREATOR/CROSSLINK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6450A2A" w14:textId="4F101DA8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31A3DCFA" w14:textId="2B35F97D" w:rsidR="00D64F48" w:rsidRPr="003849DA" w:rsidRDefault="00151851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</w:t>
            </w:r>
            <w:r w:rsidR="00867249" w:rsidRPr="003849DA">
              <w:rPr>
                <w:lang w:val="id-ID"/>
              </w:rPr>
              <w:t xml:space="preserve"> keterangan creator/crosslink.</w:t>
            </w:r>
          </w:p>
        </w:tc>
      </w:tr>
      <w:tr w:rsidR="00D64F48" w:rsidRPr="003849DA" w14:paraId="58A34B34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0F949B60" w14:textId="4AADF205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33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319613B" w14:textId="0B88FDE2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Download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FB3E67C" w14:textId="384EA0BB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-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039DD28E" w14:textId="4FEF5451" w:rsidR="00D64F48" w:rsidRPr="003849DA" w:rsidRDefault="00151851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Berupa tombol untuk melakukan unduh data ke dalam berkas excel.</w:t>
            </w:r>
          </w:p>
        </w:tc>
      </w:tr>
      <w:tr w:rsidR="00D64F48" w:rsidRPr="003849DA" w14:paraId="4F0972C8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7CEA5EDB" w14:textId="0E2A8F59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34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645E1CF" w14:textId="21808179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Back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1F48B8F" w14:textId="3B78F296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-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1D9A99C2" w14:textId="57295BAD" w:rsidR="00D64F48" w:rsidRPr="003849DA" w:rsidRDefault="00151851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Berupa tombol untuk kembali ke halaman semula pencarian data.</w:t>
            </w:r>
          </w:p>
        </w:tc>
      </w:tr>
    </w:tbl>
    <w:p w14:paraId="07A41EE1" w14:textId="77777777" w:rsidR="00605FF6" w:rsidRPr="003849DA" w:rsidRDefault="00605FF6" w:rsidP="00837EF6">
      <w:pPr>
        <w:rPr>
          <w:lang w:val="id-ID"/>
        </w:rPr>
      </w:pPr>
    </w:p>
    <w:p w14:paraId="0A632B9A" w14:textId="77777777" w:rsidR="00595A11" w:rsidRPr="003849DA" w:rsidRDefault="00595A11" w:rsidP="00837EF6">
      <w:pPr>
        <w:pStyle w:val="ListParagraph"/>
        <w:keepNext/>
        <w:spacing w:after="0" w:line="360" w:lineRule="auto"/>
        <w:ind w:left="567"/>
        <w:rPr>
          <w:lang w:val="id-ID"/>
        </w:rPr>
      </w:pPr>
      <w:r w:rsidRPr="003849DA">
        <w:rPr>
          <w:noProof/>
        </w:rPr>
        <w:drawing>
          <wp:inline distT="0" distB="0" distL="0" distR="0" wp14:anchorId="48C6C427" wp14:editId="0A946047">
            <wp:extent cx="5943600" cy="3353435"/>
            <wp:effectExtent l="19050" t="19050" r="1905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459C0" w14:textId="1EE8A63E" w:rsidR="00595A11" w:rsidRPr="003849DA" w:rsidRDefault="00595A11" w:rsidP="00837EF6">
      <w:pPr>
        <w:pStyle w:val="Caption"/>
        <w:spacing w:after="0" w:line="360" w:lineRule="auto"/>
        <w:ind w:left="1134"/>
        <w:jc w:val="center"/>
        <w:rPr>
          <w:lang w:val="id-ID"/>
        </w:rPr>
      </w:pPr>
      <w:bookmarkStart w:id="86" w:name="_Toc508094766"/>
      <w:r w:rsidRPr="003849DA">
        <w:rPr>
          <w:lang w:val="id-ID"/>
        </w:rPr>
        <w:t xml:space="preserve">Gambar </w:t>
      </w:r>
      <w:r w:rsidR="003849DA" w:rsidRPr="003849DA">
        <w:rPr>
          <w:lang w:val="id-ID"/>
        </w:rPr>
        <w:fldChar w:fldCharType="begin"/>
      </w:r>
      <w:r w:rsidR="003849DA" w:rsidRPr="003849DA">
        <w:rPr>
          <w:lang w:val="id-ID"/>
        </w:rPr>
        <w:instrText xml:space="preserve"> SEQ Gambar \* ARABIC </w:instrText>
      </w:r>
      <w:r w:rsidR="003849DA" w:rsidRPr="003849DA">
        <w:rPr>
          <w:lang w:val="id-ID"/>
        </w:rPr>
        <w:fldChar w:fldCharType="separate"/>
      </w:r>
      <w:r w:rsidR="00C4270A" w:rsidRPr="003849DA">
        <w:rPr>
          <w:noProof/>
          <w:lang w:val="id-ID"/>
        </w:rPr>
        <w:t>7</w:t>
      </w:r>
      <w:r w:rsidR="003849DA" w:rsidRPr="003849DA">
        <w:rPr>
          <w:noProof/>
          <w:lang w:val="id-ID"/>
        </w:rPr>
        <w:fldChar w:fldCharType="end"/>
      </w:r>
      <w:r w:rsidRPr="003849DA">
        <w:rPr>
          <w:lang w:val="id-ID"/>
        </w:rPr>
        <w:t xml:space="preserve">.  </w:t>
      </w:r>
      <w:r w:rsidR="00BC640E" w:rsidRPr="003849DA">
        <w:rPr>
          <w:lang w:val="id-ID"/>
        </w:rPr>
        <w:t>Rancangan Antarmuka Hasil Pencarian Data Audit PSA Untuk Transaksi Bursa</w:t>
      </w:r>
      <w:bookmarkEnd w:id="86"/>
    </w:p>
    <w:p w14:paraId="1C617F8D" w14:textId="03193E99" w:rsidR="00D64F48" w:rsidRPr="003849DA" w:rsidRDefault="00D64F48" w:rsidP="00837EF6">
      <w:pPr>
        <w:spacing w:after="0" w:line="360" w:lineRule="auto"/>
        <w:ind w:left="1134"/>
        <w:rPr>
          <w:lang w:val="id-ID"/>
        </w:rPr>
      </w:pPr>
      <w:r w:rsidRPr="003849DA">
        <w:rPr>
          <w:lang w:val="id-ID"/>
        </w:rPr>
        <w:t>Keterangan gambar :</w:t>
      </w:r>
    </w:p>
    <w:tbl>
      <w:tblPr>
        <w:tblStyle w:val="TableGrid"/>
        <w:tblW w:w="7797" w:type="dxa"/>
        <w:tblInd w:w="1129" w:type="dxa"/>
        <w:tblLayout w:type="fixed"/>
        <w:tblLook w:val="04A0" w:firstRow="1" w:lastRow="0" w:firstColumn="1" w:lastColumn="0" w:noHBand="0" w:noVBand="1"/>
      </w:tblPr>
      <w:tblGrid>
        <w:gridCol w:w="567"/>
        <w:gridCol w:w="1843"/>
        <w:gridCol w:w="851"/>
        <w:gridCol w:w="4536"/>
      </w:tblGrid>
      <w:tr w:rsidR="00D64F48" w:rsidRPr="003849DA" w14:paraId="56C23AA3" w14:textId="77777777" w:rsidTr="00837EF6">
        <w:trPr>
          <w:trHeight w:val="486"/>
        </w:trPr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102148AC" w14:textId="77777777" w:rsidR="00D64F48" w:rsidRPr="003849DA" w:rsidRDefault="00D64F48" w:rsidP="00506E72">
            <w:pPr>
              <w:pStyle w:val="ListParagraph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NO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67ED9811" w14:textId="77777777" w:rsidR="00D64F48" w:rsidRPr="003849DA" w:rsidRDefault="00D64F48" w:rsidP="00506E72">
            <w:pPr>
              <w:pStyle w:val="ListParagraph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KOLOM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20EFBD1D" w14:textId="77777777" w:rsidR="00D64F48" w:rsidRPr="003849DA" w:rsidRDefault="00D64F48" w:rsidP="00506E72">
            <w:pPr>
              <w:pStyle w:val="ListParagraph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O/M/S</w:t>
            </w:r>
          </w:p>
        </w:tc>
        <w:tc>
          <w:tcPr>
            <w:tcW w:w="4536" w:type="dxa"/>
            <w:shd w:val="clear" w:color="auto" w:fill="D9D9D9" w:themeFill="background1" w:themeFillShade="D9"/>
            <w:vAlign w:val="center"/>
          </w:tcPr>
          <w:p w14:paraId="2836BB75" w14:textId="77777777" w:rsidR="00D64F48" w:rsidRPr="003849DA" w:rsidRDefault="00D64F48" w:rsidP="00506E72">
            <w:pPr>
              <w:pStyle w:val="ListParagraph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KETERANGAN</w:t>
            </w:r>
          </w:p>
        </w:tc>
      </w:tr>
      <w:tr w:rsidR="00D64F48" w:rsidRPr="003849DA" w14:paraId="3051869B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745075D3" w14:textId="77777777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DC50E19" w14:textId="77777777" w:rsidR="00D64F48" w:rsidRPr="003849DA" w:rsidRDefault="00D64F48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NO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BBAA508" w14:textId="77777777" w:rsidR="00D64F48" w:rsidRPr="003849DA" w:rsidRDefault="00D64F48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6259F67A" w14:textId="53E9C6E9" w:rsidR="00D64F48" w:rsidRPr="003849DA" w:rsidRDefault="00885F41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Nomor urut untuk data hasil pencarian yang akan muncul di layar.</w:t>
            </w:r>
          </w:p>
        </w:tc>
      </w:tr>
      <w:tr w:rsidR="00885F41" w:rsidRPr="003849DA" w14:paraId="1BC4807E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1D4CE3BD" w14:textId="24F29EC5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9C99304" w14:textId="4696279D" w:rsidR="00885F41" w:rsidRPr="003849DA" w:rsidRDefault="00885F41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TRADE NUMBER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519D3A0" w14:textId="687C4680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3AD86C6E" w14:textId="51698479" w:rsidR="00885F41" w:rsidRPr="003849DA" w:rsidRDefault="00885F41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 nomor perdagangan dari setiap transaksi.</w:t>
            </w:r>
          </w:p>
        </w:tc>
      </w:tr>
      <w:tr w:rsidR="00885F41" w:rsidRPr="003849DA" w14:paraId="1B4B5558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6A91E2E0" w14:textId="0AC1ABEF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3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9B9A5A8" w14:textId="5EB4424B" w:rsidR="00885F41" w:rsidRPr="003849DA" w:rsidRDefault="00885F41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TRANS</w:t>
            </w:r>
            <w:r w:rsidR="00B236E4" w:rsidRPr="003849DA">
              <w:rPr>
                <w:i/>
                <w:lang w:val="id-ID"/>
              </w:rPr>
              <w:t>ACTION</w:t>
            </w:r>
            <w:r w:rsidRPr="003849DA">
              <w:rPr>
                <w:lang w:val="id-ID"/>
              </w:rPr>
              <w:t xml:space="preserve"> REFERENCE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21508A7" w14:textId="02A9875A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5BF9DACA" w14:textId="116B9883" w:rsidR="00885F41" w:rsidRPr="003849DA" w:rsidRDefault="00885F41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 informasi referensi perdagangan</w:t>
            </w:r>
          </w:p>
        </w:tc>
      </w:tr>
      <w:tr w:rsidR="00885F41" w:rsidRPr="003849DA" w14:paraId="4ABE8EEA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597A46CC" w14:textId="42EDA46D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4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2FAE94F" w14:textId="04B75028" w:rsidR="00885F41" w:rsidRPr="003849DA" w:rsidRDefault="00885F41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TRADE DATE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ED55670" w14:textId="3CBA3BEC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4961DF41" w14:textId="2F68B4D1" w:rsidR="00885F41" w:rsidRPr="003849DA" w:rsidRDefault="00885F41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 tanggal terjadinya perdagangan</w:t>
            </w:r>
          </w:p>
        </w:tc>
      </w:tr>
      <w:tr w:rsidR="00885F41" w:rsidRPr="003849DA" w14:paraId="7C9A34C1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736DA499" w14:textId="31C9B0B5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5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0507558" w14:textId="768D7409" w:rsidR="00885F41" w:rsidRPr="003849DA" w:rsidRDefault="00885F41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SELLER CODE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9B2A33C" w14:textId="4F99975D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65E298BE" w14:textId="77777777" w:rsidR="00885F41" w:rsidRPr="003849DA" w:rsidRDefault="00885F41" w:rsidP="00837EF6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17" w:hanging="284"/>
              <w:rPr>
                <w:lang w:val="id-ID"/>
              </w:rPr>
            </w:pPr>
            <w:r w:rsidRPr="003849DA">
              <w:rPr>
                <w:lang w:val="id-ID"/>
              </w:rPr>
              <w:t>Berisi kode penjual yang tercatat di bursa.</w:t>
            </w:r>
          </w:p>
          <w:p w14:paraId="152D0EB7" w14:textId="0BB10B5A" w:rsidR="00885F41" w:rsidRPr="003849DA" w:rsidRDefault="00885F41" w:rsidP="00837EF6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17" w:hanging="284"/>
              <w:rPr>
                <w:lang w:val="id-ID"/>
              </w:rPr>
            </w:pPr>
            <w:r w:rsidRPr="003849DA">
              <w:rPr>
                <w:lang w:val="id-ID"/>
              </w:rPr>
              <w:t>Merupakan 2 digit awal dari setiap Kode Member.</w:t>
            </w:r>
          </w:p>
        </w:tc>
      </w:tr>
      <w:tr w:rsidR="00885F41" w:rsidRPr="003849DA" w14:paraId="176FA7A4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264278E3" w14:textId="410A8DA3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6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F246931" w14:textId="220D316C" w:rsidR="00885F41" w:rsidRPr="003849DA" w:rsidRDefault="00885F41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SELLER SID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2E456A5" w14:textId="5250B854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5CDCA340" w14:textId="0D3032E9" w:rsidR="00885F41" w:rsidRPr="003849DA" w:rsidRDefault="00885F41" w:rsidP="00EC7B64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</w:t>
            </w:r>
            <w:r w:rsidR="00EC7B64">
              <w:t>N</w:t>
            </w:r>
            <w:r w:rsidR="00EC7B64" w:rsidRPr="003849DA">
              <w:rPr>
                <w:lang w:val="id-ID"/>
              </w:rPr>
              <w:t xml:space="preserve">omor </w:t>
            </w:r>
            <w:r w:rsidR="00EC7B64">
              <w:t>T</w:t>
            </w:r>
            <w:r w:rsidR="00EC7B64" w:rsidRPr="003849DA">
              <w:rPr>
                <w:lang w:val="id-ID"/>
              </w:rPr>
              <w:t xml:space="preserve">unggal </w:t>
            </w:r>
            <w:r w:rsidR="00EC7B64">
              <w:t>I</w:t>
            </w:r>
            <w:r w:rsidR="00EC7B64" w:rsidRPr="003849DA">
              <w:rPr>
                <w:lang w:val="id-ID"/>
              </w:rPr>
              <w:t xml:space="preserve">dentitas </w:t>
            </w:r>
            <w:r w:rsidR="00EC7B64">
              <w:t>P</w:t>
            </w:r>
            <w:r w:rsidR="00EC7B64" w:rsidRPr="003849DA">
              <w:rPr>
                <w:lang w:val="id-ID"/>
              </w:rPr>
              <w:t xml:space="preserve">emodal </w:t>
            </w:r>
            <w:r w:rsidR="00C14E2F" w:rsidRPr="003849DA">
              <w:rPr>
                <w:lang w:val="id-ID"/>
              </w:rPr>
              <w:t>(</w:t>
            </w:r>
            <w:r w:rsidR="00C14E2F" w:rsidRPr="003849DA">
              <w:rPr>
                <w:i/>
                <w:lang w:val="id-ID"/>
              </w:rPr>
              <w:t>Single Investor Identification</w:t>
            </w:r>
            <w:r w:rsidR="00C14E2F" w:rsidRPr="003849DA">
              <w:rPr>
                <w:lang w:val="id-ID"/>
              </w:rPr>
              <w:t xml:space="preserve">) </w:t>
            </w:r>
            <w:r w:rsidRPr="003849DA">
              <w:rPr>
                <w:lang w:val="id-ID"/>
              </w:rPr>
              <w:t>milik SELLER CODE</w:t>
            </w:r>
          </w:p>
        </w:tc>
      </w:tr>
      <w:tr w:rsidR="00885F41" w:rsidRPr="003849DA" w14:paraId="5F0F5031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3FA7C8C9" w14:textId="32554726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7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2CEA6DB" w14:textId="1FC0E265" w:rsidR="00885F41" w:rsidRPr="003849DA" w:rsidRDefault="00885F41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BUYER CODE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CE3DF3F" w14:textId="7DBC5DC8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5345D685" w14:textId="77777777" w:rsidR="00885F41" w:rsidRPr="003849DA" w:rsidRDefault="00885F41" w:rsidP="00837EF6">
            <w:pPr>
              <w:pStyle w:val="ListParagraph"/>
              <w:numPr>
                <w:ilvl w:val="0"/>
                <w:numId w:val="65"/>
              </w:numPr>
              <w:spacing w:line="360" w:lineRule="auto"/>
              <w:ind w:left="317" w:hanging="284"/>
              <w:rPr>
                <w:lang w:val="id-ID"/>
              </w:rPr>
            </w:pPr>
            <w:r w:rsidRPr="003849DA">
              <w:rPr>
                <w:lang w:val="id-ID"/>
              </w:rPr>
              <w:t>Berisi kode pembeli yang tercatat di bursa.</w:t>
            </w:r>
          </w:p>
          <w:p w14:paraId="7CF85CDC" w14:textId="6F8CB20B" w:rsidR="00885F41" w:rsidRPr="003849DA" w:rsidRDefault="00885F41" w:rsidP="00837EF6">
            <w:pPr>
              <w:pStyle w:val="ListParagraph"/>
              <w:numPr>
                <w:ilvl w:val="0"/>
                <w:numId w:val="65"/>
              </w:numPr>
              <w:spacing w:line="360" w:lineRule="auto"/>
              <w:ind w:left="317" w:hanging="284"/>
              <w:rPr>
                <w:lang w:val="id-ID"/>
              </w:rPr>
            </w:pPr>
            <w:r w:rsidRPr="003849DA">
              <w:rPr>
                <w:lang w:val="id-ID"/>
              </w:rPr>
              <w:t>Merupakan 2 digit awal dari setiap Kode Member.</w:t>
            </w:r>
          </w:p>
        </w:tc>
      </w:tr>
      <w:tr w:rsidR="00885F41" w:rsidRPr="003849DA" w14:paraId="07AE1EE2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3F9136EA" w14:textId="39438D33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8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0F4828E" w14:textId="7542DCD3" w:rsidR="00885F41" w:rsidRPr="003849DA" w:rsidRDefault="00885F41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BUYER SID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F41495D" w14:textId="3E66B7BE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06A87571" w14:textId="319ECA70" w:rsidR="00885F41" w:rsidRPr="003849DA" w:rsidRDefault="00885F41" w:rsidP="00EC7B64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</w:t>
            </w:r>
            <w:r w:rsidR="00EC7B64">
              <w:t>N</w:t>
            </w:r>
            <w:r w:rsidR="00EC7B64" w:rsidRPr="003849DA">
              <w:rPr>
                <w:lang w:val="id-ID"/>
              </w:rPr>
              <w:t xml:space="preserve">omor </w:t>
            </w:r>
            <w:r w:rsidR="00EC7B64">
              <w:t>T</w:t>
            </w:r>
            <w:r w:rsidR="00EC7B64" w:rsidRPr="003849DA">
              <w:rPr>
                <w:lang w:val="id-ID"/>
              </w:rPr>
              <w:t xml:space="preserve">unggal </w:t>
            </w:r>
            <w:r w:rsidR="00EC7B64">
              <w:t>I</w:t>
            </w:r>
            <w:r w:rsidR="00EC7B64" w:rsidRPr="003849DA">
              <w:rPr>
                <w:lang w:val="id-ID"/>
              </w:rPr>
              <w:t xml:space="preserve">dentitas </w:t>
            </w:r>
            <w:r w:rsidR="00EC7B64">
              <w:t>P</w:t>
            </w:r>
            <w:r w:rsidR="00EC7B64" w:rsidRPr="003849DA">
              <w:rPr>
                <w:lang w:val="id-ID"/>
              </w:rPr>
              <w:t xml:space="preserve">emodal </w:t>
            </w:r>
            <w:r w:rsidR="00C14E2F" w:rsidRPr="003849DA">
              <w:rPr>
                <w:lang w:val="id-ID"/>
              </w:rPr>
              <w:t>(</w:t>
            </w:r>
            <w:r w:rsidR="00C14E2F" w:rsidRPr="003849DA">
              <w:rPr>
                <w:i/>
                <w:lang w:val="id-ID"/>
              </w:rPr>
              <w:t>Single Investor Identification</w:t>
            </w:r>
            <w:r w:rsidR="00C14E2F" w:rsidRPr="003849DA">
              <w:rPr>
                <w:lang w:val="id-ID"/>
              </w:rPr>
              <w:t>)</w:t>
            </w:r>
            <w:r w:rsidRPr="003849DA">
              <w:rPr>
                <w:lang w:val="id-ID"/>
              </w:rPr>
              <w:t xml:space="preserve"> milik BUYER CODE</w:t>
            </w:r>
          </w:p>
        </w:tc>
      </w:tr>
      <w:tr w:rsidR="00885F41" w:rsidRPr="003849DA" w14:paraId="5AE4BBF4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3F791C67" w14:textId="209C9AE3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9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4437196" w14:textId="0E66D7F0" w:rsidR="00885F41" w:rsidRPr="003849DA" w:rsidRDefault="00885F41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SECURITY  CODE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A695CFC" w14:textId="05A3D80E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4721130D" w14:textId="4E8E467E" w:rsidR="00885F41" w:rsidRPr="003849DA" w:rsidRDefault="00885F41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 informasi sekuritas yang diperdagangkan</w:t>
            </w:r>
          </w:p>
        </w:tc>
      </w:tr>
      <w:tr w:rsidR="00885F41" w:rsidRPr="003849DA" w14:paraId="7B22A07D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484F00B4" w14:textId="32EECD15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10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9DADDCC" w14:textId="7A73DDA2" w:rsidR="00885F41" w:rsidRPr="003849DA" w:rsidRDefault="00885F41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QUANTITY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C7B9DDE" w14:textId="79A4575E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2D6447C8" w14:textId="196CD7FA" w:rsidR="00885F41" w:rsidRPr="003849DA" w:rsidRDefault="00885F41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 jumlah sekuritas yang diperdagangkan</w:t>
            </w:r>
          </w:p>
        </w:tc>
      </w:tr>
      <w:tr w:rsidR="00885F41" w:rsidRPr="003849DA" w14:paraId="7A5B5BBB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6D3E0338" w14:textId="0E3E7792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11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F0E5EFF" w14:textId="4A0A845D" w:rsidR="00885F41" w:rsidRPr="003849DA" w:rsidRDefault="00885F41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PRICE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55F4CF4" w14:textId="30B89986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14181146" w14:textId="3AE38C12" w:rsidR="00885F41" w:rsidRPr="003849DA" w:rsidRDefault="00885F41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 informasi harga dari sekuritas yang diperdagangkan</w:t>
            </w:r>
          </w:p>
        </w:tc>
      </w:tr>
      <w:tr w:rsidR="00885F41" w:rsidRPr="003849DA" w14:paraId="012B352E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3F193C82" w14:textId="0D7DE6D2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12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6332770" w14:textId="1084CF03" w:rsidR="00885F41" w:rsidRPr="003849DA" w:rsidRDefault="00885F41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MARKET VALUE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37CBE3E" w14:textId="34E68492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S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539B2019" w14:textId="56A699EF" w:rsidR="00885F41" w:rsidRPr="003849DA" w:rsidRDefault="00885F41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 informasi harga pasar yang terbentuk saat perdagangan.</w:t>
            </w:r>
          </w:p>
        </w:tc>
      </w:tr>
      <w:tr w:rsidR="00885F41" w:rsidRPr="003849DA" w14:paraId="32835CF5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146EF06F" w14:textId="320CC468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13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F0A8473" w14:textId="520656CB" w:rsidR="00885F41" w:rsidRPr="003849DA" w:rsidRDefault="00885F41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Download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1881D79" w14:textId="46391809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-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6DDF81CC" w14:textId="426D5360" w:rsidR="00885F41" w:rsidRPr="003849DA" w:rsidRDefault="00885F41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Berupa tombol untuk melakukan unduh data ke dalam berkas excel.</w:t>
            </w:r>
          </w:p>
        </w:tc>
      </w:tr>
      <w:tr w:rsidR="00885F41" w:rsidRPr="003849DA" w14:paraId="10790F7B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5B986809" w14:textId="2ED79383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14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0DC0155" w14:textId="583C8622" w:rsidR="00885F41" w:rsidRPr="003849DA" w:rsidRDefault="00885F41" w:rsidP="00506E72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Back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32BC81D" w14:textId="175BF873" w:rsidR="00885F41" w:rsidRPr="003849DA" w:rsidRDefault="00885F41" w:rsidP="00506E72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-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11A8B6CA" w14:textId="7848EBD7" w:rsidR="00885F41" w:rsidRPr="003849DA" w:rsidRDefault="00885F41" w:rsidP="00837EF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Berupa tombol untuk kembali ke halaman semula pencarian data.</w:t>
            </w:r>
          </w:p>
        </w:tc>
      </w:tr>
    </w:tbl>
    <w:p w14:paraId="63670AE1" w14:textId="77777777" w:rsidR="00D64F48" w:rsidRPr="003849DA" w:rsidRDefault="00D64F48" w:rsidP="00837EF6">
      <w:pPr>
        <w:rPr>
          <w:lang w:val="id-ID"/>
        </w:rPr>
      </w:pPr>
    </w:p>
    <w:p w14:paraId="441601B8" w14:textId="376A9460" w:rsidR="00C14E2F" w:rsidRPr="003849DA" w:rsidRDefault="00C14E2F" w:rsidP="00837EF6">
      <w:pPr>
        <w:pStyle w:val="ListParagraph"/>
        <w:numPr>
          <w:ilvl w:val="0"/>
          <w:numId w:val="61"/>
        </w:numPr>
        <w:spacing w:after="0" w:line="360" w:lineRule="auto"/>
        <w:ind w:left="1418" w:hanging="284"/>
        <w:rPr>
          <w:lang w:val="id-ID"/>
        </w:rPr>
      </w:pPr>
      <w:r w:rsidRPr="003849DA">
        <w:rPr>
          <w:lang w:val="id-ID"/>
        </w:rPr>
        <w:t xml:space="preserve">Untuk data </w:t>
      </w:r>
      <w:r w:rsidR="00B236E4" w:rsidRPr="003849DA">
        <w:rPr>
          <w:i/>
          <w:lang w:val="id-ID"/>
        </w:rPr>
        <w:t>corporate</w:t>
      </w:r>
      <w:r w:rsidRPr="003849DA">
        <w:rPr>
          <w:lang w:val="id-ID"/>
        </w:rPr>
        <w:t xml:space="preserve"> </w:t>
      </w:r>
      <w:r w:rsidR="00B236E4" w:rsidRPr="003849DA">
        <w:rPr>
          <w:i/>
          <w:lang w:val="id-ID"/>
        </w:rPr>
        <w:t>action</w:t>
      </w:r>
      <w:r w:rsidRPr="003849DA">
        <w:rPr>
          <w:lang w:val="id-ID"/>
        </w:rPr>
        <w:t xml:space="preserve">, kesesuaian </w:t>
      </w:r>
      <w:r w:rsidR="006F5749" w:rsidRPr="003849DA">
        <w:rPr>
          <w:lang w:val="id-ID"/>
        </w:rPr>
        <w:t xml:space="preserve">data terletak pada </w:t>
      </w:r>
      <w:r w:rsidRPr="003849DA">
        <w:rPr>
          <w:lang w:val="id-ID"/>
        </w:rPr>
        <w:t xml:space="preserve">isian parameter pencarian </w:t>
      </w:r>
      <w:r w:rsidR="006F5749" w:rsidRPr="003849DA">
        <w:rPr>
          <w:lang w:val="id-ID"/>
        </w:rPr>
        <w:t>dengan kolom PAYMENT DATE dan ID MEMBER.</w:t>
      </w:r>
    </w:p>
    <w:p w14:paraId="3FACBCC6" w14:textId="5DD4BB7C" w:rsidR="006F5749" w:rsidRPr="003849DA" w:rsidRDefault="006F5749" w:rsidP="00837EF6">
      <w:pPr>
        <w:pStyle w:val="ListParagraph"/>
        <w:numPr>
          <w:ilvl w:val="0"/>
          <w:numId w:val="61"/>
        </w:numPr>
        <w:spacing w:after="0" w:line="360" w:lineRule="auto"/>
        <w:ind w:left="1418" w:hanging="284"/>
        <w:rPr>
          <w:lang w:val="id-ID"/>
        </w:rPr>
      </w:pPr>
      <w:r w:rsidRPr="003849DA">
        <w:rPr>
          <w:lang w:val="id-ID"/>
        </w:rPr>
        <w:t xml:space="preserve">Untuk data AKSes </w:t>
      </w:r>
      <w:r w:rsidR="00962077" w:rsidRPr="003849DA">
        <w:rPr>
          <w:i/>
          <w:lang w:val="id-ID"/>
        </w:rPr>
        <w:t>log</w:t>
      </w:r>
      <w:r w:rsidR="00B236E4" w:rsidRPr="003849DA">
        <w:rPr>
          <w:i/>
          <w:lang w:val="id-ID"/>
        </w:rPr>
        <w:t>in</w:t>
      </w:r>
      <w:r w:rsidRPr="003849DA">
        <w:rPr>
          <w:lang w:val="id-ID"/>
        </w:rPr>
        <w:t>, kesesuaian data terletak pada isian parameter pencarian dengan kolom ID ACCOUNT dan CREATE DATE.</w:t>
      </w:r>
    </w:p>
    <w:p w14:paraId="4DAC54D8" w14:textId="1BACA94B" w:rsidR="006F5749" w:rsidRPr="003849DA" w:rsidRDefault="006F5749" w:rsidP="00837EF6">
      <w:pPr>
        <w:pStyle w:val="ListParagraph"/>
        <w:numPr>
          <w:ilvl w:val="0"/>
          <w:numId w:val="61"/>
        </w:numPr>
        <w:spacing w:after="0" w:line="360" w:lineRule="auto"/>
        <w:ind w:left="1418" w:hanging="284"/>
        <w:rPr>
          <w:lang w:val="id-ID"/>
        </w:rPr>
      </w:pPr>
      <w:r w:rsidRPr="003849DA">
        <w:rPr>
          <w:lang w:val="id-ID"/>
        </w:rPr>
        <w:t xml:space="preserve">Untuk data transaksi bursa, kesesuaian data terletak pada isian SELLER CODE/BUYER CODE dan TRADE DATE. </w:t>
      </w:r>
    </w:p>
    <w:p w14:paraId="72CBED44" w14:textId="3FE8B9AD" w:rsidR="00C14E2F" w:rsidRPr="003849DA" w:rsidRDefault="00C14E2F" w:rsidP="00837EF6">
      <w:pPr>
        <w:pStyle w:val="ListParagraph"/>
        <w:numPr>
          <w:ilvl w:val="0"/>
          <w:numId w:val="61"/>
        </w:numPr>
        <w:spacing w:after="0" w:line="360" w:lineRule="auto"/>
        <w:ind w:left="1418" w:hanging="284"/>
        <w:rPr>
          <w:lang w:val="id-ID"/>
        </w:rPr>
      </w:pPr>
      <w:r w:rsidRPr="003849DA">
        <w:rPr>
          <w:lang w:val="id-ID"/>
        </w:rPr>
        <w:t>Ketiga data hasil pencarian seperti gambar di atas bisa diunduh menjadi 1</w:t>
      </w:r>
      <w:r w:rsidR="00EC7B64">
        <w:t xml:space="preserve"> (satu)</w:t>
      </w:r>
      <w:r w:rsidRPr="003849DA">
        <w:rPr>
          <w:lang w:val="id-ID"/>
        </w:rPr>
        <w:t xml:space="preserve"> berkas excel. Format </w:t>
      </w:r>
      <w:r w:rsidRPr="003849DA">
        <w:rPr>
          <w:i/>
          <w:lang w:val="id-ID"/>
        </w:rPr>
        <w:t>timestamp</w:t>
      </w:r>
      <w:r w:rsidRPr="003849DA">
        <w:rPr>
          <w:lang w:val="id-ID"/>
        </w:rPr>
        <w:t xml:space="preserve"> yang ditetapkan untuk penamaan berkas dalam format excel adalah </w:t>
      </w:r>
      <w:r w:rsidRPr="003849DA">
        <w:rPr>
          <w:rFonts w:asciiTheme="minorHAnsi" w:hAnsiTheme="minorHAnsi"/>
          <w:lang w:val="id-ID"/>
        </w:rPr>
        <w:t>YYYYMMDDhhmmss (tahun, bulan, tanggal, jam, menit, detik)</w:t>
      </w:r>
      <w:r w:rsidRPr="003849DA">
        <w:rPr>
          <w:lang w:val="id-ID"/>
        </w:rPr>
        <w:t xml:space="preserve"> setelah keterangan sesuai isian parameter data pencarian. </w:t>
      </w:r>
    </w:p>
    <w:p w14:paraId="0C3F5BF7" w14:textId="145A4A95" w:rsidR="00C14E2F" w:rsidRPr="003849DA" w:rsidRDefault="00C14E2F" w:rsidP="00837EF6">
      <w:pPr>
        <w:pStyle w:val="ListParagraph"/>
        <w:numPr>
          <w:ilvl w:val="0"/>
          <w:numId w:val="61"/>
        </w:numPr>
        <w:spacing w:after="0" w:line="360" w:lineRule="auto"/>
        <w:ind w:left="1418" w:hanging="284"/>
        <w:rPr>
          <w:lang w:val="id-ID"/>
        </w:rPr>
      </w:pPr>
      <w:r w:rsidRPr="003849DA">
        <w:rPr>
          <w:lang w:val="id-ID"/>
        </w:rPr>
        <w:t xml:space="preserve">Contoh </w:t>
      </w:r>
      <w:r w:rsidRPr="003849DA">
        <w:rPr>
          <w:i/>
          <w:lang w:val="id-ID"/>
        </w:rPr>
        <w:t>default</w:t>
      </w:r>
      <w:r w:rsidRPr="003849DA">
        <w:rPr>
          <w:lang w:val="id-ID"/>
        </w:rPr>
        <w:t xml:space="preserve"> penamaan berkas data audit PSA dengan periode waktu pencarian di bulan Mei 2016 adalah : DAPSA_PP001_MAY2017_</w:t>
      </w:r>
      <w:r w:rsidRPr="003849DA">
        <w:rPr>
          <w:rFonts w:asciiTheme="minorHAnsi" w:hAnsiTheme="minorHAnsi"/>
          <w:lang w:val="id-ID"/>
        </w:rPr>
        <w:t>20180130151100</w:t>
      </w:r>
      <w:r w:rsidRPr="003849DA">
        <w:rPr>
          <w:lang w:val="id-ID"/>
        </w:rPr>
        <w:t>.xls</w:t>
      </w:r>
    </w:p>
    <w:p w14:paraId="65D9799C" w14:textId="37AD17DF" w:rsidR="00C14E2F" w:rsidRPr="003849DA" w:rsidRDefault="00C14E2F" w:rsidP="00837EF6">
      <w:pPr>
        <w:pStyle w:val="ListParagraph"/>
        <w:numPr>
          <w:ilvl w:val="0"/>
          <w:numId w:val="61"/>
        </w:numPr>
        <w:spacing w:after="0" w:line="360" w:lineRule="auto"/>
        <w:ind w:left="1418" w:hanging="284"/>
        <w:rPr>
          <w:lang w:val="id-ID"/>
        </w:rPr>
      </w:pPr>
      <w:r w:rsidRPr="003849DA">
        <w:rPr>
          <w:lang w:val="id-ID"/>
        </w:rPr>
        <w:t>Tampilan berkas excel setelah proses unduh berhasil adalah seperti berikut ini :</w:t>
      </w:r>
    </w:p>
    <w:p w14:paraId="59E6BFA9" w14:textId="77777777" w:rsidR="006F5749" w:rsidRPr="003849DA" w:rsidRDefault="00C14E2F" w:rsidP="00837EF6">
      <w:pPr>
        <w:keepNext/>
        <w:spacing w:after="0" w:line="360" w:lineRule="auto"/>
        <w:ind w:left="1418"/>
        <w:rPr>
          <w:lang w:val="id-ID"/>
        </w:rPr>
      </w:pPr>
      <w:r w:rsidRPr="003849DA">
        <w:rPr>
          <w:noProof/>
        </w:rPr>
        <w:drawing>
          <wp:inline distT="0" distB="0" distL="0" distR="0" wp14:anchorId="2545B123" wp14:editId="569202B2">
            <wp:extent cx="4963886" cy="2240280"/>
            <wp:effectExtent l="19050" t="19050" r="27305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6508" cy="2241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2F91C6" w14:textId="1B6BCF3A" w:rsidR="00C14E2F" w:rsidRPr="003849DA" w:rsidRDefault="006F5749" w:rsidP="00837EF6">
      <w:pPr>
        <w:pStyle w:val="Caption"/>
        <w:ind w:left="1560"/>
        <w:jc w:val="center"/>
        <w:rPr>
          <w:lang w:val="id-ID"/>
        </w:rPr>
      </w:pPr>
      <w:bookmarkStart w:id="87" w:name="_Toc508094767"/>
      <w:r w:rsidRPr="003849DA">
        <w:rPr>
          <w:lang w:val="id-ID"/>
        </w:rPr>
        <w:t xml:space="preserve">Gambar </w:t>
      </w:r>
      <w:r w:rsidR="003849DA" w:rsidRPr="003849DA">
        <w:rPr>
          <w:lang w:val="id-ID"/>
        </w:rPr>
        <w:fldChar w:fldCharType="begin"/>
      </w:r>
      <w:r w:rsidR="003849DA" w:rsidRPr="003849DA">
        <w:rPr>
          <w:lang w:val="id-ID"/>
        </w:rPr>
        <w:instrText xml:space="preserve"> SEQ Gambar \* ARABIC </w:instrText>
      </w:r>
      <w:r w:rsidR="003849DA" w:rsidRPr="003849DA">
        <w:rPr>
          <w:lang w:val="id-ID"/>
        </w:rPr>
        <w:fldChar w:fldCharType="separate"/>
      </w:r>
      <w:r w:rsidR="00C4270A" w:rsidRPr="003849DA">
        <w:rPr>
          <w:noProof/>
          <w:lang w:val="id-ID"/>
        </w:rPr>
        <w:t>8</w:t>
      </w:r>
      <w:r w:rsidR="003849DA" w:rsidRPr="003849DA">
        <w:rPr>
          <w:noProof/>
          <w:lang w:val="id-ID"/>
        </w:rPr>
        <w:fldChar w:fldCharType="end"/>
      </w:r>
      <w:r w:rsidRPr="003849DA">
        <w:rPr>
          <w:lang w:val="id-ID"/>
        </w:rPr>
        <w:t xml:space="preserve">.  </w:t>
      </w:r>
      <w:r w:rsidR="00BC640E" w:rsidRPr="003849DA">
        <w:rPr>
          <w:lang w:val="id-ID"/>
        </w:rPr>
        <w:t xml:space="preserve">Data </w:t>
      </w:r>
      <w:r w:rsidR="00B236E4" w:rsidRPr="003849DA">
        <w:rPr>
          <w:i/>
          <w:lang w:val="id-ID"/>
        </w:rPr>
        <w:t>Corporate</w:t>
      </w:r>
      <w:r w:rsidR="00BC640E" w:rsidRPr="003849DA">
        <w:rPr>
          <w:lang w:val="id-ID"/>
        </w:rPr>
        <w:t xml:space="preserve"> </w:t>
      </w:r>
      <w:r w:rsidR="00B236E4" w:rsidRPr="003849DA">
        <w:rPr>
          <w:i/>
          <w:lang w:val="id-ID"/>
        </w:rPr>
        <w:t>Action</w:t>
      </w:r>
      <w:r w:rsidR="00BC640E" w:rsidRPr="003849DA">
        <w:rPr>
          <w:lang w:val="id-ID"/>
        </w:rPr>
        <w:t xml:space="preserve"> Dalam Berkas Excel</w:t>
      </w:r>
      <w:bookmarkEnd w:id="87"/>
    </w:p>
    <w:p w14:paraId="0B88FA13" w14:textId="77777777" w:rsidR="006F5749" w:rsidRPr="003849DA" w:rsidRDefault="00C14E2F" w:rsidP="00837EF6">
      <w:pPr>
        <w:keepNext/>
        <w:spacing w:after="0" w:line="360" w:lineRule="auto"/>
        <w:ind w:left="1418"/>
        <w:rPr>
          <w:lang w:val="id-ID"/>
        </w:rPr>
      </w:pPr>
      <w:r w:rsidRPr="003849DA">
        <w:rPr>
          <w:noProof/>
        </w:rPr>
        <w:drawing>
          <wp:inline distT="0" distB="0" distL="0" distR="0" wp14:anchorId="19BB9099" wp14:editId="1160918A">
            <wp:extent cx="4973934" cy="2242820"/>
            <wp:effectExtent l="19050" t="19050" r="17780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6334" cy="2243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4379D3" w14:textId="625398FC" w:rsidR="00C14E2F" w:rsidRPr="003849DA" w:rsidRDefault="006F5749" w:rsidP="00837EF6">
      <w:pPr>
        <w:pStyle w:val="Caption"/>
        <w:ind w:left="1418"/>
        <w:jc w:val="center"/>
        <w:rPr>
          <w:lang w:val="id-ID"/>
        </w:rPr>
      </w:pPr>
      <w:bookmarkStart w:id="88" w:name="_Toc508094768"/>
      <w:r w:rsidRPr="003849DA">
        <w:rPr>
          <w:lang w:val="id-ID"/>
        </w:rPr>
        <w:t xml:space="preserve">Gambar </w:t>
      </w:r>
      <w:r w:rsidR="003849DA" w:rsidRPr="003849DA">
        <w:rPr>
          <w:lang w:val="id-ID"/>
        </w:rPr>
        <w:fldChar w:fldCharType="begin"/>
      </w:r>
      <w:r w:rsidR="003849DA" w:rsidRPr="003849DA">
        <w:rPr>
          <w:lang w:val="id-ID"/>
        </w:rPr>
        <w:instrText xml:space="preserve"> SEQ Gambar \* ARABIC </w:instrText>
      </w:r>
      <w:r w:rsidR="003849DA" w:rsidRPr="003849DA">
        <w:rPr>
          <w:lang w:val="id-ID"/>
        </w:rPr>
        <w:fldChar w:fldCharType="separate"/>
      </w:r>
      <w:r w:rsidR="00C4270A" w:rsidRPr="003849DA">
        <w:rPr>
          <w:noProof/>
          <w:lang w:val="id-ID"/>
        </w:rPr>
        <w:t>9</w:t>
      </w:r>
      <w:r w:rsidR="003849DA" w:rsidRPr="003849DA">
        <w:rPr>
          <w:noProof/>
          <w:lang w:val="id-ID"/>
        </w:rPr>
        <w:fldChar w:fldCharType="end"/>
      </w:r>
      <w:r w:rsidRPr="003849DA">
        <w:rPr>
          <w:lang w:val="id-ID"/>
        </w:rPr>
        <w:t xml:space="preserve">.  </w:t>
      </w:r>
      <w:r w:rsidR="00BC640E" w:rsidRPr="003849DA">
        <w:rPr>
          <w:lang w:val="id-ID"/>
        </w:rPr>
        <w:t xml:space="preserve">Data AKSes </w:t>
      </w:r>
      <w:r w:rsidR="00962077" w:rsidRPr="003849DA">
        <w:rPr>
          <w:i/>
          <w:lang w:val="id-ID"/>
        </w:rPr>
        <w:t>Log</w:t>
      </w:r>
      <w:r w:rsidR="00B236E4" w:rsidRPr="003849DA">
        <w:rPr>
          <w:i/>
          <w:lang w:val="id-ID"/>
        </w:rPr>
        <w:t>in</w:t>
      </w:r>
      <w:r w:rsidR="00BC640E" w:rsidRPr="003849DA">
        <w:rPr>
          <w:lang w:val="id-ID"/>
        </w:rPr>
        <w:t xml:space="preserve"> Dalam Berkas Excel</w:t>
      </w:r>
      <w:bookmarkEnd w:id="88"/>
    </w:p>
    <w:p w14:paraId="302BE907" w14:textId="77777777" w:rsidR="006F5749" w:rsidRPr="003849DA" w:rsidRDefault="00C14E2F" w:rsidP="00837EF6">
      <w:pPr>
        <w:keepNext/>
        <w:spacing w:after="0" w:line="360" w:lineRule="auto"/>
        <w:ind w:left="1418"/>
        <w:rPr>
          <w:lang w:val="id-ID"/>
        </w:rPr>
      </w:pPr>
      <w:r w:rsidRPr="003849DA">
        <w:rPr>
          <w:noProof/>
        </w:rPr>
        <w:drawing>
          <wp:inline distT="0" distB="0" distL="0" distR="0" wp14:anchorId="17ECA07D" wp14:editId="07508371">
            <wp:extent cx="4963795" cy="2212975"/>
            <wp:effectExtent l="19050" t="19050" r="27305" b="158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5062" cy="2213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606E20" w14:textId="410CDD4F" w:rsidR="00C14E2F" w:rsidRPr="003849DA" w:rsidRDefault="006F5749" w:rsidP="00837EF6">
      <w:pPr>
        <w:pStyle w:val="Caption"/>
        <w:spacing w:after="0" w:line="360" w:lineRule="auto"/>
        <w:ind w:left="1418"/>
        <w:jc w:val="center"/>
        <w:rPr>
          <w:lang w:val="id-ID"/>
        </w:rPr>
      </w:pPr>
      <w:bookmarkStart w:id="89" w:name="_Toc508094769"/>
      <w:r w:rsidRPr="003849DA">
        <w:rPr>
          <w:lang w:val="id-ID"/>
        </w:rPr>
        <w:t xml:space="preserve">Gambar </w:t>
      </w:r>
      <w:r w:rsidR="003849DA" w:rsidRPr="003849DA">
        <w:rPr>
          <w:lang w:val="id-ID"/>
        </w:rPr>
        <w:fldChar w:fldCharType="begin"/>
      </w:r>
      <w:r w:rsidR="003849DA" w:rsidRPr="003849DA">
        <w:rPr>
          <w:lang w:val="id-ID"/>
        </w:rPr>
        <w:instrText xml:space="preserve"> SEQ Gambar \* ARABIC </w:instrText>
      </w:r>
      <w:r w:rsidR="003849DA" w:rsidRPr="003849DA">
        <w:rPr>
          <w:lang w:val="id-ID"/>
        </w:rPr>
        <w:fldChar w:fldCharType="separate"/>
      </w:r>
      <w:r w:rsidR="00C4270A" w:rsidRPr="003849DA">
        <w:rPr>
          <w:noProof/>
          <w:lang w:val="id-ID"/>
        </w:rPr>
        <w:t>10</w:t>
      </w:r>
      <w:r w:rsidR="003849DA" w:rsidRPr="003849DA">
        <w:rPr>
          <w:noProof/>
          <w:lang w:val="id-ID"/>
        </w:rPr>
        <w:fldChar w:fldCharType="end"/>
      </w:r>
      <w:r w:rsidRPr="003849DA">
        <w:rPr>
          <w:lang w:val="id-ID"/>
        </w:rPr>
        <w:t xml:space="preserve">.  </w:t>
      </w:r>
      <w:r w:rsidR="00BC640E" w:rsidRPr="003849DA">
        <w:rPr>
          <w:lang w:val="id-ID"/>
        </w:rPr>
        <w:t>Data Transaksi Bursa Dalam Berkas Excel</w:t>
      </w:r>
      <w:bookmarkEnd w:id="89"/>
    </w:p>
    <w:p w14:paraId="7D937BF9" w14:textId="77777777" w:rsidR="009628C0" w:rsidRPr="003849DA" w:rsidRDefault="009628C0" w:rsidP="00837EF6">
      <w:pPr>
        <w:spacing w:after="0" w:line="360" w:lineRule="auto"/>
        <w:rPr>
          <w:lang w:val="id-ID"/>
        </w:rPr>
      </w:pPr>
    </w:p>
    <w:p w14:paraId="34D903E3" w14:textId="4FD1AC7A" w:rsidR="005B1641" w:rsidRPr="003849DA" w:rsidRDefault="002C3F5F" w:rsidP="00837EF6">
      <w:pPr>
        <w:pStyle w:val="Heading2"/>
        <w:spacing w:before="0" w:line="360" w:lineRule="auto"/>
        <w:ind w:left="1134"/>
        <w:rPr>
          <w:lang w:val="id-ID"/>
        </w:rPr>
      </w:pPr>
      <w:bookmarkStart w:id="90" w:name="_Toc508094819"/>
      <w:r w:rsidRPr="003849DA">
        <w:rPr>
          <w:lang w:val="id-ID"/>
        </w:rPr>
        <w:t xml:space="preserve">Mekanisme Otomatisasi Untuk </w:t>
      </w:r>
      <w:r w:rsidR="00B236E4" w:rsidRPr="003849DA">
        <w:rPr>
          <w:i/>
          <w:lang w:val="id-ID"/>
        </w:rPr>
        <w:t>Query</w:t>
      </w:r>
      <w:r w:rsidRPr="003849DA">
        <w:rPr>
          <w:lang w:val="id-ID"/>
        </w:rPr>
        <w:t xml:space="preserve"> Manual Unit Penelitian</w:t>
      </w:r>
      <w:bookmarkEnd w:id="90"/>
    </w:p>
    <w:p w14:paraId="30DEEEC5" w14:textId="33C8F923" w:rsidR="00391C72" w:rsidRPr="003849DA" w:rsidRDefault="002B1B14" w:rsidP="00837EF6">
      <w:pPr>
        <w:tabs>
          <w:tab w:val="left" w:pos="1701"/>
        </w:tabs>
        <w:spacing w:after="0" w:line="360" w:lineRule="auto"/>
        <w:ind w:left="1134"/>
        <w:jc w:val="both"/>
        <w:rPr>
          <w:lang w:val="id-ID"/>
        </w:rPr>
      </w:pPr>
      <w:r w:rsidRPr="003849DA">
        <w:rPr>
          <w:lang w:val="id-ID"/>
        </w:rPr>
        <w:tab/>
        <w:t xml:space="preserve">Saat ini proses pengolahan data </w:t>
      </w:r>
      <w:r w:rsidR="000321FC" w:rsidRPr="003849DA">
        <w:rPr>
          <w:lang w:val="id-ID"/>
        </w:rPr>
        <w:t xml:space="preserve">audit PSA </w:t>
      </w:r>
      <w:r w:rsidRPr="003849DA">
        <w:rPr>
          <w:lang w:val="id-ID"/>
        </w:rPr>
        <w:t xml:space="preserve">masih dilakukan secara manual oleh Unit Penelitian KSEI, memakai </w:t>
      </w:r>
      <w:r w:rsidRPr="003849DA">
        <w:rPr>
          <w:i/>
          <w:lang w:val="id-ID"/>
        </w:rPr>
        <w:t xml:space="preserve">PL/SQL </w:t>
      </w:r>
      <w:r w:rsidR="00B236E4" w:rsidRPr="003849DA">
        <w:rPr>
          <w:i/>
          <w:lang w:val="id-ID"/>
        </w:rPr>
        <w:t>query</w:t>
      </w:r>
      <w:r w:rsidRPr="003849DA">
        <w:rPr>
          <w:lang w:val="id-ID"/>
        </w:rPr>
        <w:t xml:space="preserve">. Setelah pengembangan, </w:t>
      </w:r>
      <w:r w:rsidR="00B236E4" w:rsidRPr="003849DA">
        <w:rPr>
          <w:i/>
          <w:lang w:val="id-ID"/>
        </w:rPr>
        <w:t>query</w:t>
      </w:r>
      <w:r w:rsidRPr="003849DA">
        <w:rPr>
          <w:lang w:val="id-ID"/>
        </w:rPr>
        <w:t xml:space="preserve"> manual digantikan oleh sebuah </w:t>
      </w:r>
      <w:r w:rsidR="00B236E4" w:rsidRPr="003849DA">
        <w:rPr>
          <w:i/>
          <w:lang w:val="id-ID"/>
        </w:rPr>
        <w:t>procedure</w:t>
      </w:r>
      <w:r w:rsidRPr="003849DA">
        <w:rPr>
          <w:lang w:val="id-ID"/>
        </w:rPr>
        <w:t xml:space="preserve"> yang berjalan otomatis setiap hari di </w:t>
      </w:r>
      <w:r w:rsidRPr="003849DA">
        <w:rPr>
          <w:i/>
          <w:lang w:val="id-ID"/>
        </w:rPr>
        <w:t>database</w:t>
      </w:r>
      <w:r w:rsidRPr="003849DA">
        <w:rPr>
          <w:lang w:val="id-ID"/>
        </w:rPr>
        <w:t xml:space="preserve">, sehingga terbuka kemungkinan untuk </w:t>
      </w:r>
      <w:r w:rsidR="00B236E4" w:rsidRPr="003849DA">
        <w:rPr>
          <w:i/>
          <w:lang w:val="id-ID"/>
        </w:rPr>
        <w:t>query</w:t>
      </w:r>
      <w:r w:rsidRPr="003849DA">
        <w:rPr>
          <w:lang w:val="id-ID"/>
        </w:rPr>
        <w:t xml:space="preserve"> manual itu dioptimalisasi. Oleh karena itu pembahasan lebih lanjut terkait </w:t>
      </w:r>
      <w:r w:rsidR="00B236E4" w:rsidRPr="003849DA">
        <w:rPr>
          <w:i/>
          <w:lang w:val="id-ID"/>
        </w:rPr>
        <w:t>query</w:t>
      </w:r>
      <w:r w:rsidRPr="003849DA">
        <w:rPr>
          <w:lang w:val="id-ID"/>
        </w:rPr>
        <w:t xml:space="preserve"> manual di atas bisa dilakukan untuk kebutuhan tersebut, setelah BRS disetujui untuk sebelum kemudian dilanjutkan ke fase pengembangan. </w:t>
      </w:r>
      <w:r w:rsidR="009E63D3">
        <w:t>N</w:t>
      </w:r>
      <w:r w:rsidRPr="003849DA">
        <w:rPr>
          <w:lang w:val="id-ID"/>
        </w:rPr>
        <w:t xml:space="preserve">antinya data hasil pencarian akan disimpan dalam sebuah tabel tersendiri, sehingga mempermudah dilakukan pengecekan ulang data secara manual di luar aplikasi intranet. </w:t>
      </w:r>
    </w:p>
    <w:p w14:paraId="5CD336BE" w14:textId="26BBAD8F" w:rsidR="006B5E54" w:rsidRPr="003849DA" w:rsidRDefault="006B5E54" w:rsidP="006B5E54">
      <w:pPr>
        <w:tabs>
          <w:tab w:val="left" w:pos="1701"/>
        </w:tabs>
        <w:spacing w:after="0" w:line="360" w:lineRule="auto"/>
        <w:ind w:left="1134"/>
        <w:jc w:val="both"/>
        <w:rPr>
          <w:lang w:val="id-ID"/>
        </w:rPr>
      </w:pPr>
      <w:r w:rsidRPr="003849DA">
        <w:rPr>
          <w:lang w:val="id-ID"/>
        </w:rPr>
        <w:t xml:space="preserve">Karena </w:t>
      </w:r>
      <w:r w:rsidR="00B236E4" w:rsidRPr="003849DA">
        <w:rPr>
          <w:i/>
          <w:lang w:val="id-ID"/>
        </w:rPr>
        <w:t>procedure</w:t>
      </w:r>
      <w:r w:rsidRPr="003849DA">
        <w:rPr>
          <w:lang w:val="id-ID"/>
        </w:rPr>
        <w:t xml:space="preserve"> ini akan berjalan otomatis, maka dibutuhkan tabel </w:t>
      </w:r>
      <w:r w:rsidR="00962077" w:rsidRPr="003849DA">
        <w:rPr>
          <w:i/>
          <w:lang w:val="id-ID"/>
        </w:rPr>
        <w:t>log</w:t>
      </w:r>
      <w:r w:rsidRPr="003849DA">
        <w:rPr>
          <w:lang w:val="id-ID"/>
        </w:rPr>
        <w:t xml:space="preserve"> guna memantau sukses tidaknya </w:t>
      </w:r>
      <w:r w:rsidR="00B236E4" w:rsidRPr="003849DA">
        <w:rPr>
          <w:i/>
          <w:lang w:val="id-ID"/>
        </w:rPr>
        <w:t>procedure</w:t>
      </w:r>
      <w:r w:rsidRPr="003849DA">
        <w:rPr>
          <w:lang w:val="id-ID"/>
        </w:rPr>
        <w:t xml:space="preserve"> tersebut dijalankan. Sebagai informasi, tabel </w:t>
      </w:r>
      <w:r w:rsidR="00962077" w:rsidRPr="003849DA">
        <w:rPr>
          <w:i/>
          <w:lang w:val="id-ID"/>
        </w:rPr>
        <w:t>log</w:t>
      </w:r>
      <w:r w:rsidRPr="003849DA">
        <w:rPr>
          <w:lang w:val="id-ID"/>
        </w:rPr>
        <w:t xml:space="preserve"> ini akan dipakai bersama-sama dengan pengembangan yang lain untuk mencatat kegiatan eksekusi </w:t>
      </w:r>
      <w:r w:rsidR="00B236E4" w:rsidRPr="003849DA">
        <w:rPr>
          <w:i/>
          <w:lang w:val="id-ID"/>
        </w:rPr>
        <w:t>procedure</w:t>
      </w:r>
      <w:r w:rsidRPr="003849DA">
        <w:rPr>
          <w:lang w:val="id-ID"/>
        </w:rPr>
        <w:t xml:space="preserve"> yang dijalankan berikut proses </w:t>
      </w:r>
      <w:r w:rsidRPr="003849DA">
        <w:rPr>
          <w:i/>
          <w:lang w:val="id-ID"/>
        </w:rPr>
        <w:t>email</w:t>
      </w:r>
      <w:r w:rsidRPr="003849DA">
        <w:rPr>
          <w:lang w:val="id-ID"/>
        </w:rPr>
        <w:t xml:space="preserve"> notifikasinya. Berikut struktur tabel </w:t>
      </w:r>
      <w:r w:rsidR="00962077" w:rsidRPr="003849DA">
        <w:rPr>
          <w:i/>
          <w:lang w:val="id-ID"/>
        </w:rPr>
        <w:t>log</w:t>
      </w:r>
      <w:r w:rsidRPr="003849DA">
        <w:rPr>
          <w:lang w:val="id-ID"/>
        </w:rPr>
        <w:t xml:space="preserve"> yang dipakai :</w:t>
      </w:r>
    </w:p>
    <w:p w14:paraId="5B167334" w14:textId="77777777" w:rsidR="006B5E54" w:rsidRPr="003849DA" w:rsidRDefault="006B5E54" w:rsidP="00837EF6">
      <w:pPr>
        <w:pStyle w:val="ListParagraph"/>
        <w:keepNext/>
        <w:tabs>
          <w:tab w:val="left" w:pos="1701"/>
        </w:tabs>
        <w:spacing w:after="0" w:line="360" w:lineRule="auto"/>
        <w:ind w:left="1134"/>
        <w:rPr>
          <w:lang w:val="id-ID"/>
        </w:rPr>
      </w:pPr>
      <w:r w:rsidRPr="003849DA">
        <w:rPr>
          <w:noProof/>
        </w:rPr>
        <w:drawing>
          <wp:inline distT="0" distB="0" distL="0" distR="0" wp14:anchorId="214D2AE5" wp14:editId="3D177F8C">
            <wp:extent cx="5214620" cy="703385"/>
            <wp:effectExtent l="0" t="0" r="508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277" cy="70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0FA7" w14:textId="687DE501" w:rsidR="006B5E54" w:rsidRPr="003849DA" w:rsidRDefault="006B5E54" w:rsidP="00837EF6">
      <w:pPr>
        <w:pStyle w:val="Caption"/>
        <w:ind w:left="1134"/>
        <w:jc w:val="center"/>
        <w:rPr>
          <w:lang w:val="id-ID"/>
        </w:rPr>
      </w:pPr>
      <w:bookmarkStart w:id="91" w:name="_Toc508094770"/>
      <w:r w:rsidRPr="003849DA">
        <w:rPr>
          <w:lang w:val="id-ID"/>
        </w:rPr>
        <w:t xml:space="preserve">Gambar </w:t>
      </w:r>
      <w:r w:rsidR="003849DA" w:rsidRPr="003849DA">
        <w:rPr>
          <w:lang w:val="id-ID"/>
        </w:rPr>
        <w:fldChar w:fldCharType="begin"/>
      </w:r>
      <w:r w:rsidR="003849DA" w:rsidRPr="003849DA">
        <w:rPr>
          <w:lang w:val="id-ID"/>
        </w:rPr>
        <w:instrText xml:space="preserve"> SEQ Gambar \* ARABIC </w:instrText>
      </w:r>
      <w:r w:rsidR="003849DA" w:rsidRPr="003849DA">
        <w:rPr>
          <w:lang w:val="id-ID"/>
        </w:rPr>
        <w:fldChar w:fldCharType="separate"/>
      </w:r>
      <w:r w:rsidR="00C4270A" w:rsidRPr="003849DA">
        <w:rPr>
          <w:noProof/>
          <w:lang w:val="id-ID"/>
        </w:rPr>
        <w:t>11</w:t>
      </w:r>
      <w:r w:rsidR="003849DA" w:rsidRPr="003849DA">
        <w:rPr>
          <w:noProof/>
          <w:lang w:val="id-ID"/>
        </w:rPr>
        <w:fldChar w:fldCharType="end"/>
      </w:r>
      <w:r w:rsidRPr="003849DA">
        <w:rPr>
          <w:lang w:val="id-ID"/>
        </w:rPr>
        <w:t>.  S</w:t>
      </w:r>
      <w:r w:rsidR="002F068F" w:rsidRPr="003849DA">
        <w:rPr>
          <w:lang w:val="id-ID"/>
        </w:rPr>
        <w:t xml:space="preserve">truktur Tabel </w:t>
      </w:r>
      <w:r w:rsidR="00962077" w:rsidRPr="003849DA">
        <w:rPr>
          <w:i/>
          <w:lang w:val="id-ID"/>
        </w:rPr>
        <w:t>Log</w:t>
      </w:r>
      <w:bookmarkEnd w:id="91"/>
    </w:p>
    <w:p w14:paraId="3C85DAC8" w14:textId="77777777" w:rsidR="006B5E54" w:rsidRPr="003849DA" w:rsidRDefault="006B5E54" w:rsidP="006B5E54">
      <w:pPr>
        <w:tabs>
          <w:tab w:val="left" w:pos="1701"/>
        </w:tabs>
        <w:spacing w:after="0" w:line="360" w:lineRule="auto"/>
        <w:ind w:left="1134"/>
        <w:jc w:val="both"/>
        <w:rPr>
          <w:lang w:val="id-ID"/>
        </w:rPr>
      </w:pPr>
      <w:r w:rsidRPr="003849DA">
        <w:rPr>
          <w:lang w:val="id-ID"/>
        </w:rPr>
        <w:t>Keterangan gambar :</w:t>
      </w:r>
    </w:p>
    <w:tbl>
      <w:tblPr>
        <w:tblStyle w:val="TableGrid"/>
        <w:tblW w:w="8222" w:type="dxa"/>
        <w:tblInd w:w="1129" w:type="dxa"/>
        <w:tblLayout w:type="fixed"/>
        <w:tblLook w:val="04A0" w:firstRow="1" w:lastRow="0" w:firstColumn="1" w:lastColumn="0" w:noHBand="0" w:noVBand="1"/>
      </w:tblPr>
      <w:tblGrid>
        <w:gridCol w:w="567"/>
        <w:gridCol w:w="1985"/>
        <w:gridCol w:w="5670"/>
      </w:tblGrid>
      <w:tr w:rsidR="006B5E54" w:rsidRPr="003849DA" w14:paraId="51B7E84E" w14:textId="77777777" w:rsidTr="001F4837">
        <w:trPr>
          <w:tblHeader/>
        </w:trPr>
        <w:tc>
          <w:tcPr>
            <w:tcW w:w="567" w:type="dxa"/>
            <w:shd w:val="clear" w:color="auto" w:fill="BFBFBF" w:themeFill="background1" w:themeFillShade="BF"/>
            <w:vAlign w:val="center"/>
          </w:tcPr>
          <w:p w14:paraId="7D684761" w14:textId="77777777" w:rsidR="006B5E54" w:rsidRPr="003849DA" w:rsidRDefault="006B5E54" w:rsidP="001F4837">
            <w:pPr>
              <w:pStyle w:val="ListParagraph"/>
              <w:spacing w:line="360" w:lineRule="auto"/>
              <w:ind w:left="0"/>
              <w:jc w:val="center"/>
              <w:rPr>
                <w:rFonts w:asciiTheme="minorHAnsi" w:hAnsiTheme="minorHAnsi"/>
                <w:b/>
                <w:color w:val="000000" w:themeColor="text1"/>
                <w:lang w:val="id-ID"/>
              </w:rPr>
            </w:pPr>
            <w:r w:rsidRPr="003849DA">
              <w:rPr>
                <w:rFonts w:asciiTheme="minorHAnsi" w:hAnsiTheme="minorHAnsi"/>
                <w:b/>
                <w:color w:val="000000" w:themeColor="text1"/>
                <w:lang w:val="id-ID"/>
              </w:rPr>
              <w:t>No.</w:t>
            </w:r>
          </w:p>
        </w:tc>
        <w:tc>
          <w:tcPr>
            <w:tcW w:w="1985" w:type="dxa"/>
            <w:shd w:val="clear" w:color="auto" w:fill="BFBFBF" w:themeFill="background1" w:themeFillShade="BF"/>
            <w:vAlign w:val="center"/>
          </w:tcPr>
          <w:p w14:paraId="24875F9B" w14:textId="77777777" w:rsidR="006B5E54" w:rsidRPr="003849DA" w:rsidRDefault="006B5E54" w:rsidP="001F4837">
            <w:pPr>
              <w:pStyle w:val="ListParagraph"/>
              <w:spacing w:line="360" w:lineRule="auto"/>
              <w:ind w:left="0"/>
              <w:jc w:val="center"/>
              <w:rPr>
                <w:rFonts w:asciiTheme="minorHAnsi" w:hAnsiTheme="minorHAnsi"/>
                <w:b/>
                <w:color w:val="000000" w:themeColor="text1"/>
                <w:lang w:val="id-ID"/>
              </w:rPr>
            </w:pPr>
            <w:r w:rsidRPr="003849DA">
              <w:rPr>
                <w:rFonts w:asciiTheme="minorHAnsi" w:hAnsiTheme="minorHAnsi"/>
                <w:b/>
                <w:color w:val="000000" w:themeColor="text1"/>
                <w:lang w:val="id-ID"/>
              </w:rPr>
              <w:t>Nama Kolom</w:t>
            </w:r>
          </w:p>
        </w:tc>
        <w:tc>
          <w:tcPr>
            <w:tcW w:w="5670" w:type="dxa"/>
            <w:shd w:val="clear" w:color="auto" w:fill="BFBFBF" w:themeFill="background1" w:themeFillShade="BF"/>
            <w:vAlign w:val="center"/>
          </w:tcPr>
          <w:p w14:paraId="786B9173" w14:textId="77777777" w:rsidR="006B5E54" w:rsidRPr="003849DA" w:rsidRDefault="006B5E54" w:rsidP="001F4837">
            <w:pPr>
              <w:pStyle w:val="ListParagraph"/>
              <w:spacing w:line="360" w:lineRule="auto"/>
              <w:ind w:left="0"/>
              <w:jc w:val="center"/>
              <w:rPr>
                <w:rFonts w:asciiTheme="minorHAnsi" w:hAnsiTheme="minorHAnsi"/>
                <w:b/>
                <w:color w:val="000000" w:themeColor="text1"/>
                <w:lang w:val="id-ID"/>
              </w:rPr>
            </w:pPr>
            <w:r w:rsidRPr="003849DA">
              <w:rPr>
                <w:rFonts w:asciiTheme="minorHAnsi" w:hAnsiTheme="minorHAnsi"/>
                <w:b/>
                <w:color w:val="000000" w:themeColor="text1"/>
                <w:lang w:val="id-ID"/>
              </w:rPr>
              <w:t>Keterangan</w:t>
            </w:r>
          </w:p>
        </w:tc>
      </w:tr>
      <w:tr w:rsidR="006B5E54" w:rsidRPr="003849DA" w14:paraId="5F8D7D2E" w14:textId="77777777" w:rsidTr="001F4837">
        <w:tc>
          <w:tcPr>
            <w:tcW w:w="567" w:type="dxa"/>
          </w:tcPr>
          <w:p w14:paraId="1757D82C" w14:textId="77777777" w:rsidR="006B5E54" w:rsidRPr="003849DA" w:rsidRDefault="006B5E54" w:rsidP="001F4837">
            <w:pPr>
              <w:pStyle w:val="ListParagraph"/>
              <w:spacing w:line="360" w:lineRule="auto"/>
              <w:ind w:left="34"/>
              <w:jc w:val="center"/>
              <w:rPr>
                <w:rFonts w:asciiTheme="minorHAnsi" w:hAnsiTheme="minorHAnsi"/>
                <w:color w:val="000000" w:themeColor="text1"/>
                <w:lang w:val="id-ID"/>
              </w:rPr>
            </w:pPr>
            <w:r w:rsidRPr="003849DA">
              <w:rPr>
                <w:rFonts w:asciiTheme="minorHAnsi" w:hAnsiTheme="minorHAnsi"/>
                <w:color w:val="000000" w:themeColor="text1"/>
                <w:lang w:val="id-ID"/>
              </w:rPr>
              <w:t>1</w:t>
            </w:r>
          </w:p>
        </w:tc>
        <w:tc>
          <w:tcPr>
            <w:tcW w:w="1985" w:type="dxa"/>
          </w:tcPr>
          <w:p w14:paraId="200CCFAD" w14:textId="77777777" w:rsidR="006B5E54" w:rsidRPr="003849DA" w:rsidRDefault="006B5E54" w:rsidP="001F4837">
            <w:pPr>
              <w:pStyle w:val="ListParagraph"/>
              <w:spacing w:line="360" w:lineRule="auto"/>
              <w:ind w:left="0"/>
              <w:jc w:val="left"/>
              <w:rPr>
                <w:rFonts w:asciiTheme="minorHAnsi" w:hAnsiTheme="minorHAnsi"/>
                <w:color w:val="000000" w:themeColor="text1"/>
                <w:lang w:val="id-ID"/>
              </w:rPr>
            </w:pPr>
            <w:r w:rsidRPr="003849DA">
              <w:rPr>
                <w:rFonts w:asciiTheme="minorHAnsi" w:hAnsiTheme="minorHAnsi"/>
                <w:color w:val="000000" w:themeColor="text1"/>
                <w:lang w:val="id-ID"/>
              </w:rPr>
              <w:t>START</w:t>
            </w:r>
          </w:p>
        </w:tc>
        <w:tc>
          <w:tcPr>
            <w:tcW w:w="5670" w:type="dxa"/>
          </w:tcPr>
          <w:p w14:paraId="2687E276" w14:textId="77777777" w:rsidR="006B5E54" w:rsidRPr="003849DA" w:rsidRDefault="006B5E54" w:rsidP="001F4837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37" w:hanging="213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Berisi data waktu eksekusi prosedur yang dijalankan</w:t>
            </w:r>
          </w:p>
          <w:p w14:paraId="46078EB3" w14:textId="77777777" w:rsidR="006B5E54" w:rsidRPr="003849DA" w:rsidRDefault="006B5E54" w:rsidP="001F4837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37" w:hanging="213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 xml:space="preserve">Formatnya adalah </w:t>
            </w:r>
            <w:r w:rsidRPr="003849DA">
              <w:rPr>
                <w:rFonts w:asciiTheme="minorHAnsi" w:hAnsiTheme="minorHAnsi"/>
                <w:i/>
                <w:lang w:val="id-ID"/>
              </w:rPr>
              <w:t>datetime.</w:t>
            </w:r>
          </w:p>
          <w:p w14:paraId="2AFA4DF5" w14:textId="77777777" w:rsidR="006B5E54" w:rsidRPr="003849DA" w:rsidRDefault="006B5E54" w:rsidP="001F4837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37" w:hanging="213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Contoh : 2018-01-08 14:15:05</w:t>
            </w:r>
          </w:p>
        </w:tc>
      </w:tr>
      <w:tr w:rsidR="006B5E54" w:rsidRPr="003849DA" w14:paraId="7D2A243C" w14:textId="77777777" w:rsidTr="001F4837">
        <w:tc>
          <w:tcPr>
            <w:tcW w:w="567" w:type="dxa"/>
          </w:tcPr>
          <w:p w14:paraId="52082AFF" w14:textId="77777777" w:rsidR="006B5E54" w:rsidRPr="003849DA" w:rsidRDefault="006B5E54" w:rsidP="001F4837">
            <w:pPr>
              <w:spacing w:line="360" w:lineRule="auto"/>
              <w:jc w:val="center"/>
              <w:rPr>
                <w:color w:val="000000" w:themeColor="text1"/>
                <w:lang w:val="id-ID"/>
              </w:rPr>
            </w:pPr>
            <w:r w:rsidRPr="003849DA">
              <w:rPr>
                <w:color w:val="000000" w:themeColor="text1"/>
                <w:lang w:val="id-ID"/>
              </w:rPr>
              <w:t>2</w:t>
            </w:r>
          </w:p>
        </w:tc>
        <w:tc>
          <w:tcPr>
            <w:tcW w:w="1985" w:type="dxa"/>
          </w:tcPr>
          <w:p w14:paraId="1E6657F3" w14:textId="77777777" w:rsidR="006B5E54" w:rsidRPr="003849DA" w:rsidRDefault="006B5E54" w:rsidP="001F4837">
            <w:pPr>
              <w:pStyle w:val="ListParagraph"/>
              <w:spacing w:line="360" w:lineRule="auto"/>
              <w:ind w:left="0"/>
              <w:jc w:val="left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END</w:t>
            </w:r>
          </w:p>
        </w:tc>
        <w:tc>
          <w:tcPr>
            <w:tcW w:w="5670" w:type="dxa"/>
          </w:tcPr>
          <w:p w14:paraId="5748BA8D" w14:textId="77777777" w:rsidR="006B5E54" w:rsidRPr="003849DA" w:rsidRDefault="006B5E54" w:rsidP="001F4837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37" w:hanging="213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Berisi data waktu prosedur selesai dijalankan</w:t>
            </w:r>
          </w:p>
          <w:p w14:paraId="1C2992AF" w14:textId="77777777" w:rsidR="006B5E54" w:rsidRPr="003849DA" w:rsidRDefault="006B5E54" w:rsidP="001F4837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37" w:hanging="213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 xml:space="preserve">Formatnya adalah </w:t>
            </w:r>
            <w:r w:rsidRPr="003849DA">
              <w:rPr>
                <w:rFonts w:asciiTheme="minorHAnsi" w:hAnsiTheme="minorHAnsi"/>
                <w:i/>
                <w:lang w:val="id-ID"/>
              </w:rPr>
              <w:t>datetime.</w:t>
            </w:r>
          </w:p>
          <w:p w14:paraId="01ED06CA" w14:textId="77777777" w:rsidR="006B5E54" w:rsidRPr="003849DA" w:rsidRDefault="006B5E54" w:rsidP="001F4837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37" w:hanging="213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Contoh : 2018-01-08 14:15:05</w:t>
            </w:r>
          </w:p>
        </w:tc>
      </w:tr>
      <w:tr w:rsidR="006B5E54" w:rsidRPr="003849DA" w14:paraId="05FC8734" w14:textId="77777777" w:rsidTr="001F4837">
        <w:tc>
          <w:tcPr>
            <w:tcW w:w="567" w:type="dxa"/>
          </w:tcPr>
          <w:p w14:paraId="54BCFC1F" w14:textId="77777777" w:rsidR="006B5E54" w:rsidRPr="003849DA" w:rsidRDefault="006B5E54" w:rsidP="001F4837">
            <w:pPr>
              <w:spacing w:line="360" w:lineRule="auto"/>
              <w:jc w:val="center"/>
              <w:rPr>
                <w:color w:val="000000" w:themeColor="text1"/>
                <w:lang w:val="id-ID"/>
              </w:rPr>
            </w:pPr>
            <w:r w:rsidRPr="003849DA">
              <w:rPr>
                <w:color w:val="000000" w:themeColor="text1"/>
                <w:lang w:val="id-ID"/>
              </w:rPr>
              <w:t>3</w:t>
            </w:r>
          </w:p>
        </w:tc>
        <w:tc>
          <w:tcPr>
            <w:tcW w:w="1985" w:type="dxa"/>
          </w:tcPr>
          <w:p w14:paraId="7121186F" w14:textId="77777777" w:rsidR="006B5E54" w:rsidRPr="003849DA" w:rsidRDefault="006B5E54" w:rsidP="001F4837">
            <w:pPr>
              <w:pStyle w:val="ListParagraph"/>
              <w:spacing w:line="360" w:lineRule="auto"/>
              <w:ind w:left="0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PROCESS</w:t>
            </w:r>
          </w:p>
        </w:tc>
        <w:tc>
          <w:tcPr>
            <w:tcW w:w="5670" w:type="dxa"/>
          </w:tcPr>
          <w:p w14:paraId="1DB35F19" w14:textId="77777777" w:rsidR="006B5E54" w:rsidRPr="003849DA" w:rsidRDefault="006B5E54" w:rsidP="001F4837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07" w:hanging="180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Indikator untuk nama proses terakhir dari prosedur yg dijalankan.</w:t>
            </w:r>
          </w:p>
          <w:p w14:paraId="055416D4" w14:textId="77777777" w:rsidR="006B5E54" w:rsidRPr="003849DA" w:rsidRDefault="006B5E54" w:rsidP="001F4837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37" w:hanging="213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Formatnya adalah VARCHAR2 200 karakter</w:t>
            </w:r>
            <w:r w:rsidRPr="003849DA">
              <w:rPr>
                <w:rFonts w:asciiTheme="minorHAnsi" w:hAnsiTheme="minorHAnsi"/>
                <w:i/>
                <w:lang w:val="id-ID"/>
              </w:rPr>
              <w:t>.</w:t>
            </w:r>
          </w:p>
        </w:tc>
      </w:tr>
      <w:tr w:rsidR="006B5E54" w:rsidRPr="003849DA" w14:paraId="67D277CA" w14:textId="77777777" w:rsidTr="001F4837">
        <w:tc>
          <w:tcPr>
            <w:tcW w:w="567" w:type="dxa"/>
          </w:tcPr>
          <w:p w14:paraId="43DB949B" w14:textId="77777777" w:rsidR="006B5E54" w:rsidRPr="003849DA" w:rsidRDefault="006B5E54" w:rsidP="001F4837">
            <w:pPr>
              <w:spacing w:line="360" w:lineRule="auto"/>
              <w:jc w:val="center"/>
              <w:rPr>
                <w:color w:val="000000" w:themeColor="text1"/>
                <w:lang w:val="id-ID"/>
              </w:rPr>
            </w:pPr>
            <w:r w:rsidRPr="003849DA">
              <w:rPr>
                <w:color w:val="000000" w:themeColor="text1"/>
                <w:lang w:val="id-ID"/>
              </w:rPr>
              <w:t>4</w:t>
            </w:r>
          </w:p>
        </w:tc>
        <w:tc>
          <w:tcPr>
            <w:tcW w:w="1985" w:type="dxa"/>
          </w:tcPr>
          <w:p w14:paraId="59E0D96C" w14:textId="77777777" w:rsidR="006B5E54" w:rsidRPr="003849DA" w:rsidRDefault="006B5E54" w:rsidP="001F4837">
            <w:pPr>
              <w:pStyle w:val="ListParagraph"/>
              <w:spacing w:line="360" w:lineRule="auto"/>
              <w:ind w:left="0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PROC_NAME</w:t>
            </w:r>
          </w:p>
        </w:tc>
        <w:tc>
          <w:tcPr>
            <w:tcW w:w="5670" w:type="dxa"/>
          </w:tcPr>
          <w:p w14:paraId="2201D948" w14:textId="77777777" w:rsidR="006B5E54" w:rsidRPr="003849DA" w:rsidRDefault="006B5E54" w:rsidP="001F4837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07" w:hanging="180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Indikator nama prosedur yang dijalankan</w:t>
            </w:r>
          </w:p>
          <w:p w14:paraId="3BF958DA" w14:textId="77777777" w:rsidR="006B5E54" w:rsidRPr="003849DA" w:rsidRDefault="006B5E54" w:rsidP="001F4837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07" w:hanging="180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Formatnya adalah VARCHAR2 200 karakter</w:t>
            </w:r>
            <w:r w:rsidRPr="003849DA">
              <w:rPr>
                <w:rFonts w:asciiTheme="minorHAnsi" w:hAnsiTheme="minorHAnsi"/>
                <w:i/>
                <w:lang w:val="id-ID"/>
              </w:rPr>
              <w:t>.</w:t>
            </w:r>
          </w:p>
        </w:tc>
      </w:tr>
      <w:tr w:rsidR="006B5E54" w:rsidRPr="003849DA" w14:paraId="4EF90350" w14:textId="77777777" w:rsidTr="001F4837">
        <w:tc>
          <w:tcPr>
            <w:tcW w:w="567" w:type="dxa"/>
          </w:tcPr>
          <w:p w14:paraId="104A5CFF" w14:textId="77777777" w:rsidR="006B5E54" w:rsidRPr="003849DA" w:rsidRDefault="006B5E54" w:rsidP="001F4837">
            <w:pPr>
              <w:pStyle w:val="ListParagraph"/>
              <w:spacing w:line="360" w:lineRule="auto"/>
              <w:ind w:left="0"/>
              <w:jc w:val="center"/>
              <w:rPr>
                <w:rFonts w:asciiTheme="minorHAnsi" w:hAnsiTheme="minorHAnsi"/>
                <w:color w:val="000000" w:themeColor="text1"/>
                <w:lang w:val="id-ID"/>
              </w:rPr>
            </w:pPr>
            <w:r w:rsidRPr="003849DA">
              <w:rPr>
                <w:rFonts w:asciiTheme="minorHAnsi" w:hAnsiTheme="minorHAnsi"/>
                <w:color w:val="000000" w:themeColor="text1"/>
                <w:lang w:val="id-ID"/>
              </w:rPr>
              <w:t>5</w:t>
            </w:r>
          </w:p>
        </w:tc>
        <w:tc>
          <w:tcPr>
            <w:tcW w:w="1985" w:type="dxa"/>
          </w:tcPr>
          <w:p w14:paraId="0FDE6999" w14:textId="77777777" w:rsidR="006B5E54" w:rsidRPr="003849DA" w:rsidRDefault="006B5E54" w:rsidP="001F4837">
            <w:pPr>
              <w:pStyle w:val="ListParagraph"/>
              <w:spacing w:line="360" w:lineRule="auto"/>
              <w:ind w:left="0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PROC_FAILED_DSC</w:t>
            </w:r>
          </w:p>
        </w:tc>
        <w:tc>
          <w:tcPr>
            <w:tcW w:w="5670" w:type="dxa"/>
          </w:tcPr>
          <w:p w14:paraId="6285C695" w14:textId="77777777" w:rsidR="006B5E54" w:rsidRPr="003849DA" w:rsidRDefault="006B5E54" w:rsidP="001F4837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07" w:hanging="180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Berisi informasi sukses tidaknya prosedur yg dijalankan.</w:t>
            </w:r>
          </w:p>
          <w:p w14:paraId="41201E37" w14:textId="77777777" w:rsidR="006B5E54" w:rsidRPr="003849DA" w:rsidRDefault="006B5E54" w:rsidP="001F4837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07" w:hanging="180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Jika prosedur sukses dijalankan, berisi “SUCCESS”, jika prosedur gagal berisi alasannya.</w:t>
            </w:r>
          </w:p>
          <w:p w14:paraId="083406E4" w14:textId="77777777" w:rsidR="006B5E54" w:rsidRPr="003849DA" w:rsidRDefault="006B5E54" w:rsidP="001F4837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07" w:hanging="180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Formatnya adalah VARCHAR2 400 karakter</w:t>
            </w:r>
          </w:p>
        </w:tc>
      </w:tr>
      <w:tr w:rsidR="006B5E54" w:rsidRPr="003849DA" w14:paraId="089F99BE" w14:textId="77777777" w:rsidTr="001F4837">
        <w:tc>
          <w:tcPr>
            <w:tcW w:w="567" w:type="dxa"/>
          </w:tcPr>
          <w:p w14:paraId="4200ED87" w14:textId="77777777" w:rsidR="006B5E54" w:rsidRPr="003849DA" w:rsidRDefault="006B5E54" w:rsidP="001F4837">
            <w:pPr>
              <w:spacing w:line="360" w:lineRule="auto"/>
              <w:ind w:left="34"/>
              <w:jc w:val="center"/>
              <w:rPr>
                <w:color w:val="000000" w:themeColor="text1"/>
                <w:lang w:val="id-ID"/>
              </w:rPr>
            </w:pPr>
            <w:r w:rsidRPr="003849DA">
              <w:rPr>
                <w:color w:val="000000" w:themeColor="text1"/>
                <w:lang w:val="id-ID"/>
              </w:rPr>
              <w:t>6</w:t>
            </w:r>
          </w:p>
        </w:tc>
        <w:tc>
          <w:tcPr>
            <w:tcW w:w="1985" w:type="dxa"/>
          </w:tcPr>
          <w:p w14:paraId="38A5293D" w14:textId="77777777" w:rsidR="006B5E54" w:rsidRPr="003849DA" w:rsidRDefault="006B5E54" w:rsidP="001F4837">
            <w:pPr>
              <w:pStyle w:val="ListParagraph"/>
              <w:spacing w:line="360" w:lineRule="auto"/>
              <w:ind w:left="0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EMAIL_FLG</w:t>
            </w:r>
          </w:p>
        </w:tc>
        <w:tc>
          <w:tcPr>
            <w:tcW w:w="5670" w:type="dxa"/>
          </w:tcPr>
          <w:p w14:paraId="332BD0CB" w14:textId="77777777" w:rsidR="006B5E54" w:rsidRPr="003849DA" w:rsidRDefault="006B5E54" w:rsidP="001F4837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07" w:hanging="180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Berisi informasi pengiriman email notifikasi untuk prosedur yang gagal dijalankan.</w:t>
            </w:r>
          </w:p>
          <w:p w14:paraId="32F5C819" w14:textId="77777777" w:rsidR="006B5E54" w:rsidRPr="003849DA" w:rsidRDefault="006B5E54" w:rsidP="001F4837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07" w:hanging="180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Variasi isi kolom ini  sbb :</w:t>
            </w:r>
          </w:p>
          <w:p w14:paraId="1A0A4472" w14:textId="77777777" w:rsidR="006B5E54" w:rsidRPr="003849DA" w:rsidRDefault="006B5E54" w:rsidP="006B5E54">
            <w:pPr>
              <w:pStyle w:val="ListParagraph"/>
              <w:numPr>
                <w:ilvl w:val="0"/>
                <w:numId w:val="66"/>
              </w:numPr>
              <w:spacing w:line="360" w:lineRule="auto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 xml:space="preserve">Angka 0, jika prosedur sukses dijalankan sehingga tidak dibutuhkan </w:t>
            </w:r>
            <w:r w:rsidRPr="003849DA">
              <w:rPr>
                <w:rFonts w:asciiTheme="minorHAnsi" w:hAnsiTheme="minorHAnsi"/>
                <w:i/>
                <w:lang w:val="id-ID"/>
              </w:rPr>
              <w:t>email</w:t>
            </w:r>
            <w:r w:rsidRPr="003849DA">
              <w:rPr>
                <w:rFonts w:asciiTheme="minorHAnsi" w:hAnsiTheme="minorHAnsi"/>
                <w:lang w:val="id-ID"/>
              </w:rPr>
              <w:t xml:space="preserve"> notifikasi.</w:t>
            </w:r>
          </w:p>
          <w:p w14:paraId="16F08955" w14:textId="77777777" w:rsidR="006B5E54" w:rsidRPr="003849DA" w:rsidRDefault="006B5E54" w:rsidP="006B5E54">
            <w:pPr>
              <w:pStyle w:val="ListParagraph"/>
              <w:numPr>
                <w:ilvl w:val="0"/>
                <w:numId w:val="66"/>
              </w:numPr>
              <w:spacing w:line="360" w:lineRule="auto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 xml:space="preserve">Angka 1, jika </w:t>
            </w:r>
            <w:r w:rsidRPr="003849DA">
              <w:rPr>
                <w:rFonts w:asciiTheme="minorHAnsi" w:hAnsiTheme="minorHAnsi"/>
                <w:i/>
                <w:lang w:val="id-ID"/>
              </w:rPr>
              <w:t>email</w:t>
            </w:r>
            <w:r w:rsidRPr="003849DA">
              <w:rPr>
                <w:rFonts w:asciiTheme="minorHAnsi" w:hAnsiTheme="minorHAnsi"/>
                <w:lang w:val="id-ID"/>
              </w:rPr>
              <w:t xml:space="preserve"> notifikasi berhasil dikirimkan.</w:t>
            </w:r>
          </w:p>
          <w:p w14:paraId="24D13309" w14:textId="77777777" w:rsidR="006B5E54" w:rsidRPr="003849DA" w:rsidRDefault="006B5E54" w:rsidP="006B5E54">
            <w:pPr>
              <w:pStyle w:val="ListParagraph"/>
              <w:numPr>
                <w:ilvl w:val="0"/>
                <w:numId w:val="66"/>
              </w:numPr>
              <w:spacing w:line="360" w:lineRule="auto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 xml:space="preserve">Angka 2, jika </w:t>
            </w:r>
            <w:r w:rsidRPr="003849DA">
              <w:rPr>
                <w:rFonts w:asciiTheme="minorHAnsi" w:hAnsiTheme="minorHAnsi"/>
                <w:i/>
                <w:lang w:val="id-ID"/>
              </w:rPr>
              <w:t>email</w:t>
            </w:r>
            <w:r w:rsidRPr="003849DA">
              <w:rPr>
                <w:rFonts w:asciiTheme="minorHAnsi" w:hAnsiTheme="minorHAnsi"/>
                <w:lang w:val="id-ID"/>
              </w:rPr>
              <w:t xml:space="preserve"> notifikasi gagal dieksekusi.</w:t>
            </w:r>
          </w:p>
        </w:tc>
      </w:tr>
      <w:tr w:rsidR="006B5E54" w:rsidRPr="003849DA" w14:paraId="1B770276" w14:textId="77777777" w:rsidTr="001F4837">
        <w:tc>
          <w:tcPr>
            <w:tcW w:w="567" w:type="dxa"/>
          </w:tcPr>
          <w:p w14:paraId="6DD9CDB6" w14:textId="77777777" w:rsidR="006B5E54" w:rsidRPr="003849DA" w:rsidRDefault="006B5E54" w:rsidP="001F4837">
            <w:pPr>
              <w:spacing w:line="360" w:lineRule="auto"/>
              <w:ind w:left="34"/>
              <w:jc w:val="center"/>
              <w:rPr>
                <w:color w:val="000000" w:themeColor="text1"/>
                <w:lang w:val="id-ID"/>
              </w:rPr>
            </w:pPr>
            <w:r w:rsidRPr="003849DA">
              <w:rPr>
                <w:color w:val="000000" w:themeColor="text1"/>
                <w:lang w:val="id-ID"/>
              </w:rPr>
              <w:t>7</w:t>
            </w:r>
          </w:p>
        </w:tc>
        <w:tc>
          <w:tcPr>
            <w:tcW w:w="1985" w:type="dxa"/>
          </w:tcPr>
          <w:p w14:paraId="57B5A817" w14:textId="77777777" w:rsidR="006B5E54" w:rsidRPr="003849DA" w:rsidRDefault="006B5E54" w:rsidP="001F4837">
            <w:pPr>
              <w:pStyle w:val="ListParagraph"/>
              <w:spacing w:line="360" w:lineRule="auto"/>
              <w:ind w:left="0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EMAIL_FAILED_DSC</w:t>
            </w:r>
          </w:p>
        </w:tc>
        <w:tc>
          <w:tcPr>
            <w:tcW w:w="5670" w:type="dxa"/>
          </w:tcPr>
          <w:p w14:paraId="6EFE66A0" w14:textId="77777777" w:rsidR="006B5E54" w:rsidRPr="003849DA" w:rsidRDefault="006B5E54" w:rsidP="001F4837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07" w:hanging="180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Berisi informasi sukses tidaknya email notifikasi terkirim.</w:t>
            </w:r>
          </w:p>
          <w:p w14:paraId="30B3F406" w14:textId="77777777" w:rsidR="006B5E54" w:rsidRPr="003849DA" w:rsidRDefault="006B5E54" w:rsidP="001F4837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07" w:hanging="180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Jika isi EMAIL_FLG berisi 0 atau 1, maka kolom ini kosong.</w:t>
            </w:r>
          </w:p>
          <w:p w14:paraId="02A5533D" w14:textId="77777777" w:rsidR="006B5E54" w:rsidRPr="003849DA" w:rsidRDefault="006B5E54" w:rsidP="001F4837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07" w:hanging="180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Jika isi EMAIL_FLG berisi 2, maka kolom ini berisi alasan gagal eksekusi email notifikasi.</w:t>
            </w:r>
          </w:p>
        </w:tc>
      </w:tr>
      <w:tr w:rsidR="006B5E54" w:rsidRPr="003849DA" w14:paraId="3009E453" w14:textId="77777777" w:rsidTr="001F4837">
        <w:tc>
          <w:tcPr>
            <w:tcW w:w="567" w:type="dxa"/>
          </w:tcPr>
          <w:p w14:paraId="3FA61E4B" w14:textId="77777777" w:rsidR="006B5E54" w:rsidRPr="003849DA" w:rsidRDefault="006B5E54" w:rsidP="001F4837">
            <w:pPr>
              <w:spacing w:line="360" w:lineRule="auto"/>
              <w:ind w:left="34"/>
              <w:jc w:val="center"/>
              <w:rPr>
                <w:color w:val="000000" w:themeColor="text1"/>
                <w:lang w:val="id-ID"/>
              </w:rPr>
            </w:pPr>
            <w:r w:rsidRPr="003849DA">
              <w:rPr>
                <w:color w:val="000000" w:themeColor="text1"/>
                <w:lang w:val="id-ID"/>
              </w:rPr>
              <w:t>8</w:t>
            </w:r>
          </w:p>
        </w:tc>
        <w:tc>
          <w:tcPr>
            <w:tcW w:w="1985" w:type="dxa"/>
          </w:tcPr>
          <w:p w14:paraId="62E50147" w14:textId="77777777" w:rsidR="006B5E54" w:rsidRPr="003849DA" w:rsidRDefault="006B5E54" w:rsidP="001F4837">
            <w:pPr>
              <w:pStyle w:val="ListParagraph"/>
              <w:spacing w:line="360" w:lineRule="auto"/>
              <w:ind w:left="0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LST_UPD_TS</w:t>
            </w:r>
          </w:p>
        </w:tc>
        <w:tc>
          <w:tcPr>
            <w:tcW w:w="5670" w:type="dxa"/>
          </w:tcPr>
          <w:p w14:paraId="066EFF6D" w14:textId="77777777" w:rsidR="006B5E54" w:rsidRPr="003849DA" w:rsidRDefault="006B5E54" w:rsidP="001F4837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07" w:hanging="180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Berisi informasi waktu terakhir proses berjalan/di</w:t>
            </w:r>
            <w:r w:rsidRPr="003849DA">
              <w:rPr>
                <w:rFonts w:asciiTheme="minorHAnsi" w:hAnsiTheme="minorHAnsi"/>
                <w:i/>
                <w:lang w:val="id-ID"/>
              </w:rPr>
              <w:t>update</w:t>
            </w:r>
          </w:p>
          <w:p w14:paraId="6B49AB06" w14:textId="77777777" w:rsidR="006B5E54" w:rsidRPr="003849DA" w:rsidRDefault="006B5E54" w:rsidP="001F4837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07" w:hanging="180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>Formatnya adalah CHAR 17 karakter.</w:t>
            </w:r>
          </w:p>
          <w:p w14:paraId="0432E864" w14:textId="77777777" w:rsidR="006B5E54" w:rsidRPr="003849DA" w:rsidRDefault="006B5E54" w:rsidP="001F4837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175" w:hanging="141"/>
              <w:rPr>
                <w:rFonts w:asciiTheme="minorHAnsi" w:hAnsiTheme="minorHAnsi"/>
                <w:lang w:val="id-ID"/>
              </w:rPr>
            </w:pPr>
            <w:r w:rsidRPr="003849DA">
              <w:rPr>
                <w:rFonts w:asciiTheme="minorHAnsi" w:hAnsiTheme="minorHAnsi"/>
                <w:lang w:val="id-ID"/>
              </w:rPr>
              <w:t xml:space="preserve"> Contoh : 20180108150343782</w:t>
            </w:r>
          </w:p>
        </w:tc>
      </w:tr>
    </w:tbl>
    <w:p w14:paraId="6C05C1C9" w14:textId="77777777" w:rsidR="006B5E54" w:rsidRPr="003849DA" w:rsidRDefault="006B5E54" w:rsidP="00391C72">
      <w:pPr>
        <w:pStyle w:val="ListParagraph"/>
        <w:tabs>
          <w:tab w:val="left" w:pos="1701"/>
        </w:tabs>
        <w:spacing w:after="0" w:line="360" w:lineRule="auto"/>
        <w:ind w:left="1134"/>
        <w:rPr>
          <w:lang w:val="id-ID"/>
        </w:rPr>
      </w:pPr>
    </w:p>
    <w:p w14:paraId="737AB6D5" w14:textId="61696CFA" w:rsidR="00391C72" w:rsidRPr="003849DA" w:rsidRDefault="00391C72" w:rsidP="00391C72">
      <w:pPr>
        <w:pStyle w:val="ListParagraph"/>
        <w:tabs>
          <w:tab w:val="left" w:pos="1701"/>
        </w:tabs>
        <w:spacing w:after="0" w:line="360" w:lineRule="auto"/>
        <w:ind w:left="1134"/>
        <w:rPr>
          <w:lang w:val="id-ID"/>
        </w:rPr>
      </w:pPr>
      <w:r w:rsidRPr="003849DA">
        <w:rPr>
          <w:lang w:val="id-ID"/>
        </w:rPr>
        <w:t xml:space="preserve">Isi dari PL/SQL </w:t>
      </w:r>
      <w:r w:rsidR="00B236E4" w:rsidRPr="003849DA">
        <w:rPr>
          <w:i/>
          <w:lang w:val="id-ID"/>
        </w:rPr>
        <w:t>query</w:t>
      </w:r>
      <w:r w:rsidRPr="003849DA">
        <w:rPr>
          <w:lang w:val="id-ID"/>
        </w:rPr>
        <w:t xml:space="preserve"> </w:t>
      </w:r>
      <w:r w:rsidR="006B5E54" w:rsidRPr="003849DA">
        <w:rPr>
          <w:lang w:val="id-ID"/>
        </w:rPr>
        <w:t xml:space="preserve">untuk data </w:t>
      </w:r>
      <w:r w:rsidR="00B236E4" w:rsidRPr="003849DA">
        <w:rPr>
          <w:i/>
          <w:lang w:val="id-ID"/>
        </w:rPr>
        <w:t>corporate</w:t>
      </w:r>
      <w:r w:rsidR="006B5E54" w:rsidRPr="003849DA">
        <w:rPr>
          <w:lang w:val="id-ID"/>
        </w:rPr>
        <w:t xml:space="preserve"> </w:t>
      </w:r>
      <w:r w:rsidR="00B236E4" w:rsidRPr="003849DA">
        <w:rPr>
          <w:i/>
          <w:lang w:val="id-ID"/>
        </w:rPr>
        <w:t>action</w:t>
      </w:r>
      <w:r w:rsidR="006B5E54" w:rsidRPr="003849DA">
        <w:rPr>
          <w:lang w:val="id-ID"/>
        </w:rPr>
        <w:t xml:space="preserve"> </w:t>
      </w:r>
      <w:r w:rsidRPr="003849DA">
        <w:rPr>
          <w:lang w:val="id-ID"/>
        </w:rPr>
        <w:t>yang dilakukan oleh Unit Penelitian adalah seperti berikut :</w:t>
      </w:r>
    </w:p>
    <w:p w14:paraId="0E141FAB" w14:textId="77777777" w:rsidR="006B5E54" w:rsidRPr="003849DA" w:rsidRDefault="00391C72" w:rsidP="00837EF6">
      <w:pPr>
        <w:pStyle w:val="ListParagraph"/>
        <w:keepNext/>
        <w:tabs>
          <w:tab w:val="left" w:pos="1701"/>
        </w:tabs>
        <w:spacing w:after="0" w:line="360" w:lineRule="auto"/>
        <w:ind w:left="1134"/>
        <w:rPr>
          <w:lang w:val="id-ID"/>
        </w:rPr>
      </w:pPr>
      <w:r w:rsidRPr="003849DA">
        <w:rPr>
          <w:noProof/>
        </w:rPr>
        <w:drawing>
          <wp:inline distT="0" distB="0" distL="0" distR="0" wp14:anchorId="173A7B96" wp14:editId="3D1B0821">
            <wp:extent cx="5224780" cy="5888334"/>
            <wp:effectExtent l="19050" t="19050" r="13970" b="177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0214" cy="58944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9E4DE" w14:textId="5D3E6DFB" w:rsidR="00391C72" w:rsidRPr="003849DA" w:rsidRDefault="006B5E54" w:rsidP="00837EF6">
      <w:pPr>
        <w:pStyle w:val="Caption"/>
        <w:ind w:left="1134"/>
        <w:jc w:val="center"/>
        <w:rPr>
          <w:lang w:val="id-ID"/>
        </w:rPr>
      </w:pPr>
      <w:bookmarkStart w:id="92" w:name="_Toc508094771"/>
      <w:r w:rsidRPr="003849DA">
        <w:rPr>
          <w:lang w:val="id-ID"/>
        </w:rPr>
        <w:t xml:space="preserve">Gambar </w:t>
      </w:r>
      <w:r w:rsidR="003849DA" w:rsidRPr="003849DA">
        <w:rPr>
          <w:lang w:val="id-ID"/>
        </w:rPr>
        <w:fldChar w:fldCharType="begin"/>
      </w:r>
      <w:r w:rsidR="003849DA" w:rsidRPr="003849DA">
        <w:rPr>
          <w:lang w:val="id-ID"/>
        </w:rPr>
        <w:instrText xml:space="preserve"> SEQ Gambar \* ARABIC </w:instrText>
      </w:r>
      <w:r w:rsidR="003849DA" w:rsidRPr="003849DA">
        <w:rPr>
          <w:lang w:val="id-ID"/>
        </w:rPr>
        <w:fldChar w:fldCharType="separate"/>
      </w:r>
      <w:r w:rsidR="00C4270A" w:rsidRPr="003849DA">
        <w:rPr>
          <w:noProof/>
          <w:lang w:val="id-ID"/>
        </w:rPr>
        <w:t>12</w:t>
      </w:r>
      <w:r w:rsidR="003849DA" w:rsidRPr="003849DA">
        <w:rPr>
          <w:noProof/>
          <w:lang w:val="id-ID"/>
        </w:rPr>
        <w:fldChar w:fldCharType="end"/>
      </w:r>
      <w:r w:rsidRPr="003849DA">
        <w:rPr>
          <w:lang w:val="id-ID"/>
        </w:rPr>
        <w:t xml:space="preserve">.  </w:t>
      </w:r>
      <w:r w:rsidR="00B236E4" w:rsidRPr="003849DA">
        <w:rPr>
          <w:i/>
          <w:lang w:val="id-ID"/>
        </w:rPr>
        <w:t>Query</w:t>
      </w:r>
      <w:r w:rsidR="00176C24" w:rsidRPr="003849DA">
        <w:rPr>
          <w:lang w:val="id-ID"/>
        </w:rPr>
        <w:t xml:space="preserve"> Manual Unit Penelitian Untuk Data </w:t>
      </w:r>
      <w:r w:rsidR="00B236E4" w:rsidRPr="003849DA">
        <w:rPr>
          <w:i/>
          <w:lang w:val="id-ID"/>
        </w:rPr>
        <w:t>Corporate</w:t>
      </w:r>
      <w:r w:rsidR="00176C24" w:rsidRPr="003849DA">
        <w:rPr>
          <w:lang w:val="id-ID"/>
        </w:rPr>
        <w:t xml:space="preserve"> </w:t>
      </w:r>
      <w:r w:rsidR="00B236E4" w:rsidRPr="003849DA">
        <w:rPr>
          <w:i/>
          <w:lang w:val="id-ID"/>
        </w:rPr>
        <w:t>Action</w:t>
      </w:r>
      <w:bookmarkEnd w:id="92"/>
    </w:p>
    <w:p w14:paraId="735C8A1E" w14:textId="1CBCC2FF" w:rsidR="006B5E54" w:rsidRPr="003849DA" w:rsidRDefault="00265156" w:rsidP="00837EF6">
      <w:pPr>
        <w:ind w:left="1134"/>
        <w:jc w:val="both"/>
        <w:rPr>
          <w:lang w:val="id-ID"/>
        </w:rPr>
      </w:pPr>
      <w:r w:rsidRPr="003849DA">
        <w:rPr>
          <w:lang w:val="id-ID"/>
        </w:rPr>
        <w:t xml:space="preserve">Berikut contoh data hasil eksekusi </w:t>
      </w:r>
      <w:r w:rsidR="00B236E4" w:rsidRPr="003849DA">
        <w:rPr>
          <w:i/>
          <w:lang w:val="id-ID"/>
        </w:rPr>
        <w:t>query</w:t>
      </w:r>
      <w:r w:rsidRPr="003849DA">
        <w:rPr>
          <w:lang w:val="id-ID"/>
        </w:rPr>
        <w:t xml:space="preserve"> di atas :</w:t>
      </w:r>
    </w:p>
    <w:p w14:paraId="44C2AE06" w14:textId="77777777" w:rsidR="00265156" w:rsidRPr="003849DA" w:rsidRDefault="00265156" w:rsidP="00837EF6">
      <w:pPr>
        <w:keepNext/>
        <w:ind w:left="1134"/>
        <w:jc w:val="both"/>
        <w:rPr>
          <w:lang w:val="id-ID"/>
        </w:rPr>
      </w:pPr>
      <w:r w:rsidRPr="003849DA">
        <w:rPr>
          <w:noProof/>
        </w:rPr>
        <w:drawing>
          <wp:inline distT="0" distB="0" distL="0" distR="0" wp14:anchorId="5E76C635" wp14:editId="7B67FCD8">
            <wp:extent cx="5280409" cy="695325"/>
            <wp:effectExtent l="19050" t="19050" r="1587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2095" cy="695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76E20" w14:textId="36DF8582" w:rsidR="00265156" w:rsidRPr="003849DA" w:rsidRDefault="00265156" w:rsidP="00837EF6">
      <w:pPr>
        <w:pStyle w:val="Caption"/>
        <w:ind w:left="1134"/>
        <w:jc w:val="center"/>
        <w:rPr>
          <w:rFonts w:ascii="Calibri" w:eastAsia="Arial" w:hAnsi="Calibri" w:cs="Calibri"/>
          <w:lang w:val="id-ID"/>
        </w:rPr>
      </w:pPr>
      <w:bookmarkStart w:id="93" w:name="_Toc508094772"/>
      <w:r w:rsidRPr="003849DA">
        <w:rPr>
          <w:lang w:val="id-ID"/>
        </w:rPr>
        <w:t xml:space="preserve">Gambar </w:t>
      </w:r>
      <w:r w:rsidR="003849DA" w:rsidRPr="003849DA">
        <w:rPr>
          <w:lang w:val="id-ID"/>
        </w:rPr>
        <w:fldChar w:fldCharType="begin"/>
      </w:r>
      <w:r w:rsidR="003849DA" w:rsidRPr="003849DA">
        <w:rPr>
          <w:lang w:val="id-ID"/>
        </w:rPr>
        <w:instrText xml:space="preserve"> SEQ Gambar \* ARABIC </w:instrText>
      </w:r>
      <w:r w:rsidR="003849DA" w:rsidRPr="003849DA">
        <w:rPr>
          <w:lang w:val="id-ID"/>
        </w:rPr>
        <w:fldChar w:fldCharType="separate"/>
      </w:r>
      <w:r w:rsidR="00C4270A" w:rsidRPr="003849DA">
        <w:rPr>
          <w:noProof/>
          <w:lang w:val="id-ID"/>
        </w:rPr>
        <w:t>13</w:t>
      </w:r>
      <w:r w:rsidR="003849DA" w:rsidRPr="003849DA">
        <w:rPr>
          <w:noProof/>
          <w:lang w:val="id-ID"/>
        </w:rPr>
        <w:fldChar w:fldCharType="end"/>
      </w:r>
      <w:r w:rsidRPr="003849DA">
        <w:rPr>
          <w:lang w:val="id-ID"/>
        </w:rPr>
        <w:t xml:space="preserve">.  </w:t>
      </w:r>
      <w:r w:rsidR="00176C24" w:rsidRPr="003849DA">
        <w:rPr>
          <w:lang w:val="id-ID"/>
        </w:rPr>
        <w:t xml:space="preserve">Contoh Data Untuk </w:t>
      </w:r>
      <w:r w:rsidR="00B236E4" w:rsidRPr="003849DA">
        <w:rPr>
          <w:i/>
          <w:lang w:val="id-ID"/>
        </w:rPr>
        <w:t>Query</w:t>
      </w:r>
      <w:r w:rsidR="00176C24" w:rsidRPr="003849DA">
        <w:rPr>
          <w:lang w:val="id-ID"/>
        </w:rPr>
        <w:t xml:space="preserve"> Manual Data </w:t>
      </w:r>
      <w:r w:rsidR="00B236E4" w:rsidRPr="003849DA">
        <w:rPr>
          <w:i/>
          <w:lang w:val="id-ID"/>
        </w:rPr>
        <w:t>Corporate</w:t>
      </w:r>
      <w:r w:rsidR="00176C24" w:rsidRPr="003849DA">
        <w:rPr>
          <w:lang w:val="id-ID"/>
        </w:rPr>
        <w:t xml:space="preserve"> </w:t>
      </w:r>
      <w:r w:rsidR="00B236E4" w:rsidRPr="003849DA">
        <w:rPr>
          <w:i/>
          <w:lang w:val="id-ID"/>
        </w:rPr>
        <w:t>Action</w:t>
      </w:r>
      <w:bookmarkEnd w:id="93"/>
    </w:p>
    <w:p w14:paraId="0B99C5CF" w14:textId="3885DDB9" w:rsidR="006B5E54" w:rsidRPr="003849DA" w:rsidRDefault="006B5E54" w:rsidP="00391C72">
      <w:pPr>
        <w:pStyle w:val="ListParagraph"/>
        <w:tabs>
          <w:tab w:val="left" w:pos="1701"/>
        </w:tabs>
        <w:spacing w:after="0" w:line="360" w:lineRule="auto"/>
        <w:ind w:left="1134"/>
        <w:rPr>
          <w:lang w:val="id-ID"/>
        </w:rPr>
      </w:pPr>
      <w:r w:rsidRPr="003849DA">
        <w:rPr>
          <w:lang w:val="id-ID"/>
        </w:rPr>
        <w:t xml:space="preserve">Isi dari PL/SQL </w:t>
      </w:r>
      <w:r w:rsidR="00B236E4" w:rsidRPr="003849DA">
        <w:rPr>
          <w:i/>
          <w:lang w:val="id-ID"/>
        </w:rPr>
        <w:t>query</w:t>
      </w:r>
      <w:r w:rsidRPr="003849DA">
        <w:rPr>
          <w:lang w:val="id-ID"/>
        </w:rPr>
        <w:t xml:space="preserve"> untuk data AKSes </w:t>
      </w:r>
      <w:r w:rsidR="00962077" w:rsidRPr="003849DA">
        <w:rPr>
          <w:i/>
          <w:lang w:val="id-ID"/>
        </w:rPr>
        <w:t>log</w:t>
      </w:r>
      <w:r w:rsidR="00B236E4" w:rsidRPr="003849DA">
        <w:rPr>
          <w:i/>
          <w:lang w:val="id-ID"/>
        </w:rPr>
        <w:t>in</w:t>
      </w:r>
      <w:r w:rsidRPr="003849DA">
        <w:rPr>
          <w:lang w:val="id-ID"/>
        </w:rPr>
        <w:t xml:space="preserve"> yang dilakukan oleh Unit Penelitian adalah seperti berikut :</w:t>
      </w:r>
    </w:p>
    <w:p w14:paraId="17E2931B" w14:textId="77777777" w:rsidR="006B5E54" w:rsidRPr="003849DA" w:rsidRDefault="00391C72" w:rsidP="00837EF6">
      <w:pPr>
        <w:pStyle w:val="ListParagraph"/>
        <w:keepNext/>
        <w:tabs>
          <w:tab w:val="left" w:pos="1701"/>
        </w:tabs>
        <w:spacing w:after="0" w:line="360" w:lineRule="auto"/>
        <w:ind w:left="1134"/>
        <w:rPr>
          <w:lang w:val="id-ID"/>
        </w:rPr>
      </w:pPr>
      <w:r w:rsidRPr="003849DA">
        <w:rPr>
          <w:noProof/>
        </w:rPr>
        <w:drawing>
          <wp:inline distT="0" distB="0" distL="0" distR="0" wp14:anchorId="6EDE39C2" wp14:editId="1C1DB02E">
            <wp:extent cx="5163820" cy="7134329"/>
            <wp:effectExtent l="19050" t="19050" r="17780" b="285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9068" cy="7141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CE66C" w14:textId="146C065B" w:rsidR="00391C72" w:rsidRPr="003849DA" w:rsidRDefault="006B5E54" w:rsidP="00837EF6">
      <w:pPr>
        <w:pStyle w:val="Caption"/>
        <w:ind w:left="1134"/>
        <w:jc w:val="center"/>
        <w:rPr>
          <w:lang w:val="id-ID"/>
        </w:rPr>
      </w:pPr>
      <w:bookmarkStart w:id="94" w:name="_Toc508094773"/>
      <w:r w:rsidRPr="003849DA">
        <w:rPr>
          <w:lang w:val="id-ID"/>
        </w:rPr>
        <w:t xml:space="preserve">Gambar </w:t>
      </w:r>
      <w:r w:rsidR="003849DA" w:rsidRPr="003849DA">
        <w:rPr>
          <w:lang w:val="id-ID"/>
        </w:rPr>
        <w:fldChar w:fldCharType="begin"/>
      </w:r>
      <w:r w:rsidR="003849DA" w:rsidRPr="003849DA">
        <w:rPr>
          <w:lang w:val="id-ID"/>
        </w:rPr>
        <w:instrText xml:space="preserve"> SEQ Gambar \* ARABIC </w:instrText>
      </w:r>
      <w:r w:rsidR="003849DA" w:rsidRPr="003849DA">
        <w:rPr>
          <w:lang w:val="id-ID"/>
        </w:rPr>
        <w:fldChar w:fldCharType="separate"/>
      </w:r>
      <w:r w:rsidR="00C4270A" w:rsidRPr="003849DA">
        <w:rPr>
          <w:noProof/>
          <w:lang w:val="id-ID"/>
        </w:rPr>
        <w:t>14</w:t>
      </w:r>
      <w:r w:rsidR="003849DA" w:rsidRPr="003849DA">
        <w:rPr>
          <w:noProof/>
          <w:lang w:val="id-ID"/>
        </w:rPr>
        <w:fldChar w:fldCharType="end"/>
      </w:r>
      <w:r w:rsidRPr="003849DA">
        <w:rPr>
          <w:lang w:val="id-ID"/>
        </w:rPr>
        <w:t xml:space="preserve">.  </w:t>
      </w:r>
      <w:r w:rsidR="00B236E4" w:rsidRPr="003849DA">
        <w:rPr>
          <w:i/>
          <w:lang w:val="id-ID"/>
        </w:rPr>
        <w:t>Query</w:t>
      </w:r>
      <w:r w:rsidR="00176C24" w:rsidRPr="003849DA">
        <w:rPr>
          <w:lang w:val="id-ID"/>
        </w:rPr>
        <w:t xml:space="preserve"> Manual Unit Penelitian Untuk Data AKSes </w:t>
      </w:r>
      <w:r w:rsidR="00962077" w:rsidRPr="003849DA">
        <w:rPr>
          <w:i/>
          <w:lang w:val="id-ID"/>
        </w:rPr>
        <w:t>Log</w:t>
      </w:r>
      <w:r w:rsidR="00B236E4" w:rsidRPr="003849DA">
        <w:rPr>
          <w:i/>
          <w:lang w:val="id-ID"/>
        </w:rPr>
        <w:t>in</w:t>
      </w:r>
      <w:bookmarkEnd w:id="94"/>
    </w:p>
    <w:p w14:paraId="5BBCD186" w14:textId="77777777" w:rsidR="006B5E54" w:rsidRPr="003849DA" w:rsidRDefault="006B5E54">
      <w:pPr>
        <w:rPr>
          <w:rFonts w:ascii="Calibri" w:eastAsia="Arial" w:hAnsi="Calibri" w:cs="Calibri"/>
          <w:lang w:val="id-ID"/>
        </w:rPr>
      </w:pPr>
      <w:r w:rsidRPr="003849DA">
        <w:rPr>
          <w:lang w:val="id-ID"/>
        </w:rPr>
        <w:br w:type="page"/>
      </w:r>
    </w:p>
    <w:p w14:paraId="3615A962" w14:textId="0457A60D" w:rsidR="00265156" w:rsidRPr="003849DA" w:rsidRDefault="00265156" w:rsidP="00391C72">
      <w:pPr>
        <w:pStyle w:val="ListParagraph"/>
        <w:tabs>
          <w:tab w:val="left" w:pos="1701"/>
        </w:tabs>
        <w:spacing w:after="0" w:line="360" w:lineRule="auto"/>
        <w:ind w:left="1134"/>
        <w:rPr>
          <w:lang w:val="id-ID"/>
        </w:rPr>
      </w:pPr>
      <w:r w:rsidRPr="003849DA">
        <w:rPr>
          <w:lang w:val="id-ID"/>
        </w:rPr>
        <w:t xml:space="preserve">Berikut contoh data hasil eksekusi </w:t>
      </w:r>
      <w:r w:rsidR="00B236E4" w:rsidRPr="003849DA">
        <w:rPr>
          <w:i/>
          <w:lang w:val="id-ID"/>
        </w:rPr>
        <w:t>query</w:t>
      </w:r>
      <w:r w:rsidRPr="003849DA">
        <w:rPr>
          <w:lang w:val="id-ID"/>
        </w:rPr>
        <w:t xml:space="preserve"> di atas :</w:t>
      </w:r>
    </w:p>
    <w:p w14:paraId="2FF90CD0" w14:textId="77777777" w:rsidR="001F4837" w:rsidRPr="003849DA" w:rsidRDefault="001F4837" w:rsidP="00837EF6">
      <w:pPr>
        <w:pStyle w:val="ListParagraph"/>
        <w:keepNext/>
        <w:tabs>
          <w:tab w:val="left" w:pos="1701"/>
        </w:tabs>
        <w:spacing w:after="0" w:line="360" w:lineRule="auto"/>
        <w:ind w:left="426"/>
        <w:rPr>
          <w:lang w:val="id-ID"/>
        </w:rPr>
      </w:pPr>
      <w:r w:rsidRPr="003849DA">
        <w:rPr>
          <w:noProof/>
        </w:rPr>
        <w:drawing>
          <wp:inline distT="0" distB="0" distL="0" distR="0" wp14:anchorId="3856C9FE" wp14:editId="0978181A">
            <wp:extent cx="5939155" cy="762000"/>
            <wp:effectExtent l="19050" t="19050" r="23495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3145" cy="7650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FF6FB" w14:textId="22A9626F" w:rsidR="00265156" w:rsidRPr="003849DA" w:rsidRDefault="001F4837" w:rsidP="00837EF6">
      <w:pPr>
        <w:pStyle w:val="Caption"/>
        <w:ind w:left="1134"/>
        <w:jc w:val="center"/>
        <w:rPr>
          <w:lang w:val="id-ID"/>
        </w:rPr>
      </w:pPr>
      <w:bookmarkStart w:id="95" w:name="_Toc508094774"/>
      <w:r w:rsidRPr="003849DA">
        <w:rPr>
          <w:lang w:val="id-ID"/>
        </w:rPr>
        <w:t xml:space="preserve">Gambar </w:t>
      </w:r>
      <w:r w:rsidR="003849DA" w:rsidRPr="003849DA">
        <w:rPr>
          <w:lang w:val="id-ID"/>
        </w:rPr>
        <w:fldChar w:fldCharType="begin"/>
      </w:r>
      <w:r w:rsidR="003849DA" w:rsidRPr="003849DA">
        <w:rPr>
          <w:lang w:val="id-ID"/>
        </w:rPr>
        <w:instrText xml:space="preserve"> SEQ Gambar \* ARABIC </w:instrText>
      </w:r>
      <w:r w:rsidR="003849DA" w:rsidRPr="003849DA">
        <w:rPr>
          <w:lang w:val="id-ID"/>
        </w:rPr>
        <w:fldChar w:fldCharType="separate"/>
      </w:r>
      <w:r w:rsidR="00C4270A" w:rsidRPr="003849DA">
        <w:rPr>
          <w:noProof/>
          <w:lang w:val="id-ID"/>
        </w:rPr>
        <w:t>15</w:t>
      </w:r>
      <w:r w:rsidR="003849DA" w:rsidRPr="003849DA">
        <w:rPr>
          <w:noProof/>
          <w:lang w:val="id-ID"/>
        </w:rPr>
        <w:fldChar w:fldCharType="end"/>
      </w:r>
      <w:r w:rsidRPr="003849DA">
        <w:rPr>
          <w:lang w:val="id-ID"/>
        </w:rPr>
        <w:t xml:space="preserve">.  </w:t>
      </w:r>
      <w:r w:rsidR="00176C24" w:rsidRPr="003849DA">
        <w:rPr>
          <w:lang w:val="id-ID"/>
        </w:rPr>
        <w:t xml:space="preserve">Contoh Data Untuk </w:t>
      </w:r>
      <w:r w:rsidR="00B236E4" w:rsidRPr="003849DA">
        <w:rPr>
          <w:i/>
          <w:lang w:val="id-ID"/>
        </w:rPr>
        <w:t>Query</w:t>
      </w:r>
      <w:r w:rsidR="00176C24" w:rsidRPr="003849DA">
        <w:rPr>
          <w:lang w:val="id-ID"/>
        </w:rPr>
        <w:t xml:space="preserve"> Manual Data </w:t>
      </w:r>
      <w:r w:rsidRPr="003849DA">
        <w:rPr>
          <w:lang w:val="id-ID"/>
        </w:rPr>
        <w:t xml:space="preserve">AKSes </w:t>
      </w:r>
      <w:r w:rsidR="00962077" w:rsidRPr="003849DA">
        <w:rPr>
          <w:i/>
          <w:lang w:val="id-ID"/>
        </w:rPr>
        <w:t>Log</w:t>
      </w:r>
      <w:r w:rsidR="00B236E4" w:rsidRPr="003849DA">
        <w:rPr>
          <w:i/>
          <w:lang w:val="id-ID"/>
        </w:rPr>
        <w:t>in</w:t>
      </w:r>
      <w:bookmarkEnd w:id="95"/>
    </w:p>
    <w:p w14:paraId="6B978E98" w14:textId="0C4C7B07" w:rsidR="006B5E54" w:rsidRPr="003849DA" w:rsidRDefault="006B5E54" w:rsidP="00391C72">
      <w:pPr>
        <w:pStyle w:val="ListParagraph"/>
        <w:tabs>
          <w:tab w:val="left" w:pos="1701"/>
        </w:tabs>
        <w:spacing w:after="0" w:line="360" w:lineRule="auto"/>
        <w:ind w:left="1134"/>
        <w:rPr>
          <w:lang w:val="id-ID"/>
        </w:rPr>
      </w:pPr>
      <w:r w:rsidRPr="003849DA">
        <w:rPr>
          <w:lang w:val="id-ID"/>
        </w:rPr>
        <w:t xml:space="preserve">Isi dari PL/SQL </w:t>
      </w:r>
      <w:r w:rsidR="00B236E4" w:rsidRPr="003849DA">
        <w:rPr>
          <w:i/>
          <w:lang w:val="id-ID"/>
        </w:rPr>
        <w:t>query</w:t>
      </w:r>
      <w:r w:rsidRPr="003849DA">
        <w:rPr>
          <w:lang w:val="id-ID"/>
        </w:rPr>
        <w:t xml:space="preserve"> untuk data transaksi bursa yang dilakukan oleh Unit Penelitian adalah seperti berikut :</w:t>
      </w:r>
    </w:p>
    <w:p w14:paraId="065D4F91" w14:textId="77777777" w:rsidR="006B5E54" w:rsidRPr="003849DA" w:rsidRDefault="00391C72" w:rsidP="00837EF6">
      <w:pPr>
        <w:pStyle w:val="ListParagraph"/>
        <w:keepNext/>
        <w:tabs>
          <w:tab w:val="left" w:pos="1701"/>
        </w:tabs>
        <w:spacing w:after="0" w:line="360" w:lineRule="auto"/>
        <w:ind w:left="1134"/>
        <w:rPr>
          <w:lang w:val="id-ID"/>
        </w:rPr>
      </w:pPr>
      <w:r w:rsidRPr="003849DA">
        <w:rPr>
          <w:noProof/>
        </w:rPr>
        <w:drawing>
          <wp:inline distT="0" distB="0" distL="0" distR="0" wp14:anchorId="3AC05796" wp14:editId="11BEB074">
            <wp:extent cx="5235191" cy="5428615"/>
            <wp:effectExtent l="19050" t="19050" r="2286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6650" cy="5430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2B161" w14:textId="5F92AB87" w:rsidR="00391C72" w:rsidRPr="003849DA" w:rsidRDefault="006B5E54" w:rsidP="00837EF6">
      <w:pPr>
        <w:pStyle w:val="Caption"/>
        <w:ind w:left="1134"/>
        <w:jc w:val="center"/>
        <w:rPr>
          <w:lang w:val="id-ID"/>
        </w:rPr>
      </w:pPr>
      <w:bookmarkStart w:id="96" w:name="_Toc508094775"/>
      <w:r w:rsidRPr="003849DA">
        <w:rPr>
          <w:lang w:val="id-ID"/>
        </w:rPr>
        <w:t xml:space="preserve">Gambar </w:t>
      </w:r>
      <w:r w:rsidR="003849DA" w:rsidRPr="003849DA">
        <w:rPr>
          <w:lang w:val="id-ID"/>
        </w:rPr>
        <w:fldChar w:fldCharType="begin"/>
      </w:r>
      <w:r w:rsidR="003849DA" w:rsidRPr="003849DA">
        <w:rPr>
          <w:lang w:val="id-ID"/>
        </w:rPr>
        <w:instrText xml:space="preserve"> SEQ Gambar \* ARABIC </w:instrText>
      </w:r>
      <w:r w:rsidR="003849DA" w:rsidRPr="003849DA">
        <w:rPr>
          <w:lang w:val="id-ID"/>
        </w:rPr>
        <w:fldChar w:fldCharType="separate"/>
      </w:r>
      <w:r w:rsidR="00C4270A" w:rsidRPr="003849DA">
        <w:rPr>
          <w:noProof/>
          <w:lang w:val="id-ID"/>
        </w:rPr>
        <w:t>16</w:t>
      </w:r>
      <w:r w:rsidR="003849DA" w:rsidRPr="003849DA">
        <w:rPr>
          <w:noProof/>
          <w:lang w:val="id-ID"/>
        </w:rPr>
        <w:fldChar w:fldCharType="end"/>
      </w:r>
      <w:r w:rsidRPr="003849DA">
        <w:rPr>
          <w:lang w:val="id-ID"/>
        </w:rPr>
        <w:t xml:space="preserve">.  </w:t>
      </w:r>
      <w:r w:rsidR="00B236E4" w:rsidRPr="003849DA">
        <w:rPr>
          <w:i/>
          <w:lang w:val="id-ID"/>
        </w:rPr>
        <w:t>Query</w:t>
      </w:r>
      <w:r w:rsidR="00176C24" w:rsidRPr="003849DA">
        <w:rPr>
          <w:lang w:val="id-ID"/>
        </w:rPr>
        <w:t xml:space="preserve"> Manual Unit Penelitian Untuk Data Transaksi Bursa</w:t>
      </w:r>
      <w:bookmarkEnd w:id="96"/>
    </w:p>
    <w:p w14:paraId="61628CA0" w14:textId="480DA5B4" w:rsidR="00CF071B" w:rsidRPr="003849DA" w:rsidRDefault="00CF071B" w:rsidP="00CF071B">
      <w:pPr>
        <w:pStyle w:val="ListParagraph"/>
        <w:tabs>
          <w:tab w:val="left" w:pos="1701"/>
        </w:tabs>
        <w:spacing w:after="0" w:line="360" w:lineRule="auto"/>
        <w:ind w:left="1134"/>
        <w:rPr>
          <w:lang w:val="id-ID"/>
        </w:rPr>
      </w:pPr>
      <w:r w:rsidRPr="003849DA">
        <w:rPr>
          <w:lang w:val="id-ID"/>
        </w:rPr>
        <w:t xml:space="preserve">Berikut contoh data hasil eksekusi </w:t>
      </w:r>
      <w:r w:rsidR="00B236E4" w:rsidRPr="003849DA">
        <w:rPr>
          <w:i/>
          <w:lang w:val="id-ID"/>
        </w:rPr>
        <w:t>query</w:t>
      </w:r>
      <w:r w:rsidRPr="003849DA">
        <w:rPr>
          <w:lang w:val="id-ID"/>
        </w:rPr>
        <w:t xml:space="preserve"> di atas :</w:t>
      </w:r>
    </w:p>
    <w:p w14:paraId="65E4F656" w14:textId="77777777" w:rsidR="0077747C" w:rsidRPr="003849DA" w:rsidRDefault="0077747C" w:rsidP="00837EF6">
      <w:pPr>
        <w:pStyle w:val="ListParagraph"/>
        <w:keepNext/>
        <w:tabs>
          <w:tab w:val="left" w:pos="1701"/>
        </w:tabs>
        <w:spacing w:after="0" w:line="360" w:lineRule="auto"/>
        <w:ind w:left="567"/>
        <w:rPr>
          <w:lang w:val="id-ID"/>
        </w:rPr>
      </w:pPr>
      <w:r w:rsidRPr="003849DA">
        <w:rPr>
          <w:noProof/>
        </w:rPr>
        <w:drawing>
          <wp:inline distT="0" distB="0" distL="0" distR="0" wp14:anchorId="57C9E6EF" wp14:editId="3EE855DA">
            <wp:extent cx="5648325" cy="17811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F1BE" w14:textId="214D29C8" w:rsidR="0077747C" w:rsidRPr="003849DA" w:rsidRDefault="0077747C" w:rsidP="00837EF6">
      <w:pPr>
        <w:pStyle w:val="Caption"/>
        <w:ind w:left="1134"/>
        <w:jc w:val="center"/>
        <w:rPr>
          <w:lang w:val="id-ID"/>
        </w:rPr>
      </w:pPr>
      <w:bookmarkStart w:id="97" w:name="_Toc508094776"/>
      <w:r w:rsidRPr="003849DA">
        <w:rPr>
          <w:lang w:val="id-ID"/>
        </w:rPr>
        <w:t xml:space="preserve">Gambar </w:t>
      </w:r>
      <w:r w:rsidR="003849DA" w:rsidRPr="003849DA">
        <w:rPr>
          <w:lang w:val="id-ID"/>
        </w:rPr>
        <w:fldChar w:fldCharType="begin"/>
      </w:r>
      <w:r w:rsidR="003849DA" w:rsidRPr="003849DA">
        <w:rPr>
          <w:lang w:val="id-ID"/>
        </w:rPr>
        <w:instrText xml:space="preserve"> SEQ Gambar \* ARABIC </w:instrText>
      </w:r>
      <w:r w:rsidR="003849DA" w:rsidRPr="003849DA">
        <w:rPr>
          <w:lang w:val="id-ID"/>
        </w:rPr>
        <w:fldChar w:fldCharType="separate"/>
      </w:r>
      <w:r w:rsidR="00C4270A" w:rsidRPr="003849DA">
        <w:rPr>
          <w:noProof/>
          <w:lang w:val="id-ID"/>
        </w:rPr>
        <w:t>17</w:t>
      </w:r>
      <w:r w:rsidR="003849DA" w:rsidRPr="003849DA">
        <w:rPr>
          <w:noProof/>
          <w:lang w:val="id-ID"/>
        </w:rPr>
        <w:fldChar w:fldCharType="end"/>
      </w:r>
      <w:r w:rsidRPr="003849DA">
        <w:rPr>
          <w:lang w:val="id-ID"/>
        </w:rPr>
        <w:t xml:space="preserve">.  </w:t>
      </w:r>
      <w:r w:rsidR="00176C24" w:rsidRPr="003849DA">
        <w:rPr>
          <w:lang w:val="id-ID"/>
        </w:rPr>
        <w:t xml:space="preserve">Contoh Data Untuk </w:t>
      </w:r>
      <w:r w:rsidR="00B236E4" w:rsidRPr="003849DA">
        <w:rPr>
          <w:i/>
          <w:lang w:val="id-ID"/>
        </w:rPr>
        <w:t>Query</w:t>
      </w:r>
      <w:r w:rsidR="00176C24" w:rsidRPr="003849DA">
        <w:rPr>
          <w:lang w:val="id-ID"/>
        </w:rPr>
        <w:t xml:space="preserve"> Manual Data Transaksi Bursa</w:t>
      </w:r>
      <w:bookmarkEnd w:id="97"/>
    </w:p>
    <w:p w14:paraId="74FD34C9" w14:textId="511D61CF" w:rsidR="00391C72" w:rsidRPr="003849DA" w:rsidRDefault="00C9167A" w:rsidP="002B1B14">
      <w:pPr>
        <w:tabs>
          <w:tab w:val="left" w:pos="1701"/>
        </w:tabs>
        <w:spacing w:after="0" w:line="360" w:lineRule="auto"/>
        <w:ind w:left="1134"/>
        <w:jc w:val="both"/>
        <w:rPr>
          <w:lang w:val="id-ID"/>
        </w:rPr>
      </w:pPr>
      <w:r w:rsidRPr="003849DA">
        <w:rPr>
          <w:lang w:val="id-ID"/>
        </w:rPr>
        <w:t>Dan berikut rancangan email notifikasi yang digunakan dalam pengembangan ini :</w:t>
      </w:r>
    </w:p>
    <w:p w14:paraId="02AA555F" w14:textId="77777777" w:rsidR="00C9167A" w:rsidRPr="003849DA" w:rsidRDefault="00C9167A" w:rsidP="00837EF6">
      <w:pPr>
        <w:keepNext/>
        <w:tabs>
          <w:tab w:val="left" w:pos="1701"/>
        </w:tabs>
        <w:spacing w:after="0" w:line="360" w:lineRule="auto"/>
        <w:ind w:left="1134"/>
        <w:jc w:val="both"/>
        <w:rPr>
          <w:lang w:val="id-ID"/>
        </w:rPr>
      </w:pPr>
      <w:r w:rsidRPr="003849DA">
        <w:rPr>
          <w:noProof/>
        </w:rPr>
        <w:drawing>
          <wp:inline distT="0" distB="0" distL="0" distR="0" wp14:anchorId="6FC283FD" wp14:editId="4438DCDC">
            <wp:extent cx="5191125" cy="2600325"/>
            <wp:effectExtent l="19050" t="19050" r="2857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00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A64E5" w14:textId="2687CB00" w:rsidR="00C9167A" w:rsidRPr="003849DA" w:rsidRDefault="00C9167A" w:rsidP="00837EF6">
      <w:pPr>
        <w:pStyle w:val="Caption"/>
        <w:ind w:left="1134"/>
        <w:jc w:val="center"/>
        <w:rPr>
          <w:lang w:val="id-ID"/>
        </w:rPr>
      </w:pPr>
      <w:bookmarkStart w:id="98" w:name="_Toc508094777"/>
      <w:r w:rsidRPr="003849DA">
        <w:rPr>
          <w:lang w:val="id-ID"/>
        </w:rPr>
        <w:t xml:space="preserve">Gambar </w:t>
      </w:r>
      <w:r w:rsidR="003849DA" w:rsidRPr="003849DA">
        <w:rPr>
          <w:lang w:val="id-ID"/>
        </w:rPr>
        <w:fldChar w:fldCharType="begin"/>
      </w:r>
      <w:r w:rsidR="003849DA" w:rsidRPr="003849DA">
        <w:rPr>
          <w:lang w:val="id-ID"/>
        </w:rPr>
        <w:instrText xml:space="preserve"> SEQ Gambar \* ARABIC </w:instrText>
      </w:r>
      <w:r w:rsidR="003849DA" w:rsidRPr="003849DA">
        <w:rPr>
          <w:lang w:val="id-ID"/>
        </w:rPr>
        <w:fldChar w:fldCharType="separate"/>
      </w:r>
      <w:r w:rsidR="00C4270A" w:rsidRPr="003849DA">
        <w:rPr>
          <w:noProof/>
          <w:lang w:val="id-ID"/>
        </w:rPr>
        <w:t>18</w:t>
      </w:r>
      <w:r w:rsidR="003849DA" w:rsidRPr="003849DA">
        <w:rPr>
          <w:noProof/>
          <w:lang w:val="id-ID"/>
        </w:rPr>
        <w:fldChar w:fldCharType="end"/>
      </w:r>
      <w:r w:rsidRPr="003849DA">
        <w:rPr>
          <w:lang w:val="id-ID"/>
        </w:rPr>
        <w:t xml:space="preserve">.  </w:t>
      </w:r>
      <w:r w:rsidR="00176C24" w:rsidRPr="003849DA">
        <w:rPr>
          <w:lang w:val="id-ID"/>
        </w:rPr>
        <w:t xml:space="preserve">Rancangan Email Otomatis Untuk </w:t>
      </w:r>
      <w:r w:rsidR="001B3823" w:rsidRPr="003849DA">
        <w:rPr>
          <w:i/>
          <w:lang w:val="id-ID"/>
        </w:rPr>
        <w:t>Email_1</w:t>
      </w:r>
      <w:bookmarkEnd w:id="98"/>
    </w:p>
    <w:p w14:paraId="719628F6" w14:textId="77777777" w:rsidR="00C9167A" w:rsidRPr="003849DA" w:rsidRDefault="00C9167A" w:rsidP="00837EF6">
      <w:pPr>
        <w:keepNext/>
        <w:ind w:left="1134"/>
        <w:rPr>
          <w:lang w:val="id-ID"/>
        </w:rPr>
      </w:pPr>
      <w:r w:rsidRPr="003849DA">
        <w:rPr>
          <w:noProof/>
        </w:rPr>
        <w:drawing>
          <wp:inline distT="0" distB="0" distL="0" distR="0" wp14:anchorId="02B752A7" wp14:editId="558A28E1">
            <wp:extent cx="5200650" cy="2495550"/>
            <wp:effectExtent l="19050" t="19050" r="19050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95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91BBE7" w14:textId="02A96864" w:rsidR="006F5749" w:rsidRPr="003849DA" w:rsidRDefault="00C9167A" w:rsidP="00837EF6">
      <w:pPr>
        <w:pStyle w:val="Caption"/>
        <w:ind w:left="1134"/>
        <w:jc w:val="center"/>
        <w:rPr>
          <w:lang w:val="id-ID"/>
        </w:rPr>
      </w:pPr>
      <w:bookmarkStart w:id="99" w:name="_Toc508094778"/>
      <w:r w:rsidRPr="003849DA">
        <w:rPr>
          <w:lang w:val="id-ID"/>
        </w:rPr>
        <w:t xml:space="preserve">Gambar </w:t>
      </w:r>
      <w:r w:rsidR="003849DA" w:rsidRPr="003849DA">
        <w:rPr>
          <w:lang w:val="id-ID"/>
        </w:rPr>
        <w:fldChar w:fldCharType="begin"/>
      </w:r>
      <w:r w:rsidR="003849DA" w:rsidRPr="003849DA">
        <w:rPr>
          <w:lang w:val="id-ID"/>
        </w:rPr>
        <w:instrText xml:space="preserve"> SEQ Gambar \* ARABIC </w:instrText>
      </w:r>
      <w:r w:rsidR="003849DA" w:rsidRPr="003849DA">
        <w:rPr>
          <w:lang w:val="id-ID"/>
        </w:rPr>
        <w:fldChar w:fldCharType="separate"/>
      </w:r>
      <w:r w:rsidR="00C4270A" w:rsidRPr="003849DA">
        <w:rPr>
          <w:noProof/>
          <w:lang w:val="id-ID"/>
        </w:rPr>
        <w:t>19</w:t>
      </w:r>
      <w:r w:rsidR="003849DA" w:rsidRPr="003849DA">
        <w:rPr>
          <w:noProof/>
          <w:lang w:val="id-ID"/>
        </w:rPr>
        <w:fldChar w:fldCharType="end"/>
      </w:r>
      <w:r w:rsidRPr="003849DA">
        <w:rPr>
          <w:lang w:val="id-ID"/>
        </w:rPr>
        <w:t xml:space="preserve">.  </w:t>
      </w:r>
      <w:r w:rsidR="00176C24" w:rsidRPr="003849DA">
        <w:rPr>
          <w:lang w:val="id-ID"/>
        </w:rPr>
        <w:t xml:space="preserve">Rancangan Email Otomatis Untuk </w:t>
      </w:r>
      <w:r w:rsidR="001B3823" w:rsidRPr="003849DA">
        <w:rPr>
          <w:i/>
          <w:lang w:val="id-ID"/>
        </w:rPr>
        <w:t>Email_2</w:t>
      </w:r>
      <w:bookmarkEnd w:id="99"/>
    </w:p>
    <w:p w14:paraId="5866B412" w14:textId="20097ACF" w:rsidR="002C3F5F" w:rsidRPr="003849DA" w:rsidRDefault="002C3F5F" w:rsidP="00837EF6">
      <w:pPr>
        <w:pStyle w:val="Heading2"/>
        <w:spacing w:before="0" w:line="360" w:lineRule="auto"/>
        <w:ind w:left="1134"/>
        <w:rPr>
          <w:lang w:val="id-ID"/>
        </w:rPr>
      </w:pPr>
      <w:bookmarkStart w:id="100" w:name="_Toc508094820"/>
      <w:r w:rsidRPr="003849DA">
        <w:rPr>
          <w:lang w:val="id-ID"/>
        </w:rPr>
        <w:t xml:space="preserve">Pembuatan Tabel Tersendiri Untuk Hasil Data Olahan </w:t>
      </w:r>
      <w:r w:rsidR="00B236E4" w:rsidRPr="003849DA">
        <w:rPr>
          <w:i/>
          <w:lang w:val="id-ID"/>
        </w:rPr>
        <w:t>Procedure</w:t>
      </w:r>
      <w:bookmarkEnd w:id="100"/>
    </w:p>
    <w:p w14:paraId="5F18E2A3" w14:textId="34A93C0A" w:rsidR="00A6606E" w:rsidRPr="003849DA" w:rsidRDefault="00A6606E" w:rsidP="00A6606E">
      <w:pPr>
        <w:tabs>
          <w:tab w:val="left" w:pos="1701"/>
        </w:tabs>
        <w:spacing w:after="0" w:line="360" w:lineRule="auto"/>
        <w:ind w:left="1134"/>
        <w:jc w:val="both"/>
        <w:rPr>
          <w:lang w:val="id-ID"/>
        </w:rPr>
      </w:pPr>
      <w:r w:rsidRPr="003849DA">
        <w:rPr>
          <w:lang w:val="id-ID"/>
        </w:rPr>
        <w:t xml:space="preserve">Tabel ini akan berisi data seperti hasil </w:t>
      </w:r>
      <w:r w:rsidR="00B236E4" w:rsidRPr="003849DA">
        <w:rPr>
          <w:i/>
          <w:lang w:val="id-ID"/>
        </w:rPr>
        <w:t>query</w:t>
      </w:r>
      <w:r w:rsidRPr="003849DA">
        <w:rPr>
          <w:lang w:val="id-ID"/>
        </w:rPr>
        <w:t xml:space="preserve"> manual yang selama ini digunakan, sehingga jika diperlukan informasi di kemudian hari terkait data tersebut, tidak perlu menjalankan ulang </w:t>
      </w:r>
      <w:r w:rsidR="00B236E4" w:rsidRPr="003849DA">
        <w:rPr>
          <w:i/>
          <w:lang w:val="id-ID"/>
        </w:rPr>
        <w:t>query</w:t>
      </w:r>
      <w:r w:rsidRPr="003849DA">
        <w:rPr>
          <w:lang w:val="id-ID"/>
        </w:rPr>
        <w:t xml:space="preserve"> manualnya secara utuh. Diharapkan dengan mekanisme seperti itu pencarian data menjadi lebih cepat dan terjaga konsistensi hasilnya dengan data yang muncul di aplikasi Intranet. Terdiri atas 3 tabel untuk kebutuhan data audit PSA yang terdiri dari data </w:t>
      </w:r>
      <w:r w:rsidR="00B236E4" w:rsidRPr="003849DA">
        <w:rPr>
          <w:i/>
          <w:lang w:val="id-ID"/>
        </w:rPr>
        <w:t>corporate</w:t>
      </w:r>
      <w:r w:rsidRPr="003849DA">
        <w:rPr>
          <w:lang w:val="id-ID"/>
        </w:rPr>
        <w:t xml:space="preserve"> </w:t>
      </w:r>
      <w:r w:rsidR="00B236E4" w:rsidRPr="003849DA">
        <w:rPr>
          <w:i/>
          <w:lang w:val="id-ID"/>
        </w:rPr>
        <w:t>action</w:t>
      </w:r>
      <w:r w:rsidRPr="003849DA">
        <w:rPr>
          <w:lang w:val="id-ID"/>
        </w:rPr>
        <w:t xml:space="preserve">, AKSes </w:t>
      </w:r>
      <w:r w:rsidR="00962077" w:rsidRPr="003849DA">
        <w:rPr>
          <w:i/>
          <w:lang w:val="id-ID"/>
        </w:rPr>
        <w:t>log</w:t>
      </w:r>
      <w:r w:rsidR="00B236E4" w:rsidRPr="003849DA">
        <w:rPr>
          <w:i/>
          <w:lang w:val="id-ID"/>
        </w:rPr>
        <w:t>in</w:t>
      </w:r>
      <w:r w:rsidRPr="003849DA">
        <w:rPr>
          <w:lang w:val="id-ID"/>
        </w:rPr>
        <w:t xml:space="preserve"> dan transaksi bursa. Tabel diberi nama </w:t>
      </w:r>
      <w:r w:rsidRPr="003849DA">
        <w:rPr>
          <w:b/>
          <w:lang w:val="id-ID"/>
        </w:rPr>
        <w:t xml:space="preserve">DI_AUDIT_PSA01, DI_AUDIT_PSA02 </w:t>
      </w:r>
      <w:r w:rsidRPr="003849DA">
        <w:rPr>
          <w:lang w:val="id-ID"/>
        </w:rPr>
        <w:t>dan</w:t>
      </w:r>
      <w:r w:rsidRPr="003849DA">
        <w:rPr>
          <w:b/>
          <w:lang w:val="id-ID"/>
        </w:rPr>
        <w:t xml:space="preserve"> DI_AUDIT_PSA03</w:t>
      </w:r>
      <w:r w:rsidRPr="003849DA">
        <w:rPr>
          <w:lang w:val="id-ID"/>
        </w:rPr>
        <w:t>, yang akan memiliki jumlah kolom setidaknya mencakup kebutuhan seperti contoh tampilan data pada bagian 6.1 atau 6.2</w:t>
      </w:r>
      <w:r w:rsidRPr="003849DA">
        <w:rPr>
          <w:b/>
          <w:lang w:val="id-ID"/>
        </w:rPr>
        <w:t xml:space="preserve"> </w:t>
      </w:r>
      <w:r w:rsidRPr="003849DA">
        <w:rPr>
          <w:lang w:val="id-ID"/>
        </w:rPr>
        <w:t>di atas, yaitu :</w:t>
      </w:r>
    </w:p>
    <w:p w14:paraId="683681BF" w14:textId="2609076F" w:rsidR="00A6606E" w:rsidRPr="003849DA" w:rsidRDefault="00A6606E" w:rsidP="00837EF6">
      <w:pPr>
        <w:pStyle w:val="ListParagraph"/>
        <w:numPr>
          <w:ilvl w:val="0"/>
          <w:numId w:val="67"/>
        </w:numPr>
        <w:tabs>
          <w:tab w:val="left" w:pos="1418"/>
        </w:tabs>
        <w:spacing w:after="0" w:line="360" w:lineRule="auto"/>
        <w:ind w:left="1418" w:hanging="284"/>
        <w:rPr>
          <w:lang w:val="id-ID"/>
        </w:rPr>
      </w:pPr>
      <w:r w:rsidRPr="003849DA">
        <w:rPr>
          <w:b/>
          <w:u w:val="single"/>
          <w:lang w:val="id-ID"/>
        </w:rPr>
        <w:t>Tabel DI_AUDIT_PSA01</w:t>
      </w:r>
      <w:r w:rsidRPr="003849DA">
        <w:rPr>
          <w:lang w:val="id-ID"/>
        </w:rPr>
        <w:t xml:space="preserve"> : digunakan untuk menyimpan data hasil olahan </w:t>
      </w:r>
      <w:r w:rsidR="00B236E4" w:rsidRPr="003849DA">
        <w:rPr>
          <w:i/>
          <w:lang w:val="id-ID"/>
        </w:rPr>
        <w:t>Procedure</w:t>
      </w:r>
      <w:r w:rsidRPr="003849DA">
        <w:rPr>
          <w:i/>
          <w:lang w:val="id-ID"/>
        </w:rPr>
        <w:t>_1</w:t>
      </w:r>
    </w:p>
    <w:tbl>
      <w:tblPr>
        <w:tblStyle w:val="TableGrid"/>
        <w:tblW w:w="8222" w:type="dxa"/>
        <w:tblInd w:w="1129" w:type="dxa"/>
        <w:tblLook w:val="04A0" w:firstRow="1" w:lastRow="0" w:firstColumn="1" w:lastColumn="0" w:noHBand="0" w:noVBand="1"/>
      </w:tblPr>
      <w:tblGrid>
        <w:gridCol w:w="565"/>
        <w:gridCol w:w="1703"/>
        <w:gridCol w:w="1742"/>
        <w:gridCol w:w="4212"/>
      </w:tblGrid>
      <w:tr w:rsidR="00267995" w:rsidRPr="003849DA" w14:paraId="3E8A4636" w14:textId="77777777" w:rsidTr="00837EF6">
        <w:trPr>
          <w:trHeight w:val="486"/>
        </w:trPr>
        <w:tc>
          <w:tcPr>
            <w:tcW w:w="565" w:type="dxa"/>
            <w:shd w:val="clear" w:color="auto" w:fill="D9D9D9" w:themeFill="background1" w:themeFillShade="D9"/>
            <w:vAlign w:val="center"/>
          </w:tcPr>
          <w:p w14:paraId="0F557811" w14:textId="77777777" w:rsidR="00267995" w:rsidRPr="003849DA" w:rsidRDefault="00267995" w:rsidP="00267995">
            <w:pPr>
              <w:pStyle w:val="ListParagraph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NO</w:t>
            </w:r>
          </w:p>
        </w:tc>
        <w:tc>
          <w:tcPr>
            <w:tcW w:w="1703" w:type="dxa"/>
            <w:shd w:val="clear" w:color="auto" w:fill="D9D9D9" w:themeFill="background1" w:themeFillShade="D9"/>
            <w:vAlign w:val="center"/>
          </w:tcPr>
          <w:p w14:paraId="5CEBD64D" w14:textId="7DC2B3B4" w:rsidR="00267995" w:rsidRPr="003849DA" w:rsidRDefault="00427BDA" w:rsidP="00267995">
            <w:pPr>
              <w:pStyle w:val="ListParagraph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 xml:space="preserve">NAMA </w:t>
            </w:r>
            <w:r w:rsidR="00267995" w:rsidRPr="003849DA">
              <w:rPr>
                <w:b/>
                <w:lang w:val="id-ID"/>
              </w:rPr>
              <w:t>KOLOM</w:t>
            </w:r>
          </w:p>
        </w:tc>
        <w:tc>
          <w:tcPr>
            <w:tcW w:w="1742" w:type="dxa"/>
            <w:shd w:val="clear" w:color="auto" w:fill="D9D9D9" w:themeFill="background1" w:themeFillShade="D9"/>
            <w:vAlign w:val="center"/>
          </w:tcPr>
          <w:p w14:paraId="5E8935AB" w14:textId="6E3837D4" w:rsidR="00267995" w:rsidRPr="003849DA" w:rsidRDefault="00427BDA" w:rsidP="00837EF6">
            <w:pPr>
              <w:pStyle w:val="ListParagraph"/>
              <w:spacing w:line="360" w:lineRule="auto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TIPE DATA</w:t>
            </w:r>
          </w:p>
        </w:tc>
        <w:tc>
          <w:tcPr>
            <w:tcW w:w="4212" w:type="dxa"/>
            <w:shd w:val="clear" w:color="auto" w:fill="D9D9D9" w:themeFill="background1" w:themeFillShade="D9"/>
            <w:vAlign w:val="center"/>
          </w:tcPr>
          <w:p w14:paraId="50DCB7F6" w14:textId="77777777" w:rsidR="00267995" w:rsidRPr="003849DA" w:rsidRDefault="00267995" w:rsidP="00267995">
            <w:pPr>
              <w:pStyle w:val="ListParagraph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KETERANGAN</w:t>
            </w:r>
          </w:p>
        </w:tc>
      </w:tr>
      <w:tr w:rsidR="00267995" w:rsidRPr="003849DA" w14:paraId="4114C65F" w14:textId="77777777" w:rsidTr="00837EF6">
        <w:trPr>
          <w:trHeight w:val="486"/>
        </w:trPr>
        <w:tc>
          <w:tcPr>
            <w:tcW w:w="565" w:type="dxa"/>
            <w:shd w:val="clear" w:color="auto" w:fill="auto"/>
            <w:vAlign w:val="center"/>
          </w:tcPr>
          <w:p w14:paraId="2E90D28E" w14:textId="1EE20156" w:rsidR="00267995" w:rsidRPr="003849DA" w:rsidRDefault="00427BDA" w:rsidP="00267995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</w:t>
            </w:r>
          </w:p>
        </w:tc>
        <w:tc>
          <w:tcPr>
            <w:tcW w:w="1703" w:type="dxa"/>
            <w:shd w:val="clear" w:color="auto" w:fill="auto"/>
            <w:vAlign w:val="center"/>
          </w:tcPr>
          <w:p w14:paraId="04EA516E" w14:textId="2353D02C" w:rsidR="00427BDA" w:rsidRPr="003849DA" w:rsidRDefault="00427BDA" w:rsidP="00267995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SEC_CODE</w:t>
            </w:r>
          </w:p>
        </w:tc>
        <w:tc>
          <w:tcPr>
            <w:tcW w:w="1742" w:type="dxa"/>
            <w:shd w:val="clear" w:color="auto" w:fill="auto"/>
            <w:vAlign w:val="center"/>
          </w:tcPr>
          <w:p w14:paraId="58894AB4" w14:textId="28109C07" w:rsidR="00427BDA" w:rsidRPr="003849DA" w:rsidRDefault="00427BDA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2C429326" w14:textId="767D736A" w:rsidR="00267995" w:rsidRPr="003849DA" w:rsidRDefault="00427BDA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(100 Byte)</w:t>
            </w:r>
          </w:p>
        </w:tc>
        <w:tc>
          <w:tcPr>
            <w:tcW w:w="4212" w:type="dxa"/>
            <w:shd w:val="clear" w:color="auto" w:fill="auto"/>
            <w:vAlign w:val="center"/>
          </w:tcPr>
          <w:p w14:paraId="1113D666" w14:textId="0AD324ED" w:rsidR="00267995" w:rsidRPr="003849DA" w:rsidRDefault="00267995" w:rsidP="00267995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kode sekuritas yang dipakai dalam kegiatan </w:t>
            </w:r>
            <w:r w:rsidR="00B236E4" w:rsidRPr="003849DA">
              <w:rPr>
                <w:i/>
                <w:lang w:val="id-ID"/>
              </w:rPr>
              <w:t>corporate</w:t>
            </w:r>
            <w:r w:rsidRPr="003849DA">
              <w:rPr>
                <w:lang w:val="id-ID"/>
              </w:rPr>
              <w:t xml:space="preserve"> </w:t>
            </w:r>
            <w:r w:rsidR="00B236E4" w:rsidRPr="003849DA">
              <w:rPr>
                <w:i/>
                <w:lang w:val="id-ID"/>
              </w:rPr>
              <w:t>action</w:t>
            </w:r>
            <w:r w:rsidRPr="003849DA">
              <w:rPr>
                <w:lang w:val="id-ID"/>
              </w:rPr>
              <w:t>.</w:t>
            </w:r>
          </w:p>
        </w:tc>
      </w:tr>
      <w:tr w:rsidR="00267995" w:rsidRPr="003849DA" w14:paraId="5615D034" w14:textId="77777777" w:rsidTr="00837EF6">
        <w:trPr>
          <w:trHeight w:val="486"/>
        </w:trPr>
        <w:tc>
          <w:tcPr>
            <w:tcW w:w="565" w:type="dxa"/>
            <w:shd w:val="clear" w:color="auto" w:fill="auto"/>
            <w:vAlign w:val="center"/>
          </w:tcPr>
          <w:p w14:paraId="550AF0A5" w14:textId="5F59F8A9" w:rsidR="00267995" w:rsidRPr="003849DA" w:rsidRDefault="00427BDA" w:rsidP="00267995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</w:t>
            </w:r>
          </w:p>
        </w:tc>
        <w:tc>
          <w:tcPr>
            <w:tcW w:w="1703" w:type="dxa"/>
            <w:shd w:val="clear" w:color="auto" w:fill="auto"/>
            <w:vAlign w:val="center"/>
          </w:tcPr>
          <w:p w14:paraId="1FBEC462" w14:textId="1E2F5E53" w:rsidR="00267995" w:rsidRPr="003849DA" w:rsidRDefault="00267995" w:rsidP="00267995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SEC_DSC</w:t>
            </w:r>
          </w:p>
        </w:tc>
        <w:tc>
          <w:tcPr>
            <w:tcW w:w="1742" w:type="dxa"/>
            <w:shd w:val="clear" w:color="auto" w:fill="auto"/>
            <w:vAlign w:val="center"/>
          </w:tcPr>
          <w:p w14:paraId="30004F3B" w14:textId="037C5C60" w:rsidR="00267995" w:rsidRPr="003849DA" w:rsidRDefault="00427BDA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7480A04A" w14:textId="027FA942" w:rsidR="00427BDA" w:rsidRPr="003849DA" w:rsidRDefault="00427BDA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(250 Byte)</w:t>
            </w:r>
          </w:p>
        </w:tc>
        <w:tc>
          <w:tcPr>
            <w:tcW w:w="4212" w:type="dxa"/>
            <w:shd w:val="clear" w:color="auto" w:fill="auto"/>
            <w:vAlign w:val="center"/>
          </w:tcPr>
          <w:p w14:paraId="05923C09" w14:textId="5F1B2FDE" w:rsidR="00267995" w:rsidRPr="003849DA" w:rsidRDefault="00267995" w:rsidP="00267995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deskripsi nama sekuritas yang dipakai dalam kegiatan </w:t>
            </w:r>
            <w:r w:rsidR="00B236E4" w:rsidRPr="003849DA">
              <w:rPr>
                <w:i/>
                <w:lang w:val="id-ID"/>
              </w:rPr>
              <w:t>corporate</w:t>
            </w:r>
            <w:r w:rsidRPr="003849DA">
              <w:rPr>
                <w:lang w:val="id-ID"/>
              </w:rPr>
              <w:t xml:space="preserve"> </w:t>
            </w:r>
            <w:r w:rsidR="00B236E4" w:rsidRPr="003849DA">
              <w:rPr>
                <w:i/>
                <w:lang w:val="id-ID"/>
              </w:rPr>
              <w:t>action</w:t>
            </w:r>
            <w:r w:rsidRPr="003849DA">
              <w:rPr>
                <w:lang w:val="id-ID"/>
              </w:rPr>
              <w:t>.</w:t>
            </w:r>
          </w:p>
        </w:tc>
      </w:tr>
      <w:tr w:rsidR="00267995" w:rsidRPr="003849DA" w14:paraId="2E0A167F" w14:textId="77777777" w:rsidTr="00837EF6">
        <w:trPr>
          <w:trHeight w:val="486"/>
        </w:trPr>
        <w:tc>
          <w:tcPr>
            <w:tcW w:w="565" w:type="dxa"/>
            <w:shd w:val="clear" w:color="auto" w:fill="auto"/>
            <w:vAlign w:val="center"/>
          </w:tcPr>
          <w:p w14:paraId="1DE137CE" w14:textId="16EC4E2C" w:rsidR="00267995" w:rsidRPr="003849DA" w:rsidRDefault="00427BDA" w:rsidP="00267995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3</w:t>
            </w:r>
          </w:p>
        </w:tc>
        <w:tc>
          <w:tcPr>
            <w:tcW w:w="1703" w:type="dxa"/>
            <w:shd w:val="clear" w:color="auto" w:fill="auto"/>
            <w:vAlign w:val="center"/>
          </w:tcPr>
          <w:p w14:paraId="6426964D" w14:textId="1E5010A2" w:rsidR="00427BDA" w:rsidRPr="003849DA" w:rsidRDefault="00427BDA" w:rsidP="00267995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TYP_CA</w:t>
            </w:r>
          </w:p>
        </w:tc>
        <w:tc>
          <w:tcPr>
            <w:tcW w:w="1742" w:type="dxa"/>
            <w:shd w:val="clear" w:color="auto" w:fill="auto"/>
            <w:vAlign w:val="center"/>
          </w:tcPr>
          <w:p w14:paraId="3760F837" w14:textId="444741F3" w:rsidR="00267995" w:rsidRPr="003849DA" w:rsidRDefault="00427BDA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Number (5)</w:t>
            </w:r>
          </w:p>
        </w:tc>
        <w:tc>
          <w:tcPr>
            <w:tcW w:w="4212" w:type="dxa"/>
            <w:shd w:val="clear" w:color="auto" w:fill="auto"/>
            <w:vAlign w:val="center"/>
          </w:tcPr>
          <w:p w14:paraId="1E1F3391" w14:textId="70EAE67D" w:rsidR="00267995" w:rsidRPr="003849DA" w:rsidRDefault="00267995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kode tipe </w:t>
            </w:r>
            <w:r w:rsidR="00B236E4" w:rsidRPr="003849DA">
              <w:rPr>
                <w:i/>
                <w:lang w:val="id-ID"/>
              </w:rPr>
              <w:t>corporate</w:t>
            </w:r>
            <w:r w:rsidRPr="003849DA">
              <w:rPr>
                <w:lang w:val="id-ID"/>
              </w:rPr>
              <w:t xml:space="preserve"> </w:t>
            </w:r>
            <w:r w:rsidR="00B236E4" w:rsidRPr="003849DA">
              <w:rPr>
                <w:i/>
                <w:lang w:val="id-ID"/>
              </w:rPr>
              <w:t>action</w:t>
            </w:r>
            <w:r w:rsidRPr="003849DA">
              <w:rPr>
                <w:lang w:val="id-ID"/>
              </w:rPr>
              <w:t xml:space="preserve"> yang dipakai dalam sistem.</w:t>
            </w:r>
          </w:p>
        </w:tc>
      </w:tr>
      <w:tr w:rsidR="00267995" w:rsidRPr="003849DA" w14:paraId="2DE0DB7A" w14:textId="77777777" w:rsidTr="00837EF6">
        <w:trPr>
          <w:trHeight w:val="486"/>
        </w:trPr>
        <w:tc>
          <w:tcPr>
            <w:tcW w:w="565" w:type="dxa"/>
            <w:shd w:val="clear" w:color="auto" w:fill="auto"/>
            <w:vAlign w:val="center"/>
          </w:tcPr>
          <w:p w14:paraId="540DD14A" w14:textId="78D30D20" w:rsidR="00267995" w:rsidRPr="003849DA" w:rsidRDefault="00427BDA" w:rsidP="00267995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4</w:t>
            </w:r>
          </w:p>
        </w:tc>
        <w:tc>
          <w:tcPr>
            <w:tcW w:w="1703" w:type="dxa"/>
            <w:shd w:val="clear" w:color="auto" w:fill="auto"/>
            <w:vAlign w:val="center"/>
          </w:tcPr>
          <w:p w14:paraId="3122E4D7" w14:textId="4F1F955E" w:rsidR="00427BDA" w:rsidRPr="003849DA" w:rsidRDefault="00427BDA" w:rsidP="00267995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CA_DSC</w:t>
            </w:r>
          </w:p>
        </w:tc>
        <w:tc>
          <w:tcPr>
            <w:tcW w:w="1742" w:type="dxa"/>
            <w:shd w:val="clear" w:color="auto" w:fill="auto"/>
            <w:vAlign w:val="center"/>
          </w:tcPr>
          <w:p w14:paraId="1794788A" w14:textId="77777777" w:rsidR="00267995" w:rsidRPr="003849DA" w:rsidRDefault="00427BDA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22B1E798" w14:textId="1633008D" w:rsidR="00427BDA" w:rsidRPr="003849DA" w:rsidRDefault="00427BDA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(4000 Byte)</w:t>
            </w:r>
          </w:p>
        </w:tc>
        <w:tc>
          <w:tcPr>
            <w:tcW w:w="4212" w:type="dxa"/>
            <w:shd w:val="clear" w:color="auto" w:fill="auto"/>
            <w:vAlign w:val="center"/>
          </w:tcPr>
          <w:p w14:paraId="1E0E83BE" w14:textId="5117C94F" w:rsidR="00267995" w:rsidRPr="003849DA" w:rsidRDefault="00267995" w:rsidP="00267995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uraian keterangan rinci isi dari </w:t>
            </w:r>
            <w:r w:rsidR="00B236E4" w:rsidRPr="003849DA">
              <w:rPr>
                <w:i/>
                <w:lang w:val="id-ID"/>
              </w:rPr>
              <w:t>corporate</w:t>
            </w:r>
            <w:r w:rsidRPr="003849DA">
              <w:rPr>
                <w:lang w:val="id-ID"/>
              </w:rPr>
              <w:t xml:space="preserve"> </w:t>
            </w:r>
            <w:r w:rsidR="00B236E4" w:rsidRPr="003849DA">
              <w:rPr>
                <w:i/>
                <w:lang w:val="id-ID"/>
              </w:rPr>
              <w:t>action</w:t>
            </w:r>
          </w:p>
        </w:tc>
      </w:tr>
      <w:tr w:rsidR="00267995" w:rsidRPr="003849DA" w14:paraId="46D6A2EF" w14:textId="77777777" w:rsidTr="00837EF6">
        <w:trPr>
          <w:trHeight w:val="486"/>
        </w:trPr>
        <w:tc>
          <w:tcPr>
            <w:tcW w:w="565" w:type="dxa"/>
            <w:shd w:val="clear" w:color="auto" w:fill="auto"/>
            <w:vAlign w:val="center"/>
          </w:tcPr>
          <w:p w14:paraId="2650ADCA" w14:textId="35E11017" w:rsidR="00267995" w:rsidRPr="003849DA" w:rsidRDefault="00427BDA" w:rsidP="00267995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5</w:t>
            </w:r>
          </w:p>
        </w:tc>
        <w:tc>
          <w:tcPr>
            <w:tcW w:w="1703" w:type="dxa"/>
            <w:shd w:val="clear" w:color="auto" w:fill="auto"/>
            <w:vAlign w:val="center"/>
          </w:tcPr>
          <w:p w14:paraId="0027E964" w14:textId="0D7F4B5B" w:rsidR="00427BDA" w:rsidRPr="003849DA" w:rsidRDefault="00427BDA" w:rsidP="00267995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REC_DATE</w:t>
            </w:r>
          </w:p>
        </w:tc>
        <w:tc>
          <w:tcPr>
            <w:tcW w:w="1742" w:type="dxa"/>
            <w:shd w:val="clear" w:color="auto" w:fill="auto"/>
            <w:vAlign w:val="center"/>
          </w:tcPr>
          <w:p w14:paraId="16314DFD" w14:textId="0F95F87B" w:rsidR="00267995" w:rsidRPr="003849DA" w:rsidRDefault="00427BDA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Date</w:t>
            </w:r>
          </w:p>
        </w:tc>
        <w:tc>
          <w:tcPr>
            <w:tcW w:w="4212" w:type="dxa"/>
            <w:shd w:val="clear" w:color="auto" w:fill="auto"/>
            <w:vAlign w:val="center"/>
          </w:tcPr>
          <w:p w14:paraId="7C89A046" w14:textId="5070739D" w:rsidR="00267995" w:rsidRPr="003849DA" w:rsidRDefault="00267995" w:rsidP="00267995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tanggal pencatatan dimulainya sebuah kegiatan </w:t>
            </w:r>
            <w:r w:rsidR="00B236E4" w:rsidRPr="003849DA">
              <w:rPr>
                <w:i/>
                <w:lang w:val="id-ID"/>
              </w:rPr>
              <w:t>corporate</w:t>
            </w:r>
            <w:r w:rsidRPr="003849DA">
              <w:rPr>
                <w:lang w:val="id-ID"/>
              </w:rPr>
              <w:t xml:space="preserve"> </w:t>
            </w:r>
            <w:r w:rsidR="00B236E4" w:rsidRPr="003849DA">
              <w:rPr>
                <w:i/>
                <w:lang w:val="id-ID"/>
              </w:rPr>
              <w:t>action</w:t>
            </w:r>
            <w:r w:rsidRPr="003849DA">
              <w:rPr>
                <w:lang w:val="id-ID"/>
              </w:rPr>
              <w:t>.</w:t>
            </w:r>
          </w:p>
        </w:tc>
      </w:tr>
      <w:tr w:rsidR="00267995" w:rsidRPr="003849DA" w14:paraId="1281FBA1" w14:textId="77777777" w:rsidTr="00837EF6">
        <w:trPr>
          <w:trHeight w:val="486"/>
        </w:trPr>
        <w:tc>
          <w:tcPr>
            <w:tcW w:w="565" w:type="dxa"/>
            <w:shd w:val="clear" w:color="auto" w:fill="auto"/>
            <w:vAlign w:val="center"/>
          </w:tcPr>
          <w:p w14:paraId="33358078" w14:textId="724AD66B" w:rsidR="00267995" w:rsidRPr="003849DA" w:rsidRDefault="00427BDA" w:rsidP="00267995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6</w:t>
            </w:r>
          </w:p>
        </w:tc>
        <w:tc>
          <w:tcPr>
            <w:tcW w:w="1703" w:type="dxa"/>
            <w:shd w:val="clear" w:color="auto" w:fill="auto"/>
            <w:vAlign w:val="center"/>
          </w:tcPr>
          <w:p w14:paraId="268E46AC" w14:textId="62BC51FA" w:rsidR="00427BDA" w:rsidRPr="003849DA" w:rsidRDefault="00427BDA" w:rsidP="00267995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PAY_DATE</w:t>
            </w:r>
          </w:p>
        </w:tc>
        <w:tc>
          <w:tcPr>
            <w:tcW w:w="1742" w:type="dxa"/>
            <w:shd w:val="clear" w:color="auto" w:fill="auto"/>
            <w:vAlign w:val="center"/>
          </w:tcPr>
          <w:p w14:paraId="3B3A0E79" w14:textId="11D0025D" w:rsidR="00267995" w:rsidRPr="003849DA" w:rsidRDefault="00427BDA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Date</w:t>
            </w:r>
          </w:p>
        </w:tc>
        <w:tc>
          <w:tcPr>
            <w:tcW w:w="4212" w:type="dxa"/>
            <w:shd w:val="clear" w:color="auto" w:fill="auto"/>
            <w:vAlign w:val="center"/>
          </w:tcPr>
          <w:p w14:paraId="3D4A1791" w14:textId="58048BFA" w:rsidR="00267995" w:rsidRPr="003849DA" w:rsidRDefault="00267995" w:rsidP="00267995">
            <w:pPr>
              <w:pStyle w:val="ListParagraph"/>
              <w:numPr>
                <w:ilvl w:val="0"/>
                <w:numId w:val="62"/>
              </w:numPr>
              <w:spacing w:line="360" w:lineRule="auto"/>
              <w:ind w:left="318" w:hanging="284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tanggal pembayaran untuk masing-masing </w:t>
            </w:r>
            <w:r w:rsidR="00B236E4" w:rsidRPr="003849DA">
              <w:rPr>
                <w:i/>
                <w:lang w:val="id-ID"/>
              </w:rPr>
              <w:t>corporate</w:t>
            </w:r>
            <w:r w:rsidRPr="003849DA">
              <w:rPr>
                <w:lang w:val="id-ID"/>
              </w:rPr>
              <w:t xml:space="preserve"> </w:t>
            </w:r>
            <w:r w:rsidR="00B236E4" w:rsidRPr="003849DA">
              <w:rPr>
                <w:i/>
                <w:lang w:val="id-ID"/>
              </w:rPr>
              <w:t>action</w:t>
            </w:r>
            <w:r w:rsidRPr="003849DA">
              <w:rPr>
                <w:lang w:val="id-ID"/>
              </w:rPr>
              <w:t>.</w:t>
            </w:r>
          </w:p>
          <w:p w14:paraId="5E76E6D2" w14:textId="77777777" w:rsidR="00267995" w:rsidRPr="003849DA" w:rsidRDefault="00267995" w:rsidP="00267995">
            <w:pPr>
              <w:pStyle w:val="ListParagraph"/>
              <w:numPr>
                <w:ilvl w:val="0"/>
                <w:numId w:val="62"/>
              </w:numPr>
              <w:spacing w:line="360" w:lineRule="auto"/>
              <w:ind w:left="318" w:hanging="284"/>
              <w:rPr>
                <w:lang w:val="id-ID"/>
              </w:rPr>
            </w:pPr>
            <w:r w:rsidRPr="003849DA">
              <w:rPr>
                <w:lang w:val="id-ID"/>
              </w:rPr>
              <w:t>Informasi bulan di kolom ini harus sesuai dengan parameter pencarian Periode.</w:t>
            </w:r>
          </w:p>
        </w:tc>
      </w:tr>
      <w:tr w:rsidR="00267995" w:rsidRPr="003849DA" w14:paraId="62389A38" w14:textId="77777777" w:rsidTr="00837EF6">
        <w:trPr>
          <w:trHeight w:val="486"/>
        </w:trPr>
        <w:tc>
          <w:tcPr>
            <w:tcW w:w="565" w:type="dxa"/>
            <w:shd w:val="clear" w:color="auto" w:fill="auto"/>
            <w:vAlign w:val="center"/>
          </w:tcPr>
          <w:p w14:paraId="1F9F1433" w14:textId="3C10B5EA" w:rsidR="00267995" w:rsidRPr="003849DA" w:rsidRDefault="00427BDA" w:rsidP="00267995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7</w:t>
            </w:r>
          </w:p>
        </w:tc>
        <w:tc>
          <w:tcPr>
            <w:tcW w:w="1703" w:type="dxa"/>
            <w:shd w:val="clear" w:color="auto" w:fill="auto"/>
            <w:vAlign w:val="center"/>
          </w:tcPr>
          <w:p w14:paraId="34D6B1A9" w14:textId="740F2A5F" w:rsidR="00427BDA" w:rsidRPr="003849DA" w:rsidRDefault="00427BDA" w:rsidP="00267995">
            <w:pPr>
              <w:rPr>
                <w:lang w:val="id-ID"/>
              </w:rPr>
            </w:pPr>
            <w:r w:rsidRPr="003849DA">
              <w:rPr>
                <w:lang w:val="id-ID"/>
              </w:rPr>
              <w:t>REG_ID</w:t>
            </w:r>
          </w:p>
        </w:tc>
        <w:tc>
          <w:tcPr>
            <w:tcW w:w="1742" w:type="dxa"/>
            <w:shd w:val="clear" w:color="auto" w:fill="auto"/>
            <w:vAlign w:val="center"/>
          </w:tcPr>
          <w:p w14:paraId="222DFB5B" w14:textId="77777777" w:rsidR="00267995" w:rsidRPr="003849DA" w:rsidRDefault="006049DC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2B6A5EA9" w14:textId="6E9CB3DD" w:rsidR="006049DC" w:rsidRPr="003849DA" w:rsidRDefault="006049DC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(100 Byte)</w:t>
            </w:r>
          </w:p>
        </w:tc>
        <w:tc>
          <w:tcPr>
            <w:tcW w:w="4212" w:type="dxa"/>
            <w:shd w:val="clear" w:color="auto" w:fill="auto"/>
            <w:vAlign w:val="center"/>
          </w:tcPr>
          <w:p w14:paraId="2ABE5110" w14:textId="77777777" w:rsidR="00267995" w:rsidRPr="003849DA" w:rsidRDefault="00267995" w:rsidP="00267995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kode </w:t>
            </w:r>
            <w:r w:rsidRPr="006C448E">
              <w:rPr>
                <w:i/>
                <w:lang w:val="id-ID"/>
              </w:rPr>
              <w:t>registrar</w:t>
            </w:r>
            <w:r w:rsidRPr="003849DA">
              <w:rPr>
                <w:lang w:val="id-ID"/>
              </w:rPr>
              <w:t xml:space="preserve"> yang digunakan.</w:t>
            </w:r>
          </w:p>
        </w:tc>
      </w:tr>
      <w:tr w:rsidR="00267995" w:rsidRPr="003849DA" w14:paraId="18DC24B4" w14:textId="77777777" w:rsidTr="00837EF6">
        <w:trPr>
          <w:trHeight w:val="486"/>
        </w:trPr>
        <w:tc>
          <w:tcPr>
            <w:tcW w:w="565" w:type="dxa"/>
            <w:shd w:val="clear" w:color="auto" w:fill="auto"/>
            <w:vAlign w:val="center"/>
          </w:tcPr>
          <w:p w14:paraId="30813428" w14:textId="5910A527" w:rsidR="00267995" w:rsidRPr="003849DA" w:rsidRDefault="00427BDA" w:rsidP="00267995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8</w:t>
            </w:r>
          </w:p>
        </w:tc>
        <w:tc>
          <w:tcPr>
            <w:tcW w:w="1703" w:type="dxa"/>
            <w:shd w:val="clear" w:color="auto" w:fill="auto"/>
            <w:vAlign w:val="center"/>
          </w:tcPr>
          <w:p w14:paraId="67BAA5E4" w14:textId="23192FAF" w:rsidR="00427BDA" w:rsidRPr="003849DA" w:rsidRDefault="00427BDA" w:rsidP="00267995">
            <w:pPr>
              <w:rPr>
                <w:lang w:val="id-ID"/>
              </w:rPr>
            </w:pPr>
            <w:r w:rsidRPr="003849DA">
              <w:rPr>
                <w:lang w:val="id-ID"/>
              </w:rPr>
              <w:t>ID_ACCT</w:t>
            </w:r>
          </w:p>
        </w:tc>
        <w:tc>
          <w:tcPr>
            <w:tcW w:w="1742" w:type="dxa"/>
            <w:shd w:val="clear" w:color="auto" w:fill="auto"/>
            <w:vAlign w:val="center"/>
          </w:tcPr>
          <w:p w14:paraId="678A14EB" w14:textId="77777777" w:rsidR="00267995" w:rsidRPr="003849DA" w:rsidRDefault="006049DC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7E7B00FA" w14:textId="46AEE53F" w:rsidR="006049DC" w:rsidRPr="003849DA" w:rsidRDefault="006049DC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(100 Byte)</w:t>
            </w:r>
          </w:p>
        </w:tc>
        <w:tc>
          <w:tcPr>
            <w:tcW w:w="4212" w:type="dxa"/>
            <w:shd w:val="clear" w:color="auto" w:fill="auto"/>
            <w:vAlign w:val="center"/>
          </w:tcPr>
          <w:p w14:paraId="4FE17F44" w14:textId="210A0639" w:rsidR="00267995" w:rsidRPr="003849DA" w:rsidRDefault="00267995" w:rsidP="00267995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kode akun penerima hasil kegiatan </w:t>
            </w:r>
            <w:r w:rsidR="00B236E4" w:rsidRPr="003849DA">
              <w:rPr>
                <w:i/>
                <w:lang w:val="id-ID"/>
              </w:rPr>
              <w:t>corporate</w:t>
            </w:r>
            <w:r w:rsidRPr="003849DA">
              <w:rPr>
                <w:lang w:val="id-ID"/>
              </w:rPr>
              <w:t xml:space="preserve"> </w:t>
            </w:r>
            <w:r w:rsidR="00B236E4" w:rsidRPr="003849DA">
              <w:rPr>
                <w:i/>
                <w:lang w:val="id-ID"/>
              </w:rPr>
              <w:t>action</w:t>
            </w:r>
            <w:r w:rsidRPr="003849DA">
              <w:rPr>
                <w:lang w:val="id-ID"/>
              </w:rPr>
              <w:t>.</w:t>
            </w:r>
          </w:p>
        </w:tc>
      </w:tr>
      <w:tr w:rsidR="00267995" w:rsidRPr="003849DA" w14:paraId="72FB5BBA" w14:textId="77777777" w:rsidTr="00837EF6">
        <w:trPr>
          <w:trHeight w:val="486"/>
        </w:trPr>
        <w:tc>
          <w:tcPr>
            <w:tcW w:w="565" w:type="dxa"/>
            <w:shd w:val="clear" w:color="auto" w:fill="auto"/>
            <w:vAlign w:val="center"/>
          </w:tcPr>
          <w:p w14:paraId="5078CE6D" w14:textId="37515822" w:rsidR="00267995" w:rsidRPr="003849DA" w:rsidRDefault="00427BDA" w:rsidP="00267995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9</w:t>
            </w:r>
          </w:p>
        </w:tc>
        <w:tc>
          <w:tcPr>
            <w:tcW w:w="1703" w:type="dxa"/>
            <w:shd w:val="clear" w:color="auto" w:fill="auto"/>
            <w:vAlign w:val="center"/>
          </w:tcPr>
          <w:p w14:paraId="45941EEA" w14:textId="785DD2EF" w:rsidR="00427BDA" w:rsidRPr="003849DA" w:rsidRDefault="00427BDA" w:rsidP="00267995">
            <w:pPr>
              <w:rPr>
                <w:lang w:val="id-ID"/>
              </w:rPr>
            </w:pPr>
            <w:r w:rsidRPr="003849DA">
              <w:rPr>
                <w:lang w:val="id-ID"/>
              </w:rPr>
              <w:t>ACCT_DSC</w:t>
            </w:r>
          </w:p>
        </w:tc>
        <w:tc>
          <w:tcPr>
            <w:tcW w:w="1742" w:type="dxa"/>
            <w:shd w:val="clear" w:color="auto" w:fill="auto"/>
            <w:vAlign w:val="center"/>
          </w:tcPr>
          <w:p w14:paraId="39784D90" w14:textId="77777777" w:rsidR="00267995" w:rsidRPr="003849DA" w:rsidRDefault="006049DC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5E72BF63" w14:textId="7683B158" w:rsidR="006049DC" w:rsidRPr="003849DA" w:rsidRDefault="006049DC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(400 Byte)</w:t>
            </w:r>
          </w:p>
        </w:tc>
        <w:tc>
          <w:tcPr>
            <w:tcW w:w="4212" w:type="dxa"/>
            <w:shd w:val="clear" w:color="auto" w:fill="auto"/>
            <w:vAlign w:val="center"/>
          </w:tcPr>
          <w:p w14:paraId="732524A2" w14:textId="77777777" w:rsidR="00267995" w:rsidRPr="003849DA" w:rsidRDefault="00267995" w:rsidP="00267995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 keterangan pemilik akun</w:t>
            </w:r>
          </w:p>
        </w:tc>
      </w:tr>
      <w:tr w:rsidR="00267995" w:rsidRPr="003849DA" w14:paraId="70FBE55F" w14:textId="77777777" w:rsidTr="00837EF6">
        <w:trPr>
          <w:trHeight w:val="486"/>
        </w:trPr>
        <w:tc>
          <w:tcPr>
            <w:tcW w:w="565" w:type="dxa"/>
            <w:shd w:val="clear" w:color="auto" w:fill="auto"/>
            <w:vAlign w:val="center"/>
          </w:tcPr>
          <w:p w14:paraId="2FFAD898" w14:textId="5744692C" w:rsidR="00267995" w:rsidRPr="003849DA" w:rsidRDefault="00427BDA" w:rsidP="00267995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10</w:t>
            </w:r>
          </w:p>
        </w:tc>
        <w:tc>
          <w:tcPr>
            <w:tcW w:w="1703" w:type="dxa"/>
            <w:shd w:val="clear" w:color="auto" w:fill="auto"/>
            <w:vAlign w:val="center"/>
          </w:tcPr>
          <w:p w14:paraId="455419F5" w14:textId="2B8FAF3B" w:rsidR="00427BDA" w:rsidRPr="003849DA" w:rsidRDefault="00427BDA" w:rsidP="00267995">
            <w:pPr>
              <w:rPr>
                <w:lang w:val="id-ID"/>
              </w:rPr>
            </w:pPr>
            <w:r w:rsidRPr="003849DA">
              <w:rPr>
                <w:lang w:val="id-ID"/>
              </w:rPr>
              <w:t>ID_MEM</w:t>
            </w:r>
          </w:p>
        </w:tc>
        <w:tc>
          <w:tcPr>
            <w:tcW w:w="1742" w:type="dxa"/>
            <w:shd w:val="clear" w:color="auto" w:fill="auto"/>
            <w:vAlign w:val="center"/>
          </w:tcPr>
          <w:p w14:paraId="2D4B2CD7" w14:textId="77777777" w:rsidR="00267995" w:rsidRPr="003849DA" w:rsidRDefault="006049DC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4674A492" w14:textId="09BB2696" w:rsidR="006049DC" w:rsidRPr="003849DA" w:rsidRDefault="006049DC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(100 Byte)</w:t>
            </w:r>
          </w:p>
        </w:tc>
        <w:tc>
          <w:tcPr>
            <w:tcW w:w="4212" w:type="dxa"/>
            <w:shd w:val="clear" w:color="auto" w:fill="auto"/>
            <w:vAlign w:val="center"/>
          </w:tcPr>
          <w:p w14:paraId="67563353" w14:textId="4BD29048" w:rsidR="00267995" w:rsidRPr="003849DA" w:rsidRDefault="00267995" w:rsidP="00EC7B64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5 digit kode </w:t>
            </w:r>
            <w:r w:rsidR="00EC7B64">
              <w:t>P</w:t>
            </w:r>
            <w:r w:rsidR="00EC7B64" w:rsidRPr="003849DA">
              <w:rPr>
                <w:lang w:val="id-ID"/>
              </w:rPr>
              <w:t xml:space="preserve">erusahaan </w:t>
            </w:r>
            <w:r w:rsidR="00D064B2" w:rsidRPr="003849DA">
              <w:rPr>
                <w:lang w:val="id-ID"/>
              </w:rPr>
              <w:t>Efek</w:t>
            </w:r>
            <w:r w:rsidRPr="003849DA">
              <w:rPr>
                <w:lang w:val="id-ID"/>
              </w:rPr>
              <w:t xml:space="preserve"> atau </w:t>
            </w:r>
            <w:r w:rsidR="00D064B2" w:rsidRPr="003849DA">
              <w:rPr>
                <w:lang w:val="id-ID"/>
              </w:rPr>
              <w:t>Bank Kustodian</w:t>
            </w:r>
            <w:r w:rsidRPr="003849DA">
              <w:rPr>
                <w:lang w:val="id-ID"/>
              </w:rPr>
              <w:t xml:space="preserve"> dari data yang dicari.</w:t>
            </w:r>
          </w:p>
        </w:tc>
      </w:tr>
      <w:tr w:rsidR="00267995" w:rsidRPr="003849DA" w14:paraId="61DAC61D" w14:textId="77777777" w:rsidTr="00837EF6">
        <w:trPr>
          <w:trHeight w:val="486"/>
        </w:trPr>
        <w:tc>
          <w:tcPr>
            <w:tcW w:w="565" w:type="dxa"/>
            <w:shd w:val="clear" w:color="auto" w:fill="auto"/>
            <w:vAlign w:val="center"/>
          </w:tcPr>
          <w:p w14:paraId="0A9B4EC6" w14:textId="3803ED80" w:rsidR="00267995" w:rsidRPr="003849DA" w:rsidRDefault="00427BDA" w:rsidP="00267995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11</w:t>
            </w:r>
          </w:p>
        </w:tc>
        <w:tc>
          <w:tcPr>
            <w:tcW w:w="1703" w:type="dxa"/>
            <w:shd w:val="clear" w:color="auto" w:fill="auto"/>
            <w:vAlign w:val="center"/>
          </w:tcPr>
          <w:p w14:paraId="0329ACB8" w14:textId="718B6217" w:rsidR="00427BDA" w:rsidRPr="003849DA" w:rsidRDefault="00427BDA" w:rsidP="00267995">
            <w:pPr>
              <w:rPr>
                <w:lang w:val="id-ID"/>
              </w:rPr>
            </w:pPr>
            <w:r w:rsidRPr="003849DA">
              <w:rPr>
                <w:lang w:val="id-ID"/>
              </w:rPr>
              <w:t>AMT_GROSS</w:t>
            </w:r>
          </w:p>
        </w:tc>
        <w:tc>
          <w:tcPr>
            <w:tcW w:w="1742" w:type="dxa"/>
            <w:shd w:val="clear" w:color="auto" w:fill="auto"/>
            <w:vAlign w:val="center"/>
          </w:tcPr>
          <w:p w14:paraId="70D3B774" w14:textId="46746BE4" w:rsidR="00267995" w:rsidRPr="003849DA" w:rsidRDefault="006049DC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Number (32,4)</w:t>
            </w:r>
          </w:p>
        </w:tc>
        <w:tc>
          <w:tcPr>
            <w:tcW w:w="4212" w:type="dxa"/>
            <w:shd w:val="clear" w:color="auto" w:fill="auto"/>
            <w:vAlign w:val="center"/>
          </w:tcPr>
          <w:p w14:paraId="0531C838" w14:textId="6B3D8DE1" w:rsidR="00267995" w:rsidRPr="003849DA" w:rsidRDefault="00267995" w:rsidP="00267995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jumlah kotor dari pembagian hasil </w:t>
            </w:r>
            <w:r w:rsidR="00B236E4" w:rsidRPr="003849DA">
              <w:rPr>
                <w:i/>
                <w:lang w:val="id-ID"/>
              </w:rPr>
              <w:t>corporate</w:t>
            </w:r>
            <w:r w:rsidRPr="003849DA">
              <w:rPr>
                <w:lang w:val="id-ID"/>
              </w:rPr>
              <w:t xml:space="preserve"> </w:t>
            </w:r>
            <w:r w:rsidR="00B236E4" w:rsidRPr="003849DA">
              <w:rPr>
                <w:i/>
                <w:lang w:val="id-ID"/>
              </w:rPr>
              <w:t>action</w:t>
            </w:r>
            <w:r w:rsidRPr="003849DA">
              <w:rPr>
                <w:lang w:val="id-ID"/>
              </w:rPr>
              <w:t>.</w:t>
            </w:r>
          </w:p>
        </w:tc>
      </w:tr>
      <w:tr w:rsidR="00267995" w:rsidRPr="003849DA" w14:paraId="0E07B690" w14:textId="77777777" w:rsidTr="00837EF6">
        <w:trPr>
          <w:trHeight w:val="486"/>
        </w:trPr>
        <w:tc>
          <w:tcPr>
            <w:tcW w:w="565" w:type="dxa"/>
            <w:shd w:val="clear" w:color="auto" w:fill="auto"/>
            <w:vAlign w:val="center"/>
          </w:tcPr>
          <w:p w14:paraId="20EF221A" w14:textId="36C80AC2" w:rsidR="00267995" w:rsidRPr="003849DA" w:rsidRDefault="00427BDA" w:rsidP="00267995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12</w:t>
            </w:r>
          </w:p>
        </w:tc>
        <w:tc>
          <w:tcPr>
            <w:tcW w:w="1703" w:type="dxa"/>
            <w:shd w:val="clear" w:color="auto" w:fill="auto"/>
            <w:vAlign w:val="center"/>
          </w:tcPr>
          <w:p w14:paraId="10FBF193" w14:textId="0908E75B" w:rsidR="00427BDA" w:rsidRPr="003849DA" w:rsidRDefault="00427BDA" w:rsidP="00267995">
            <w:pPr>
              <w:rPr>
                <w:lang w:val="id-ID"/>
              </w:rPr>
            </w:pPr>
            <w:r w:rsidRPr="003849DA">
              <w:rPr>
                <w:lang w:val="id-ID"/>
              </w:rPr>
              <w:t>AMT_TAX</w:t>
            </w:r>
          </w:p>
        </w:tc>
        <w:tc>
          <w:tcPr>
            <w:tcW w:w="1742" w:type="dxa"/>
            <w:shd w:val="clear" w:color="auto" w:fill="auto"/>
            <w:vAlign w:val="center"/>
          </w:tcPr>
          <w:p w14:paraId="2C6F5BBC" w14:textId="71A7B322" w:rsidR="00267995" w:rsidRPr="003849DA" w:rsidRDefault="006049DC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Number (32,4)</w:t>
            </w:r>
          </w:p>
        </w:tc>
        <w:tc>
          <w:tcPr>
            <w:tcW w:w="4212" w:type="dxa"/>
            <w:shd w:val="clear" w:color="auto" w:fill="auto"/>
            <w:vAlign w:val="center"/>
          </w:tcPr>
          <w:p w14:paraId="471F1223" w14:textId="77777777" w:rsidR="00267995" w:rsidRPr="003849DA" w:rsidRDefault="00267995" w:rsidP="00267995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 nominal tax terhadap jumlah kotor yang diterima</w:t>
            </w:r>
          </w:p>
        </w:tc>
      </w:tr>
      <w:tr w:rsidR="00267995" w:rsidRPr="003849DA" w14:paraId="02F9827D" w14:textId="77777777" w:rsidTr="00837EF6">
        <w:trPr>
          <w:trHeight w:val="830"/>
        </w:trPr>
        <w:tc>
          <w:tcPr>
            <w:tcW w:w="565" w:type="dxa"/>
            <w:shd w:val="clear" w:color="auto" w:fill="auto"/>
            <w:vAlign w:val="center"/>
          </w:tcPr>
          <w:p w14:paraId="58F370BA" w14:textId="33518B8B" w:rsidR="00267995" w:rsidRPr="003849DA" w:rsidRDefault="00427BDA" w:rsidP="00267995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13</w:t>
            </w:r>
          </w:p>
        </w:tc>
        <w:tc>
          <w:tcPr>
            <w:tcW w:w="1703" w:type="dxa"/>
            <w:shd w:val="clear" w:color="auto" w:fill="auto"/>
            <w:vAlign w:val="center"/>
          </w:tcPr>
          <w:p w14:paraId="0E38752D" w14:textId="632C71D7" w:rsidR="00427BDA" w:rsidRPr="003849DA" w:rsidRDefault="00427BDA" w:rsidP="00267995">
            <w:pPr>
              <w:rPr>
                <w:lang w:val="id-ID"/>
              </w:rPr>
            </w:pPr>
            <w:r w:rsidRPr="003849DA">
              <w:rPr>
                <w:lang w:val="id-ID"/>
              </w:rPr>
              <w:t>AMT_NETT</w:t>
            </w:r>
          </w:p>
        </w:tc>
        <w:tc>
          <w:tcPr>
            <w:tcW w:w="1742" w:type="dxa"/>
            <w:shd w:val="clear" w:color="auto" w:fill="auto"/>
            <w:vAlign w:val="center"/>
          </w:tcPr>
          <w:p w14:paraId="26F3FE84" w14:textId="2277CD76" w:rsidR="00267995" w:rsidRPr="003849DA" w:rsidRDefault="006049DC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Number (32,4)</w:t>
            </w:r>
          </w:p>
        </w:tc>
        <w:tc>
          <w:tcPr>
            <w:tcW w:w="4212" w:type="dxa"/>
            <w:shd w:val="clear" w:color="auto" w:fill="auto"/>
            <w:vAlign w:val="center"/>
          </w:tcPr>
          <w:p w14:paraId="7977C625" w14:textId="418A14EF" w:rsidR="00267995" w:rsidRPr="003849DA" w:rsidRDefault="00267995" w:rsidP="00267995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jumlah bersih dari pembagian hasil </w:t>
            </w:r>
            <w:r w:rsidR="00B236E4" w:rsidRPr="003849DA">
              <w:rPr>
                <w:i/>
                <w:lang w:val="id-ID"/>
              </w:rPr>
              <w:t>corporate</w:t>
            </w:r>
            <w:r w:rsidRPr="003849DA">
              <w:rPr>
                <w:lang w:val="id-ID"/>
              </w:rPr>
              <w:t xml:space="preserve"> </w:t>
            </w:r>
            <w:r w:rsidR="00B236E4" w:rsidRPr="003849DA">
              <w:rPr>
                <w:i/>
                <w:lang w:val="id-ID"/>
              </w:rPr>
              <w:t>action</w:t>
            </w:r>
            <w:r w:rsidRPr="003849DA">
              <w:rPr>
                <w:lang w:val="id-ID"/>
              </w:rPr>
              <w:t xml:space="preserve"> setelah dikurangi pajak.</w:t>
            </w:r>
          </w:p>
        </w:tc>
      </w:tr>
      <w:tr w:rsidR="00267995" w:rsidRPr="003849DA" w14:paraId="0B016986" w14:textId="77777777" w:rsidTr="00837EF6">
        <w:trPr>
          <w:trHeight w:val="486"/>
        </w:trPr>
        <w:tc>
          <w:tcPr>
            <w:tcW w:w="565" w:type="dxa"/>
            <w:shd w:val="clear" w:color="auto" w:fill="auto"/>
            <w:vAlign w:val="center"/>
          </w:tcPr>
          <w:p w14:paraId="390FB16E" w14:textId="5A632FE2" w:rsidR="00267995" w:rsidRPr="003849DA" w:rsidRDefault="00427BDA" w:rsidP="00267995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14</w:t>
            </w:r>
          </w:p>
        </w:tc>
        <w:tc>
          <w:tcPr>
            <w:tcW w:w="1703" w:type="dxa"/>
            <w:shd w:val="clear" w:color="auto" w:fill="auto"/>
            <w:vAlign w:val="center"/>
          </w:tcPr>
          <w:p w14:paraId="2A168F66" w14:textId="1411862E" w:rsidR="00267995" w:rsidRPr="003849DA" w:rsidRDefault="00427BDA" w:rsidP="00267995">
            <w:pPr>
              <w:rPr>
                <w:lang w:val="id-ID"/>
              </w:rPr>
            </w:pPr>
            <w:r w:rsidRPr="003849DA">
              <w:rPr>
                <w:lang w:val="id-ID"/>
              </w:rPr>
              <w:t>LST_UPD_TS</w:t>
            </w:r>
          </w:p>
        </w:tc>
        <w:tc>
          <w:tcPr>
            <w:tcW w:w="1742" w:type="dxa"/>
            <w:shd w:val="clear" w:color="auto" w:fill="auto"/>
            <w:vAlign w:val="center"/>
          </w:tcPr>
          <w:p w14:paraId="3E87FCA5" w14:textId="6A9E18E3" w:rsidR="00267995" w:rsidRPr="003849DA" w:rsidRDefault="00427BDA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Char(17 Byte)</w:t>
            </w:r>
          </w:p>
        </w:tc>
        <w:tc>
          <w:tcPr>
            <w:tcW w:w="4212" w:type="dxa"/>
            <w:shd w:val="clear" w:color="auto" w:fill="auto"/>
            <w:vAlign w:val="center"/>
          </w:tcPr>
          <w:p w14:paraId="4F1ADE15" w14:textId="77777777" w:rsidR="00427BDA" w:rsidRPr="003849DA" w:rsidRDefault="00427BDA" w:rsidP="00837EF6">
            <w:pPr>
              <w:pStyle w:val="ListParagraph"/>
              <w:numPr>
                <w:ilvl w:val="0"/>
                <w:numId w:val="69"/>
              </w:numPr>
              <w:spacing w:line="360" w:lineRule="auto"/>
              <w:ind w:left="318" w:hanging="284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catatan waktu untuk setiap data yang ada di table. </w:t>
            </w:r>
          </w:p>
          <w:p w14:paraId="01F40F73" w14:textId="54C6A086" w:rsidR="00267995" w:rsidRPr="003849DA" w:rsidRDefault="00427BDA" w:rsidP="00837EF6">
            <w:pPr>
              <w:pStyle w:val="ListParagraph"/>
              <w:numPr>
                <w:ilvl w:val="0"/>
                <w:numId w:val="69"/>
              </w:numPr>
              <w:spacing w:line="360" w:lineRule="auto"/>
              <w:ind w:left="318" w:hanging="284"/>
              <w:rPr>
                <w:lang w:val="id-ID"/>
              </w:rPr>
            </w:pPr>
            <w:r w:rsidRPr="003849DA">
              <w:rPr>
                <w:lang w:val="id-ID"/>
              </w:rPr>
              <w:t>Misal : 20160211112950782</w:t>
            </w:r>
          </w:p>
        </w:tc>
      </w:tr>
    </w:tbl>
    <w:p w14:paraId="40740BD4" w14:textId="77777777" w:rsidR="00A6606E" w:rsidRPr="003849DA" w:rsidRDefault="00A6606E" w:rsidP="00837EF6">
      <w:pPr>
        <w:pStyle w:val="ListParagraph"/>
        <w:tabs>
          <w:tab w:val="left" w:pos="1418"/>
        </w:tabs>
        <w:spacing w:after="0" w:line="360" w:lineRule="auto"/>
        <w:ind w:left="1418"/>
        <w:rPr>
          <w:lang w:val="id-ID"/>
        </w:rPr>
      </w:pPr>
    </w:p>
    <w:p w14:paraId="7CFEC080" w14:textId="108D6052" w:rsidR="00A6606E" w:rsidRPr="003849DA" w:rsidRDefault="00A6606E" w:rsidP="00837EF6">
      <w:pPr>
        <w:pStyle w:val="ListParagraph"/>
        <w:numPr>
          <w:ilvl w:val="0"/>
          <w:numId w:val="67"/>
        </w:numPr>
        <w:tabs>
          <w:tab w:val="left" w:pos="1418"/>
        </w:tabs>
        <w:spacing w:after="0" w:line="360" w:lineRule="auto"/>
        <w:ind w:left="1418" w:hanging="284"/>
        <w:rPr>
          <w:lang w:val="id-ID"/>
        </w:rPr>
      </w:pPr>
      <w:r w:rsidRPr="003849DA">
        <w:rPr>
          <w:b/>
          <w:u w:val="single"/>
          <w:lang w:val="id-ID"/>
        </w:rPr>
        <w:t>Tabel DI_AUDIT_PSA02</w:t>
      </w:r>
      <w:r w:rsidRPr="003849DA">
        <w:rPr>
          <w:lang w:val="id-ID"/>
        </w:rPr>
        <w:t xml:space="preserve"> : digunakan untuk menyimpan data hasil olahan </w:t>
      </w:r>
      <w:r w:rsidR="00B236E4" w:rsidRPr="003849DA">
        <w:rPr>
          <w:i/>
          <w:lang w:val="id-ID"/>
        </w:rPr>
        <w:t>Procedure</w:t>
      </w:r>
      <w:r w:rsidRPr="003849DA">
        <w:rPr>
          <w:i/>
          <w:lang w:val="id-ID"/>
        </w:rPr>
        <w:t>_2</w:t>
      </w:r>
    </w:p>
    <w:tbl>
      <w:tblPr>
        <w:tblStyle w:val="TableGrid"/>
        <w:tblW w:w="8222" w:type="dxa"/>
        <w:tblInd w:w="1129" w:type="dxa"/>
        <w:tblLayout w:type="fixed"/>
        <w:tblLook w:val="04A0" w:firstRow="1" w:lastRow="0" w:firstColumn="1" w:lastColumn="0" w:noHBand="0" w:noVBand="1"/>
      </w:tblPr>
      <w:tblGrid>
        <w:gridCol w:w="567"/>
        <w:gridCol w:w="2268"/>
        <w:gridCol w:w="1418"/>
        <w:gridCol w:w="3969"/>
      </w:tblGrid>
      <w:tr w:rsidR="005E0E5A" w:rsidRPr="003849DA" w14:paraId="3012F214" w14:textId="77777777" w:rsidTr="00837EF6">
        <w:trPr>
          <w:trHeight w:val="486"/>
        </w:trPr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2C66D03A" w14:textId="77777777" w:rsidR="005E0E5A" w:rsidRPr="003849DA" w:rsidRDefault="005E0E5A" w:rsidP="006916A6">
            <w:pPr>
              <w:pStyle w:val="ListParagraph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NO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7F4F0C25" w14:textId="77777777" w:rsidR="005E0E5A" w:rsidRPr="003849DA" w:rsidRDefault="005E0E5A" w:rsidP="006916A6">
            <w:pPr>
              <w:pStyle w:val="ListParagraph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KOLOM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1691E7CC" w14:textId="0C87718C" w:rsidR="005E0E5A" w:rsidRPr="003849DA" w:rsidRDefault="00515565" w:rsidP="00837EF6">
            <w:pPr>
              <w:pStyle w:val="ListParagraph"/>
              <w:spacing w:line="360" w:lineRule="auto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TIPE DATA</w:t>
            </w:r>
          </w:p>
        </w:tc>
        <w:tc>
          <w:tcPr>
            <w:tcW w:w="3969" w:type="dxa"/>
            <w:shd w:val="clear" w:color="auto" w:fill="D9D9D9" w:themeFill="background1" w:themeFillShade="D9"/>
            <w:vAlign w:val="center"/>
          </w:tcPr>
          <w:p w14:paraId="7676366D" w14:textId="77777777" w:rsidR="005E0E5A" w:rsidRPr="003849DA" w:rsidRDefault="005E0E5A" w:rsidP="006916A6">
            <w:pPr>
              <w:pStyle w:val="ListParagraph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KETERANGAN</w:t>
            </w:r>
          </w:p>
        </w:tc>
      </w:tr>
      <w:tr w:rsidR="005E0E5A" w:rsidRPr="003849DA" w14:paraId="5F90B925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3A6723CA" w14:textId="47642074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1D4C6DD" w14:textId="013AB8BA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ID_ACCT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43F0BB2F" w14:textId="77777777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7ADDD4E3" w14:textId="7C172C64" w:rsidR="00676723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(100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2B3D090B" w14:textId="614AF30F" w:rsidR="005E0E5A" w:rsidRPr="003849DA" w:rsidRDefault="005E0E5A" w:rsidP="00EC7B64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nomor </w:t>
            </w:r>
            <w:r w:rsidR="007B6C0F">
              <w:t xml:space="preserve"> Sub </w:t>
            </w:r>
            <w:r w:rsidR="00EC7B64">
              <w:t>R</w:t>
            </w:r>
            <w:r w:rsidR="00EC7B64" w:rsidRPr="003849DA">
              <w:rPr>
                <w:lang w:val="id-ID"/>
              </w:rPr>
              <w:t xml:space="preserve">ekening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5E0E5A" w:rsidRPr="003849DA" w14:paraId="281291B8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4E1BAB97" w14:textId="673DE412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6928FF5" w14:textId="1617EDFA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SINGLE_INVESTOR_ID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7AC89AE9" w14:textId="77777777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0FA96427" w14:textId="7CFD7FC0" w:rsidR="00676723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(30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073DDD8" w14:textId="1DFA87CB" w:rsidR="005E0E5A" w:rsidRPr="003849DA" w:rsidRDefault="005E0E5A" w:rsidP="00EC7B64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</w:t>
            </w:r>
            <w:r w:rsidR="00EC7B64">
              <w:t>N</w:t>
            </w:r>
            <w:r w:rsidR="00EC7B64" w:rsidRPr="003849DA">
              <w:rPr>
                <w:lang w:val="id-ID"/>
              </w:rPr>
              <w:t xml:space="preserve">omor </w:t>
            </w:r>
            <w:r w:rsidR="00EC7B64">
              <w:t>T</w:t>
            </w:r>
            <w:r w:rsidR="00EC7B64" w:rsidRPr="003849DA">
              <w:rPr>
                <w:lang w:val="id-ID"/>
              </w:rPr>
              <w:t xml:space="preserve">unggal </w:t>
            </w:r>
            <w:r w:rsidR="00EC7B64">
              <w:t>I</w:t>
            </w:r>
            <w:r w:rsidR="00EC7B64" w:rsidRPr="003849DA">
              <w:rPr>
                <w:lang w:val="id-ID"/>
              </w:rPr>
              <w:t xml:space="preserve">dentitas </w:t>
            </w:r>
            <w:r w:rsidR="00EC7B64">
              <w:t>P</w:t>
            </w:r>
            <w:r w:rsidR="00EC7B64" w:rsidRPr="003849DA">
              <w:rPr>
                <w:lang w:val="id-ID"/>
              </w:rPr>
              <w:t xml:space="preserve">emodal </w:t>
            </w:r>
            <w:r w:rsidRPr="003849DA">
              <w:rPr>
                <w:lang w:val="id-ID"/>
              </w:rPr>
              <w:t>(</w:t>
            </w:r>
            <w:r w:rsidRPr="003849DA">
              <w:rPr>
                <w:i/>
                <w:lang w:val="id-ID"/>
              </w:rPr>
              <w:t>Single Investor Identification</w:t>
            </w:r>
            <w:r w:rsidRPr="003849DA">
              <w:rPr>
                <w:lang w:val="id-ID"/>
              </w:rPr>
              <w:t>) yang dimiliki oleh ID ACCOUNT</w:t>
            </w:r>
          </w:p>
        </w:tc>
      </w:tr>
      <w:tr w:rsidR="005E0E5A" w:rsidRPr="003849DA" w14:paraId="596F6E2C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6B6D0932" w14:textId="4C636FE3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106BCB2" w14:textId="4EE805D2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INVS_NAME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34AA49F2" w14:textId="77777777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0A81EA7C" w14:textId="4B5860C8" w:rsidR="00676723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(200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50D4727" w14:textId="47B957A9" w:rsidR="005E0E5A" w:rsidRPr="003849DA" w:rsidRDefault="005E0E5A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keterangan </w:t>
            </w:r>
            <w:r w:rsidR="00A54E98">
              <w:t>Pemegang</w:t>
            </w:r>
            <w:r w:rsidR="00A54E98" w:rsidRPr="003849DA">
              <w:rPr>
                <w:lang w:val="id-ID"/>
              </w:rPr>
              <w:t xml:space="preserve"> </w:t>
            </w:r>
            <w:r w:rsidR="00A54E98">
              <w:t>R</w:t>
            </w:r>
            <w:r w:rsidRPr="003849DA">
              <w:rPr>
                <w:lang w:val="id-ID"/>
              </w:rPr>
              <w:t xml:space="preserve">ekening </w:t>
            </w:r>
            <w:r w:rsidR="00D064B2" w:rsidRPr="003849DA">
              <w:rPr>
                <w:lang w:val="id-ID"/>
              </w:rPr>
              <w:t>Efek</w:t>
            </w:r>
            <w:r w:rsidRPr="003849DA">
              <w:rPr>
                <w:lang w:val="id-ID"/>
              </w:rPr>
              <w:t>.</w:t>
            </w:r>
          </w:p>
        </w:tc>
      </w:tr>
      <w:tr w:rsidR="005E0E5A" w:rsidRPr="003849DA" w14:paraId="03A46863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22E26102" w14:textId="1DC84024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D619B6D" w14:textId="36343111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INVS_BIRTH_DATE</w:t>
            </w:r>
          </w:p>
          <w:p w14:paraId="61B04717" w14:textId="77777777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14:paraId="42A4347E" w14:textId="5C59E117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Date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07E9845" w14:textId="2EB65640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tanggal lahir/tanggal pendirian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5E0E5A" w:rsidRPr="003849DA" w14:paraId="347F9F71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55453EDB" w14:textId="26517567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5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C894DCB" w14:textId="63A86999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INVS_KTP_NUM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C2C8457" w14:textId="77777777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1A7A56B7" w14:textId="41EFD57C" w:rsidR="00676723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(100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625D6885" w14:textId="39157484" w:rsidR="005E0E5A" w:rsidRPr="003849DA" w:rsidRDefault="005E0E5A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nomor identitas/KTP </w:t>
            </w:r>
            <w:r w:rsidR="00A54E98"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5E0E5A" w:rsidRPr="003849DA" w14:paraId="79FF1AF2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1F1485D3" w14:textId="1E11BF78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6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15EA5F9" w14:textId="5C7B6E72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INVS_NPWP_NUM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1128269" w14:textId="77777777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571235BF" w14:textId="1484ED95" w:rsidR="00676723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(100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0A4B6A0" w14:textId="7F6B30D1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nomor wajib pajak/NPWP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5E0E5A" w:rsidRPr="003849DA" w14:paraId="78044F6F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4AB9BBD0" w14:textId="29EB2A46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7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266E4D1" w14:textId="3883BE46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INVS_PASSPORT_NUM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E0E2FF8" w14:textId="77777777" w:rsidR="00676723" w:rsidRPr="003849DA" w:rsidRDefault="00676723" w:rsidP="00676723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5064FFFD" w14:textId="31533594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(100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4DBD737D" w14:textId="096C5AB5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nomor passport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5E0E5A" w:rsidRPr="003849DA" w14:paraId="47A1FB88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58684B09" w14:textId="3DC18470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8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4137FE5" w14:textId="45F1E1CF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INVS_EMAIL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5DD02ECE" w14:textId="77777777" w:rsidR="00676723" w:rsidRPr="003849DA" w:rsidRDefault="00676723" w:rsidP="00676723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6B1E560C" w14:textId="16A08934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(100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05D7ECBE" w14:textId="6DBA0AB7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alamat email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5E0E5A" w:rsidRPr="003849DA" w14:paraId="717A557B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2C3B6753" w14:textId="4402A1B1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9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DF7A999" w14:textId="0344B185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INVS_MOBILE_PHN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7CF298FF" w14:textId="77777777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2132599B" w14:textId="346015B6" w:rsidR="00676723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(60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23A44F13" w14:textId="6AC035E1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nomor ponsel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5E0E5A" w:rsidRPr="003849DA" w14:paraId="1AC407C0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7D2E37C1" w14:textId="3401D772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10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11DF2DA" w14:textId="7D5ADF21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LEGAL_DOMICILE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268A089B" w14:textId="77777777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24FA8C42" w14:textId="6F9FC6D3" w:rsidR="00676723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(100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AE38B94" w14:textId="2BB1BA7E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informasi jenis investor dari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  <w:r w:rsidRPr="003849DA">
              <w:rPr>
                <w:lang w:val="id-ID"/>
              </w:rPr>
              <w:t xml:space="preserve">. </w:t>
            </w:r>
          </w:p>
          <w:p w14:paraId="466E912B" w14:textId="46297401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Pilihan isian : </w:t>
            </w:r>
            <w:r w:rsidRPr="003849DA">
              <w:rPr>
                <w:b/>
                <w:lang w:val="id-ID"/>
              </w:rPr>
              <w:t>Foreign</w:t>
            </w:r>
            <w:r w:rsidRPr="003849DA">
              <w:rPr>
                <w:lang w:val="id-ID"/>
              </w:rPr>
              <w:t xml:space="preserve"> untuk investor asing dan </w:t>
            </w:r>
            <w:r w:rsidRPr="003849DA">
              <w:rPr>
                <w:b/>
                <w:lang w:val="id-ID"/>
              </w:rPr>
              <w:t>Domestic</w:t>
            </w:r>
            <w:r w:rsidRPr="003849DA">
              <w:rPr>
                <w:lang w:val="id-ID"/>
              </w:rPr>
              <w:t xml:space="preserve"> untuk investor asal Indonesia.</w:t>
            </w:r>
          </w:p>
        </w:tc>
      </w:tr>
      <w:tr w:rsidR="005E0E5A" w:rsidRPr="003849DA" w14:paraId="05375D0E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6D69FE27" w14:textId="45B30994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6482138" w14:textId="77777777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NATIONALITY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372D79C2" w14:textId="77777777" w:rsidR="00676723" w:rsidRPr="003849DA" w:rsidRDefault="00676723" w:rsidP="00676723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682F2F58" w14:textId="66A4E7E8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(100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38202D" w14:textId="764491F6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informasi kewarganegaraan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5E0E5A" w:rsidRPr="003849DA" w14:paraId="4A8A86A6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37F99B8F" w14:textId="00835274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12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DD17CA3" w14:textId="7AF87B7B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ADDR1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2AD08C3" w14:textId="77777777" w:rsidR="00676723" w:rsidRPr="003849DA" w:rsidRDefault="00676723" w:rsidP="00676723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68A76230" w14:textId="1335E6E7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(100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86EB7B5" w14:textId="0E1BC757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alamat utama dari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5E0E5A" w:rsidRPr="003849DA" w14:paraId="0CBE822E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3F5C7DB9" w14:textId="48FEDDE5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A4FFFDE" w14:textId="63EF698E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ADDR2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7A7DA25A" w14:textId="77777777" w:rsidR="00676723" w:rsidRPr="003849DA" w:rsidRDefault="00676723" w:rsidP="00676723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4A17C36F" w14:textId="40CA5B78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(100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0CB166B9" w14:textId="542EFF6E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alamat sekunder dari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5E0E5A" w:rsidRPr="003849DA" w14:paraId="25B02FAA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0394D051" w14:textId="7493650B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F087057" w14:textId="1A4B82B5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POSTAL_CODE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313BD0CB" w14:textId="77777777" w:rsidR="00676723" w:rsidRPr="003849DA" w:rsidRDefault="00676723" w:rsidP="00676723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01CAAD4D" w14:textId="2731413B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57670178" w14:textId="77777777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kode pos dari alamat utama </w:t>
            </w:r>
          </w:p>
        </w:tc>
      </w:tr>
      <w:tr w:rsidR="005E0E5A" w:rsidRPr="003849DA" w14:paraId="07572E67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732159C8" w14:textId="55984DE8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15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17E435E" w14:textId="02D0C216" w:rsidR="005E0E5A" w:rsidRPr="003849DA" w:rsidRDefault="005E0E5A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HOME_PHN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47167C95" w14:textId="77777777" w:rsidR="00676723" w:rsidRPr="003849DA" w:rsidRDefault="00676723" w:rsidP="00676723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43EB54C6" w14:textId="7AAB8AD1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(40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62011C9" w14:textId="5C277BCE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nomor telepon utama dari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5E0E5A" w:rsidRPr="003849DA" w14:paraId="7DE95D02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369BEBDA" w14:textId="4EF1A14F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16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6B3DA26" w14:textId="11301B4D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OTH_ADDR1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788FF740" w14:textId="77777777" w:rsidR="00676723" w:rsidRPr="003849DA" w:rsidRDefault="00676723" w:rsidP="00676723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0CC49004" w14:textId="460D54C6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(100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6BD5A35F" w14:textId="4151998A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alamat utama lainnya yang dimiliki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5E0E5A" w:rsidRPr="003849DA" w14:paraId="3D64E2BC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7CA20C56" w14:textId="26C64059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17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FC02DC2" w14:textId="60A256AD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OTH_ADDR2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4F42804E" w14:textId="77777777" w:rsidR="00676723" w:rsidRPr="003849DA" w:rsidRDefault="00676723" w:rsidP="00676723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3AA868AF" w14:textId="454101EF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(100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69C4C921" w14:textId="1F398514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alamat sekunder lainnya yang dimiliki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5E0E5A" w:rsidRPr="003849DA" w14:paraId="189D7010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625B27C7" w14:textId="1E9F5859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18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E11E332" w14:textId="31382C25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OTH_POSTAL_CODE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79B0ACF4" w14:textId="77777777" w:rsidR="00676723" w:rsidRPr="003849DA" w:rsidRDefault="00676723" w:rsidP="00676723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6F45D033" w14:textId="09E805A7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645128F7" w14:textId="77777777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kode pos lainnya </w:t>
            </w:r>
          </w:p>
        </w:tc>
      </w:tr>
      <w:tr w:rsidR="005E0E5A" w:rsidRPr="003849DA" w14:paraId="5F1935F6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6AE0D19A" w14:textId="620D02C8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19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DD5FF33" w14:textId="3AA1B631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OTH_HOME_PHN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5B63952" w14:textId="77777777" w:rsidR="00676723" w:rsidRPr="003849DA" w:rsidRDefault="00676723" w:rsidP="00676723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25AC23EA" w14:textId="1AC1FD6C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(40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57EAA06C" w14:textId="7D5542A7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nomor telepon lainnya dari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5E0E5A" w:rsidRPr="003849DA" w14:paraId="446FE381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6537F954" w14:textId="28309231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20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F64F8FD" w14:textId="77777777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CITY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7878111D" w14:textId="77777777" w:rsidR="00676723" w:rsidRPr="003849DA" w:rsidRDefault="00676723" w:rsidP="00676723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4FB0C3D9" w14:textId="31358BCF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(40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4B562FAD" w14:textId="35C3AECB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informasi kota identitas si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5E0E5A" w:rsidRPr="003849DA" w14:paraId="0EBCD98F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137795AC" w14:textId="6A652BFA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DB597BC" w14:textId="77777777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PROVINCE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59E19869" w14:textId="77777777" w:rsidR="00676723" w:rsidRPr="003849DA" w:rsidRDefault="00676723" w:rsidP="00676723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6A8B0699" w14:textId="3EA0E0DE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(40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2890CCC" w14:textId="63B7B7BE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informasi propinsi identitas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5E0E5A" w:rsidRPr="003849DA" w14:paraId="1ED25260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7DF308B4" w14:textId="46550F47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22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FA1E5B6" w14:textId="77777777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COUNTRY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27D902E" w14:textId="77777777" w:rsidR="00676723" w:rsidRPr="003849DA" w:rsidRDefault="00676723" w:rsidP="00676723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30F66EEE" w14:textId="0611149F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(40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90A6504" w14:textId="15E698B9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informasi asal negara identitas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  <w:r w:rsidRPr="003849DA">
              <w:rPr>
                <w:lang w:val="id-ID"/>
              </w:rPr>
              <w:t>.</w:t>
            </w:r>
          </w:p>
        </w:tc>
      </w:tr>
      <w:tr w:rsidR="005E0E5A" w:rsidRPr="003849DA" w14:paraId="69750CA3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05AEF389" w14:textId="4838017E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3C18D43" w14:textId="2608E469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OTH_CITY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317193BA" w14:textId="77777777" w:rsidR="00676723" w:rsidRPr="003849DA" w:rsidRDefault="00676723" w:rsidP="00676723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5355098C" w14:textId="6D3D0CC7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(40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005C2145" w14:textId="50ADC48C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informasi kota lain asal identitas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5E0E5A" w:rsidRPr="003849DA" w14:paraId="101DF156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4A72A860" w14:textId="279E0B6D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BB246F7" w14:textId="36C076BE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OTH_PROVINCE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5A200FB3" w14:textId="7A7598CC" w:rsidR="00676723" w:rsidRPr="003849DA" w:rsidRDefault="00676723" w:rsidP="00676723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71592E45" w14:textId="1B0724F7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(40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05510448" w14:textId="5C4E52B4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informasi propinsi lain asal identitas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5E0E5A" w:rsidRPr="003849DA" w14:paraId="030A945C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67C0260A" w14:textId="75292777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25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1803781" w14:textId="3B188EA1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OTH_COUNTRY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4EAFAD0E" w14:textId="77777777" w:rsidR="00676723" w:rsidRPr="003849DA" w:rsidRDefault="00676723" w:rsidP="00676723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3EDE42F4" w14:textId="448EDFA2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(40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6FBB647A" w14:textId="5E2F37DA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informasi negara lain asal identitas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5E0E5A" w:rsidRPr="003849DA" w14:paraId="5A5D7F0B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47EA4099" w14:textId="46DBFC63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26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0BD09C0" w14:textId="36E08324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CORR_ADDR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27AA6C34" w14:textId="77777777" w:rsidR="00676723" w:rsidRPr="003849DA" w:rsidRDefault="00676723" w:rsidP="00676723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6F2BBEE6" w14:textId="5C7587CF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(100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C476793" w14:textId="150DFEEB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alamat korespondensi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</w:p>
        </w:tc>
      </w:tr>
      <w:tr w:rsidR="005E0E5A" w:rsidRPr="003849DA" w14:paraId="5F531C56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4FDFA096" w14:textId="006E3B0F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27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120814B" w14:textId="397B501F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CREATE_DATE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70CFC2D" w14:textId="132FB1A0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Date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83333B2" w14:textId="77777777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 informasi tanggal pembuatan ID ACCOUNT</w:t>
            </w:r>
          </w:p>
        </w:tc>
      </w:tr>
      <w:tr w:rsidR="005E0E5A" w:rsidRPr="003849DA" w14:paraId="0F90C847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12730602" w14:textId="1FDC60CE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28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1BA2A61" w14:textId="655E47A8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 xml:space="preserve">CREATION_STATUS 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AE0C53A" w14:textId="77777777" w:rsidR="00676723" w:rsidRPr="003849DA" w:rsidRDefault="00676723" w:rsidP="00676723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3DF8B929" w14:textId="0B6BCD9D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(50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09E41F48" w14:textId="77777777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 informasi status pembuatan ID ACCOUNT</w:t>
            </w:r>
          </w:p>
        </w:tc>
      </w:tr>
      <w:tr w:rsidR="005E0E5A" w:rsidRPr="003849DA" w14:paraId="7CAFEB6F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40600B55" w14:textId="647A74B5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29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F9F96EB" w14:textId="4CC54AF6" w:rsidR="005E0E5A" w:rsidRPr="003849DA" w:rsidRDefault="005E0E5A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USER_STATUS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20E55FA3" w14:textId="77777777" w:rsidR="00676723" w:rsidRPr="003849DA" w:rsidRDefault="00676723" w:rsidP="00676723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686D8372" w14:textId="1A92B155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(50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4C589098" w14:textId="76D0E6A1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informasi status </w:t>
            </w:r>
            <w:r w:rsidR="00A54E98">
              <w:rPr>
                <w:lang w:val="id-ID"/>
              </w:rPr>
              <w:t>Pemegang Rekening</w:t>
            </w:r>
            <w:r w:rsidRPr="003849DA">
              <w:rPr>
                <w:lang w:val="id-ID"/>
              </w:rPr>
              <w:t xml:space="preserve"> </w:t>
            </w:r>
            <w:r w:rsidR="00D064B2" w:rsidRPr="003849DA">
              <w:rPr>
                <w:lang w:val="id-ID"/>
              </w:rPr>
              <w:t>Efek</w:t>
            </w:r>
            <w:r w:rsidRPr="003849DA">
              <w:rPr>
                <w:lang w:val="id-ID"/>
              </w:rPr>
              <w:t xml:space="preserve"> jika  pernah masuk (</w:t>
            </w:r>
            <w:r w:rsidR="00962077" w:rsidRPr="003849DA">
              <w:rPr>
                <w:i/>
                <w:lang w:val="id-ID"/>
              </w:rPr>
              <w:t>log</w:t>
            </w:r>
            <w:r w:rsidR="00B236E4" w:rsidRPr="003849DA">
              <w:rPr>
                <w:i/>
                <w:lang w:val="id-ID"/>
              </w:rPr>
              <w:t>in</w:t>
            </w:r>
            <w:r w:rsidRPr="003849DA">
              <w:rPr>
                <w:lang w:val="id-ID"/>
              </w:rPr>
              <w:t>) ke dalam web AKSes</w:t>
            </w:r>
          </w:p>
        </w:tc>
      </w:tr>
      <w:tr w:rsidR="005E0E5A" w:rsidRPr="003849DA" w14:paraId="75D399D9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03E807D3" w14:textId="48DC4019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30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780DEEC" w14:textId="01365F2C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ACCT_STATUS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71EF07F2" w14:textId="77777777" w:rsidR="00676723" w:rsidRPr="003849DA" w:rsidRDefault="00676723" w:rsidP="00676723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25F5098F" w14:textId="7A10BAF5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(50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447C764F" w14:textId="77777777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informasi status ID ACCOUNT </w:t>
            </w:r>
          </w:p>
        </w:tc>
      </w:tr>
      <w:tr w:rsidR="005E0E5A" w:rsidRPr="003849DA" w14:paraId="724E09D6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51C22247" w14:textId="4493D64C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31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FA9CECB" w14:textId="77777777" w:rsidR="005E0E5A" w:rsidRPr="003849DA" w:rsidRDefault="005E0E5A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CREATOR/CROSSLINK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535ACCA8" w14:textId="77777777" w:rsidR="00676723" w:rsidRPr="003849DA" w:rsidRDefault="00676723" w:rsidP="00676723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506F02C8" w14:textId="5D6A245E" w:rsidR="005E0E5A" w:rsidRPr="003849DA" w:rsidRDefault="00676723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(50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4DCAA5F8" w14:textId="77777777" w:rsidR="005E0E5A" w:rsidRPr="003849DA" w:rsidRDefault="005E0E5A" w:rsidP="006916A6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 keterangan creator/crosslink.</w:t>
            </w:r>
          </w:p>
        </w:tc>
      </w:tr>
      <w:tr w:rsidR="005E0E5A" w:rsidRPr="003849DA" w14:paraId="0398755F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36DC426A" w14:textId="76910BEE" w:rsidR="005E0E5A" w:rsidRPr="003849DA" w:rsidRDefault="00676723" w:rsidP="006916A6">
            <w:pPr>
              <w:pStyle w:val="ListParagraph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32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AECB719" w14:textId="2DB02977" w:rsidR="005E0E5A" w:rsidRPr="003849DA" w:rsidRDefault="00515565" w:rsidP="006916A6">
            <w:pPr>
              <w:pStyle w:val="ListParagraph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LST_UPD_TS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08416604" w14:textId="77777777" w:rsidR="00676723" w:rsidRPr="003849DA" w:rsidRDefault="00515565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 xml:space="preserve">Char </w:t>
            </w:r>
          </w:p>
          <w:p w14:paraId="263904B6" w14:textId="4FF35323" w:rsidR="005E0E5A" w:rsidRPr="003849DA" w:rsidRDefault="00515565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(17 byte)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25172881" w14:textId="77777777" w:rsidR="00515565" w:rsidRPr="003849DA" w:rsidRDefault="00515565" w:rsidP="00837EF6">
            <w:pPr>
              <w:pStyle w:val="ListParagraph"/>
              <w:numPr>
                <w:ilvl w:val="0"/>
                <w:numId w:val="69"/>
              </w:numPr>
              <w:spacing w:line="360" w:lineRule="auto"/>
              <w:ind w:left="318" w:hanging="284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catatan waktu untuk setiap data yang ada di table. </w:t>
            </w:r>
          </w:p>
          <w:p w14:paraId="747690A8" w14:textId="0479A2DA" w:rsidR="005E0E5A" w:rsidRPr="003849DA" w:rsidRDefault="00515565" w:rsidP="00837EF6">
            <w:pPr>
              <w:pStyle w:val="ListParagraph"/>
              <w:numPr>
                <w:ilvl w:val="0"/>
                <w:numId w:val="69"/>
              </w:numPr>
              <w:spacing w:line="360" w:lineRule="auto"/>
              <w:ind w:left="318" w:hanging="284"/>
              <w:rPr>
                <w:lang w:val="id-ID"/>
              </w:rPr>
            </w:pPr>
            <w:r w:rsidRPr="003849DA">
              <w:rPr>
                <w:lang w:val="id-ID"/>
              </w:rPr>
              <w:t>Misal : 20160211112950782</w:t>
            </w:r>
          </w:p>
        </w:tc>
      </w:tr>
    </w:tbl>
    <w:p w14:paraId="63D6672B" w14:textId="77777777" w:rsidR="006049DC" w:rsidRPr="003849DA" w:rsidRDefault="006049DC" w:rsidP="00837EF6">
      <w:pPr>
        <w:pStyle w:val="ListParagraph"/>
        <w:tabs>
          <w:tab w:val="left" w:pos="1418"/>
        </w:tabs>
        <w:spacing w:after="0" w:line="360" w:lineRule="auto"/>
        <w:ind w:left="1418"/>
        <w:rPr>
          <w:lang w:val="id-ID"/>
        </w:rPr>
      </w:pPr>
    </w:p>
    <w:p w14:paraId="334EEE46" w14:textId="26969704" w:rsidR="00A6606E" w:rsidRPr="003849DA" w:rsidRDefault="00A6606E" w:rsidP="00837EF6">
      <w:pPr>
        <w:pStyle w:val="ListParagraph"/>
        <w:numPr>
          <w:ilvl w:val="0"/>
          <w:numId w:val="67"/>
        </w:numPr>
        <w:tabs>
          <w:tab w:val="left" w:pos="1418"/>
        </w:tabs>
        <w:spacing w:after="0" w:line="360" w:lineRule="auto"/>
        <w:ind w:left="1418" w:hanging="284"/>
        <w:rPr>
          <w:lang w:val="id-ID"/>
        </w:rPr>
      </w:pPr>
      <w:r w:rsidRPr="003849DA">
        <w:rPr>
          <w:lang w:val="id-ID"/>
        </w:rPr>
        <w:t xml:space="preserve">Tabel DI_AUDIT_PSA03 : digunakan untuk menyimpan data hasil olahan </w:t>
      </w:r>
      <w:r w:rsidR="00B236E4" w:rsidRPr="003849DA">
        <w:rPr>
          <w:i/>
          <w:lang w:val="id-ID"/>
        </w:rPr>
        <w:t>Procedure</w:t>
      </w:r>
      <w:r w:rsidRPr="003849DA">
        <w:rPr>
          <w:i/>
          <w:lang w:val="id-ID"/>
        </w:rPr>
        <w:t>_3</w:t>
      </w:r>
    </w:p>
    <w:tbl>
      <w:tblPr>
        <w:tblStyle w:val="TableGrid"/>
        <w:tblW w:w="8222" w:type="dxa"/>
        <w:tblInd w:w="1129" w:type="dxa"/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1417"/>
        <w:gridCol w:w="4111"/>
      </w:tblGrid>
      <w:tr w:rsidR="002762DA" w:rsidRPr="003849DA" w14:paraId="5CA21801" w14:textId="77777777" w:rsidTr="00837EF6">
        <w:trPr>
          <w:trHeight w:val="486"/>
        </w:trPr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07F3D706" w14:textId="77777777" w:rsidR="002762DA" w:rsidRPr="003849DA" w:rsidRDefault="002762DA" w:rsidP="00837EF6">
            <w:pPr>
              <w:pStyle w:val="ListParagraph"/>
              <w:spacing w:line="360" w:lineRule="auto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NO</w:t>
            </w:r>
          </w:p>
        </w:tc>
        <w:tc>
          <w:tcPr>
            <w:tcW w:w="2127" w:type="dxa"/>
            <w:shd w:val="clear" w:color="auto" w:fill="D9D9D9" w:themeFill="background1" w:themeFillShade="D9"/>
            <w:vAlign w:val="center"/>
          </w:tcPr>
          <w:p w14:paraId="308CC84A" w14:textId="77777777" w:rsidR="002762DA" w:rsidRPr="003849DA" w:rsidRDefault="002762DA" w:rsidP="00837EF6">
            <w:pPr>
              <w:pStyle w:val="ListParagraph"/>
              <w:spacing w:line="360" w:lineRule="auto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KOLOM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23EC80D2" w14:textId="411D94A7" w:rsidR="002762DA" w:rsidRPr="003849DA" w:rsidRDefault="002762DA" w:rsidP="00837EF6">
            <w:pPr>
              <w:pStyle w:val="ListParagraph"/>
              <w:spacing w:line="360" w:lineRule="auto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TIPE DATA</w:t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14:paraId="4316CC22" w14:textId="77777777" w:rsidR="002762DA" w:rsidRPr="003849DA" w:rsidRDefault="002762DA" w:rsidP="00837EF6">
            <w:pPr>
              <w:pStyle w:val="ListParagraph"/>
              <w:spacing w:line="360" w:lineRule="auto"/>
              <w:ind w:left="0"/>
              <w:jc w:val="center"/>
              <w:rPr>
                <w:b/>
                <w:lang w:val="id-ID"/>
              </w:rPr>
            </w:pPr>
            <w:r w:rsidRPr="003849DA">
              <w:rPr>
                <w:b/>
                <w:lang w:val="id-ID"/>
              </w:rPr>
              <w:t>KETERANGAN</w:t>
            </w:r>
          </w:p>
        </w:tc>
      </w:tr>
      <w:tr w:rsidR="002762DA" w:rsidRPr="003849DA" w14:paraId="42BEB18D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4A474F01" w14:textId="4E21BD96" w:rsidR="002762DA" w:rsidRPr="003849DA" w:rsidRDefault="002762DA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2CAEC722" w14:textId="1BC89E64" w:rsidR="002762DA" w:rsidRPr="003849DA" w:rsidRDefault="002762DA" w:rsidP="00837EF6">
            <w:pPr>
              <w:pStyle w:val="ListParagraph"/>
              <w:spacing w:line="360" w:lineRule="auto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TRADE_NUM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0F3FC29" w14:textId="77777777" w:rsidR="002762DA" w:rsidRPr="003849DA" w:rsidRDefault="00605571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481A4129" w14:textId="0B1D95C0" w:rsidR="00605571" w:rsidRPr="003849DA" w:rsidRDefault="00605571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(100 Byte)</w:t>
            </w:r>
          </w:p>
        </w:tc>
        <w:tc>
          <w:tcPr>
            <w:tcW w:w="4111" w:type="dxa"/>
            <w:shd w:val="clear" w:color="auto" w:fill="auto"/>
            <w:vAlign w:val="center"/>
          </w:tcPr>
          <w:p w14:paraId="3242AB9F" w14:textId="77777777" w:rsidR="002762DA" w:rsidRPr="003849DA" w:rsidRDefault="002762DA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 nomor perdagangan dari setiap transaksi.</w:t>
            </w:r>
          </w:p>
        </w:tc>
      </w:tr>
      <w:tr w:rsidR="002762DA" w:rsidRPr="003849DA" w14:paraId="58B81E59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28AE504E" w14:textId="7F72F9A8" w:rsidR="002762DA" w:rsidRPr="003849DA" w:rsidRDefault="002762DA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2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424B9142" w14:textId="099F2604" w:rsidR="002762DA" w:rsidRPr="003849DA" w:rsidRDefault="002762DA" w:rsidP="00837EF6">
            <w:pPr>
              <w:pStyle w:val="ListParagraph"/>
              <w:spacing w:line="360" w:lineRule="auto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TRANS</w:t>
            </w:r>
            <w:r w:rsidR="00B236E4" w:rsidRPr="003849DA">
              <w:rPr>
                <w:i/>
                <w:lang w:val="id-ID"/>
              </w:rPr>
              <w:t>ACTION</w:t>
            </w:r>
            <w:r w:rsidRPr="003849DA">
              <w:rPr>
                <w:lang w:val="id-ID"/>
              </w:rPr>
              <w:t>_REF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E083C46" w14:textId="77777777" w:rsidR="007E24EF" w:rsidRPr="003849DA" w:rsidRDefault="007E24EF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68107168" w14:textId="0CFD066D" w:rsidR="002762DA" w:rsidRPr="003849DA" w:rsidRDefault="007E24EF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(100 Byte)</w:t>
            </w:r>
          </w:p>
        </w:tc>
        <w:tc>
          <w:tcPr>
            <w:tcW w:w="4111" w:type="dxa"/>
            <w:shd w:val="clear" w:color="auto" w:fill="auto"/>
            <w:vAlign w:val="center"/>
          </w:tcPr>
          <w:p w14:paraId="59DB9A37" w14:textId="77777777" w:rsidR="002762DA" w:rsidRPr="003849DA" w:rsidRDefault="002762DA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 informasi referensi perdagangan</w:t>
            </w:r>
          </w:p>
        </w:tc>
      </w:tr>
      <w:tr w:rsidR="002762DA" w:rsidRPr="003849DA" w14:paraId="2322E0C9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2A712B87" w14:textId="78E09DE2" w:rsidR="002762DA" w:rsidRPr="003849DA" w:rsidRDefault="002762DA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3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529FA2CC" w14:textId="614CBB43" w:rsidR="002762DA" w:rsidRPr="003849DA" w:rsidRDefault="002762DA" w:rsidP="00837EF6">
            <w:pPr>
              <w:pStyle w:val="ListParagraph"/>
              <w:spacing w:line="360" w:lineRule="auto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TRADE_DATE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1355442" w14:textId="51D78E84" w:rsidR="002762DA" w:rsidRPr="003849DA" w:rsidRDefault="007E24EF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Date</w:t>
            </w:r>
          </w:p>
        </w:tc>
        <w:tc>
          <w:tcPr>
            <w:tcW w:w="4111" w:type="dxa"/>
            <w:shd w:val="clear" w:color="auto" w:fill="auto"/>
            <w:vAlign w:val="center"/>
          </w:tcPr>
          <w:p w14:paraId="05EE5440" w14:textId="77777777" w:rsidR="002762DA" w:rsidRPr="003849DA" w:rsidRDefault="002762DA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 tanggal terjadinya perdagangan</w:t>
            </w:r>
          </w:p>
        </w:tc>
      </w:tr>
      <w:tr w:rsidR="002762DA" w:rsidRPr="003849DA" w14:paraId="5F5B3DA2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0C164814" w14:textId="5C15F10B" w:rsidR="002762DA" w:rsidRPr="003849DA" w:rsidRDefault="002762DA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4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4DD7DE90" w14:textId="1D8CA7C9" w:rsidR="002762DA" w:rsidRPr="003849DA" w:rsidRDefault="002762DA" w:rsidP="00837EF6">
            <w:pPr>
              <w:pStyle w:val="ListParagraph"/>
              <w:spacing w:line="360" w:lineRule="auto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SELLER_CODE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94792A8" w14:textId="77777777" w:rsidR="007E24EF" w:rsidRPr="003849DA" w:rsidRDefault="007E24EF" w:rsidP="007E24EF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6D821619" w14:textId="323D302D" w:rsidR="002762DA" w:rsidRPr="003849DA" w:rsidRDefault="007E24EF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(10 Byte)</w:t>
            </w:r>
          </w:p>
        </w:tc>
        <w:tc>
          <w:tcPr>
            <w:tcW w:w="4111" w:type="dxa"/>
            <w:shd w:val="clear" w:color="auto" w:fill="auto"/>
            <w:vAlign w:val="center"/>
          </w:tcPr>
          <w:p w14:paraId="3296AA7A" w14:textId="77777777" w:rsidR="002762DA" w:rsidRPr="003849DA" w:rsidRDefault="002762DA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17" w:hanging="284"/>
              <w:rPr>
                <w:lang w:val="id-ID"/>
              </w:rPr>
            </w:pPr>
            <w:r w:rsidRPr="003849DA">
              <w:rPr>
                <w:lang w:val="id-ID"/>
              </w:rPr>
              <w:t>Berisi kode penjual yang tercatat di bursa.</w:t>
            </w:r>
          </w:p>
          <w:p w14:paraId="5916EBA7" w14:textId="6000358C" w:rsidR="002762DA" w:rsidRPr="003849DA" w:rsidRDefault="002762DA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17" w:hanging="284"/>
              <w:rPr>
                <w:lang w:val="id-ID"/>
              </w:rPr>
            </w:pPr>
            <w:r w:rsidRPr="003849DA">
              <w:rPr>
                <w:lang w:val="id-ID"/>
              </w:rPr>
              <w:t>Merupakan 2 digit awal dari setiap Kode Member.</w:t>
            </w:r>
          </w:p>
        </w:tc>
      </w:tr>
      <w:tr w:rsidR="002762DA" w:rsidRPr="003849DA" w14:paraId="41D8AFB2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4A585322" w14:textId="0313316D" w:rsidR="002762DA" w:rsidRPr="003849DA" w:rsidRDefault="002762DA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5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397A0CAE" w14:textId="790FDD3F" w:rsidR="002762DA" w:rsidRPr="003849DA" w:rsidRDefault="002762DA" w:rsidP="00837EF6">
            <w:pPr>
              <w:pStyle w:val="ListParagraph"/>
              <w:spacing w:line="360" w:lineRule="auto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SELLER_SID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E45BF83" w14:textId="77777777" w:rsidR="007E24EF" w:rsidRPr="003849DA" w:rsidRDefault="007E24EF" w:rsidP="007E24EF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1A453413" w14:textId="74D0B417" w:rsidR="002762DA" w:rsidRPr="003849DA" w:rsidRDefault="007E24EF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(30 Byte)</w:t>
            </w:r>
          </w:p>
        </w:tc>
        <w:tc>
          <w:tcPr>
            <w:tcW w:w="4111" w:type="dxa"/>
            <w:shd w:val="clear" w:color="auto" w:fill="auto"/>
            <w:vAlign w:val="center"/>
          </w:tcPr>
          <w:p w14:paraId="6BEB6D9A" w14:textId="0C0546FF" w:rsidR="002762DA" w:rsidRPr="003849DA" w:rsidRDefault="002762DA" w:rsidP="002217DF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</w:t>
            </w:r>
            <w:r w:rsidR="002217DF">
              <w:t>N</w:t>
            </w:r>
            <w:r w:rsidR="002217DF" w:rsidRPr="003849DA">
              <w:rPr>
                <w:lang w:val="id-ID"/>
              </w:rPr>
              <w:t xml:space="preserve">omor </w:t>
            </w:r>
            <w:r w:rsidR="002217DF">
              <w:t>T</w:t>
            </w:r>
            <w:r w:rsidR="002217DF" w:rsidRPr="003849DA">
              <w:rPr>
                <w:lang w:val="id-ID"/>
              </w:rPr>
              <w:t xml:space="preserve">unggal </w:t>
            </w:r>
            <w:r w:rsidR="002217DF">
              <w:t>I</w:t>
            </w:r>
            <w:r w:rsidR="002217DF" w:rsidRPr="003849DA">
              <w:rPr>
                <w:lang w:val="id-ID"/>
              </w:rPr>
              <w:t xml:space="preserve">dentitas </w:t>
            </w:r>
            <w:r w:rsidR="002217DF">
              <w:t>P</w:t>
            </w:r>
            <w:r w:rsidR="002217DF" w:rsidRPr="003849DA">
              <w:rPr>
                <w:lang w:val="id-ID"/>
              </w:rPr>
              <w:t xml:space="preserve">emodal </w:t>
            </w:r>
            <w:r w:rsidRPr="003849DA">
              <w:rPr>
                <w:lang w:val="id-ID"/>
              </w:rPr>
              <w:t>(</w:t>
            </w:r>
            <w:r w:rsidRPr="003849DA">
              <w:rPr>
                <w:i/>
                <w:lang w:val="id-ID"/>
              </w:rPr>
              <w:t>Single Investor Identification</w:t>
            </w:r>
            <w:r w:rsidRPr="003849DA">
              <w:rPr>
                <w:lang w:val="id-ID"/>
              </w:rPr>
              <w:t>) milik SELLER CODE</w:t>
            </w:r>
          </w:p>
        </w:tc>
      </w:tr>
      <w:tr w:rsidR="002762DA" w:rsidRPr="003849DA" w14:paraId="0490991E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30D91828" w14:textId="125BD5DA" w:rsidR="002762DA" w:rsidRPr="003849DA" w:rsidRDefault="002762DA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6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13807DDE" w14:textId="69FA5FCC" w:rsidR="002762DA" w:rsidRPr="003849DA" w:rsidRDefault="002762DA" w:rsidP="00837EF6">
            <w:pPr>
              <w:pStyle w:val="ListParagraph"/>
              <w:spacing w:line="360" w:lineRule="auto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BUYER_CODE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C98FA24" w14:textId="77777777" w:rsidR="007E24EF" w:rsidRPr="003849DA" w:rsidRDefault="007E24EF" w:rsidP="007E24EF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43695E21" w14:textId="33C0F0C6" w:rsidR="002762DA" w:rsidRPr="003849DA" w:rsidRDefault="007E24EF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(10 Byte)</w:t>
            </w:r>
          </w:p>
        </w:tc>
        <w:tc>
          <w:tcPr>
            <w:tcW w:w="4111" w:type="dxa"/>
            <w:shd w:val="clear" w:color="auto" w:fill="auto"/>
            <w:vAlign w:val="center"/>
          </w:tcPr>
          <w:p w14:paraId="3C4CDF78" w14:textId="77777777" w:rsidR="002762DA" w:rsidRPr="003849DA" w:rsidRDefault="002762DA">
            <w:pPr>
              <w:pStyle w:val="ListParagraph"/>
              <w:numPr>
                <w:ilvl w:val="0"/>
                <w:numId w:val="65"/>
              </w:numPr>
              <w:spacing w:line="360" w:lineRule="auto"/>
              <w:ind w:left="317" w:hanging="284"/>
              <w:rPr>
                <w:lang w:val="id-ID"/>
              </w:rPr>
            </w:pPr>
            <w:r w:rsidRPr="003849DA">
              <w:rPr>
                <w:lang w:val="id-ID"/>
              </w:rPr>
              <w:t>Berisi kode pembeli yang tercatat di bursa.</w:t>
            </w:r>
          </w:p>
          <w:p w14:paraId="6C25E35F" w14:textId="77777777" w:rsidR="002762DA" w:rsidRPr="003849DA" w:rsidRDefault="002762DA">
            <w:pPr>
              <w:pStyle w:val="ListParagraph"/>
              <w:numPr>
                <w:ilvl w:val="0"/>
                <w:numId w:val="65"/>
              </w:numPr>
              <w:spacing w:line="360" w:lineRule="auto"/>
              <w:ind w:left="317" w:hanging="284"/>
              <w:rPr>
                <w:lang w:val="id-ID"/>
              </w:rPr>
            </w:pPr>
            <w:r w:rsidRPr="003849DA">
              <w:rPr>
                <w:lang w:val="id-ID"/>
              </w:rPr>
              <w:t>Merupakan 2 digit awal dari setiap Kode Member.</w:t>
            </w:r>
          </w:p>
        </w:tc>
      </w:tr>
      <w:tr w:rsidR="002762DA" w:rsidRPr="003849DA" w14:paraId="12E2D183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3A4ED310" w14:textId="6827C8F6" w:rsidR="002762DA" w:rsidRPr="003849DA" w:rsidRDefault="002762DA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7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7D03EB5E" w14:textId="5E84846D" w:rsidR="002762DA" w:rsidRPr="003849DA" w:rsidRDefault="002762DA" w:rsidP="00837EF6">
            <w:pPr>
              <w:pStyle w:val="ListParagraph"/>
              <w:spacing w:line="360" w:lineRule="auto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BUYER_SID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AB4B317" w14:textId="77777777" w:rsidR="007E24EF" w:rsidRPr="003849DA" w:rsidRDefault="007E24EF" w:rsidP="007E24EF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1A697E32" w14:textId="0147610F" w:rsidR="002762DA" w:rsidRPr="003849DA" w:rsidRDefault="007E24EF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(30 Byte)</w:t>
            </w:r>
          </w:p>
        </w:tc>
        <w:tc>
          <w:tcPr>
            <w:tcW w:w="4111" w:type="dxa"/>
            <w:shd w:val="clear" w:color="auto" w:fill="auto"/>
            <w:vAlign w:val="center"/>
          </w:tcPr>
          <w:p w14:paraId="5C1B002E" w14:textId="0A033A29" w:rsidR="002762DA" w:rsidRPr="003849DA" w:rsidRDefault="002762DA" w:rsidP="002217DF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</w:t>
            </w:r>
            <w:r w:rsidR="002217DF">
              <w:t>N</w:t>
            </w:r>
            <w:r w:rsidR="002217DF" w:rsidRPr="003849DA">
              <w:rPr>
                <w:lang w:val="id-ID"/>
              </w:rPr>
              <w:t xml:space="preserve">omor </w:t>
            </w:r>
            <w:r w:rsidR="002217DF">
              <w:t>T</w:t>
            </w:r>
            <w:r w:rsidR="002217DF" w:rsidRPr="003849DA">
              <w:rPr>
                <w:lang w:val="id-ID"/>
              </w:rPr>
              <w:t xml:space="preserve">unggal </w:t>
            </w:r>
            <w:r w:rsidR="002217DF">
              <w:t>I</w:t>
            </w:r>
            <w:r w:rsidR="002217DF" w:rsidRPr="003849DA">
              <w:rPr>
                <w:lang w:val="id-ID"/>
              </w:rPr>
              <w:t xml:space="preserve">dentitas </w:t>
            </w:r>
            <w:r w:rsidR="002217DF">
              <w:t>P</w:t>
            </w:r>
            <w:r w:rsidR="002217DF" w:rsidRPr="003849DA">
              <w:rPr>
                <w:lang w:val="id-ID"/>
              </w:rPr>
              <w:t xml:space="preserve">emodal </w:t>
            </w:r>
            <w:r w:rsidRPr="003849DA">
              <w:rPr>
                <w:lang w:val="id-ID"/>
              </w:rPr>
              <w:t>(</w:t>
            </w:r>
            <w:r w:rsidRPr="003849DA">
              <w:rPr>
                <w:i/>
                <w:lang w:val="id-ID"/>
              </w:rPr>
              <w:t>Single Investor Identification</w:t>
            </w:r>
            <w:r w:rsidRPr="003849DA">
              <w:rPr>
                <w:lang w:val="id-ID"/>
              </w:rPr>
              <w:t>) milik BUYER CODE</w:t>
            </w:r>
          </w:p>
        </w:tc>
      </w:tr>
      <w:tr w:rsidR="002762DA" w:rsidRPr="003849DA" w14:paraId="3B1EE8BE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228C382D" w14:textId="5955821F" w:rsidR="002762DA" w:rsidRPr="003849DA" w:rsidRDefault="002762DA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8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7853E8EA" w14:textId="523405B8" w:rsidR="002762DA" w:rsidRPr="003849DA" w:rsidRDefault="002762DA" w:rsidP="00837EF6">
            <w:pPr>
              <w:pStyle w:val="ListParagraph"/>
              <w:spacing w:line="360" w:lineRule="auto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SEC_CODE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6E3F392" w14:textId="77777777" w:rsidR="007E24EF" w:rsidRPr="003849DA" w:rsidRDefault="007E24EF" w:rsidP="007E24EF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Varchar2</w:t>
            </w:r>
          </w:p>
          <w:p w14:paraId="461B5FA7" w14:textId="520406D3" w:rsidR="002762DA" w:rsidRPr="003849DA" w:rsidRDefault="007E24EF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(100 Byte)</w:t>
            </w:r>
          </w:p>
        </w:tc>
        <w:tc>
          <w:tcPr>
            <w:tcW w:w="4111" w:type="dxa"/>
            <w:shd w:val="clear" w:color="auto" w:fill="auto"/>
            <w:vAlign w:val="center"/>
          </w:tcPr>
          <w:p w14:paraId="2331733E" w14:textId="77777777" w:rsidR="002762DA" w:rsidRPr="003849DA" w:rsidRDefault="002762DA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 informasi sekuritas yang diperdagangkan</w:t>
            </w:r>
          </w:p>
        </w:tc>
      </w:tr>
      <w:tr w:rsidR="002762DA" w:rsidRPr="003849DA" w14:paraId="7E11E03E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2BD384FC" w14:textId="406DC9A9" w:rsidR="002762DA" w:rsidRPr="003849DA" w:rsidRDefault="002762DA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9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6CA187B8" w14:textId="77777777" w:rsidR="002762DA" w:rsidRPr="003849DA" w:rsidRDefault="002762DA" w:rsidP="00837EF6">
            <w:pPr>
              <w:pStyle w:val="ListParagraph"/>
              <w:spacing w:line="360" w:lineRule="auto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QUANTITY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BE08553" w14:textId="3D049806" w:rsidR="002762DA" w:rsidRPr="003849DA" w:rsidRDefault="007E24EF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Number (32,4)</w:t>
            </w:r>
          </w:p>
        </w:tc>
        <w:tc>
          <w:tcPr>
            <w:tcW w:w="4111" w:type="dxa"/>
            <w:shd w:val="clear" w:color="auto" w:fill="auto"/>
            <w:vAlign w:val="center"/>
          </w:tcPr>
          <w:p w14:paraId="3F676EC9" w14:textId="77777777" w:rsidR="002762DA" w:rsidRPr="003849DA" w:rsidRDefault="002762DA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 jumlah sekuritas yang diperdagangkan</w:t>
            </w:r>
          </w:p>
        </w:tc>
      </w:tr>
      <w:tr w:rsidR="002762DA" w:rsidRPr="003849DA" w14:paraId="524F0033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0ED4B8D1" w14:textId="4EDE2F89" w:rsidR="002762DA" w:rsidRPr="003849DA" w:rsidRDefault="002762DA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10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11C2DB02" w14:textId="77777777" w:rsidR="002762DA" w:rsidRPr="003849DA" w:rsidRDefault="002762DA" w:rsidP="00837EF6">
            <w:pPr>
              <w:pStyle w:val="ListParagraph"/>
              <w:spacing w:line="360" w:lineRule="auto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PRICE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B588E3A" w14:textId="6B5E2EF0" w:rsidR="002762DA" w:rsidRPr="003849DA" w:rsidRDefault="007E24EF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Number (32,4)</w:t>
            </w:r>
          </w:p>
        </w:tc>
        <w:tc>
          <w:tcPr>
            <w:tcW w:w="4111" w:type="dxa"/>
            <w:shd w:val="clear" w:color="auto" w:fill="auto"/>
            <w:vAlign w:val="center"/>
          </w:tcPr>
          <w:p w14:paraId="0F55313F" w14:textId="77777777" w:rsidR="002762DA" w:rsidRPr="003849DA" w:rsidRDefault="002762DA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 informasi harga dari sekuritas yang diperdagangkan</w:t>
            </w:r>
          </w:p>
        </w:tc>
      </w:tr>
      <w:tr w:rsidR="002762DA" w:rsidRPr="003849DA" w14:paraId="33053365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3BC774DA" w14:textId="24251B90" w:rsidR="002762DA" w:rsidRPr="003849DA" w:rsidRDefault="00605571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11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6DDA9E3E" w14:textId="283E9F0A" w:rsidR="002762DA" w:rsidRPr="003849DA" w:rsidRDefault="002762DA" w:rsidP="00837EF6">
            <w:pPr>
              <w:pStyle w:val="ListParagraph"/>
              <w:spacing w:line="360" w:lineRule="auto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MARKET_VALUE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6F5A290" w14:textId="674F68E2" w:rsidR="002762DA" w:rsidRPr="003849DA" w:rsidRDefault="007E24EF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Number (32,4)</w:t>
            </w:r>
          </w:p>
        </w:tc>
        <w:tc>
          <w:tcPr>
            <w:tcW w:w="4111" w:type="dxa"/>
            <w:shd w:val="clear" w:color="auto" w:fill="auto"/>
            <w:vAlign w:val="center"/>
          </w:tcPr>
          <w:p w14:paraId="486A59D6" w14:textId="77777777" w:rsidR="002762DA" w:rsidRPr="003849DA" w:rsidRDefault="002762DA">
            <w:pPr>
              <w:spacing w:line="360" w:lineRule="auto"/>
              <w:jc w:val="both"/>
              <w:rPr>
                <w:lang w:val="id-ID"/>
              </w:rPr>
            </w:pPr>
            <w:r w:rsidRPr="003849DA">
              <w:rPr>
                <w:lang w:val="id-ID"/>
              </w:rPr>
              <w:t>Berisi informasi harga pasar yang terbentuk saat perdagangan.</w:t>
            </w:r>
          </w:p>
        </w:tc>
      </w:tr>
      <w:tr w:rsidR="00605571" w:rsidRPr="003849DA" w14:paraId="689E2B69" w14:textId="77777777" w:rsidTr="00837EF6">
        <w:trPr>
          <w:trHeight w:val="486"/>
        </w:trPr>
        <w:tc>
          <w:tcPr>
            <w:tcW w:w="567" w:type="dxa"/>
            <w:shd w:val="clear" w:color="auto" w:fill="auto"/>
            <w:vAlign w:val="center"/>
          </w:tcPr>
          <w:p w14:paraId="69917C8F" w14:textId="3E9F37AF" w:rsidR="00605571" w:rsidRPr="003849DA" w:rsidRDefault="00605571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12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0D64761C" w14:textId="14908758" w:rsidR="00605571" w:rsidRPr="003849DA" w:rsidRDefault="00605571" w:rsidP="00837EF6">
            <w:pPr>
              <w:pStyle w:val="ListParagraph"/>
              <w:spacing w:line="360" w:lineRule="auto"/>
              <w:ind w:left="0"/>
              <w:rPr>
                <w:lang w:val="id-ID"/>
              </w:rPr>
            </w:pPr>
            <w:r w:rsidRPr="003849DA">
              <w:rPr>
                <w:lang w:val="id-ID"/>
              </w:rPr>
              <w:t>LST_UPD_TS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EA0BEA7" w14:textId="77777777" w:rsidR="00605571" w:rsidRPr="003849DA" w:rsidRDefault="00605571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 xml:space="preserve">Char </w:t>
            </w:r>
          </w:p>
          <w:p w14:paraId="6213C2D2" w14:textId="17BED607" w:rsidR="00605571" w:rsidRPr="003849DA" w:rsidRDefault="00605571" w:rsidP="00837EF6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(17 byte)</w:t>
            </w:r>
          </w:p>
        </w:tc>
        <w:tc>
          <w:tcPr>
            <w:tcW w:w="4111" w:type="dxa"/>
            <w:shd w:val="clear" w:color="auto" w:fill="auto"/>
            <w:vAlign w:val="center"/>
          </w:tcPr>
          <w:p w14:paraId="60F3B7A6" w14:textId="77777777" w:rsidR="00605571" w:rsidRPr="003849DA" w:rsidRDefault="00605571" w:rsidP="00837EF6">
            <w:pPr>
              <w:pStyle w:val="ListParagraph"/>
              <w:numPr>
                <w:ilvl w:val="0"/>
                <w:numId w:val="69"/>
              </w:numPr>
              <w:spacing w:line="360" w:lineRule="auto"/>
              <w:ind w:left="318" w:hanging="284"/>
              <w:rPr>
                <w:lang w:val="id-ID"/>
              </w:rPr>
            </w:pPr>
            <w:r w:rsidRPr="003849DA">
              <w:rPr>
                <w:lang w:val="id-ID"/>
              </w:rPr>
              <w:t xml:space="preserve">Berisi catatan waktu untuk setiap data yang ada di table. </w:t>
            </w:r>
          </w:p>
          <w:p w14:paraId="2B25EA67" w14:textId="00D953F2" w:rsidR="00605571" w:rsidRPr="003849DA" w:rsidRDefault="00605571" w:rsidP="00837EF6">
            <w:pPr>
              <w:pStyle w:val="ListParagraph"/>
              <w:numPr>
                <w:ilvl w:val="0"/>
                <w:numId w:val="69"/>
              </w:numPr>
              <w:spacing w:line="360" w:lineRule="auto"/>
              <w:ind w:left="318" w:hanging="284"/>
              <w:rPr>
                <w:lang w:val="id-ID"/>
              </w:rPr>
            </w:pPr>
            <w:r w:rsidRPr="003849DA">
              <w:rPr>
                <w:lang w:val="id-ID"/>
              </w:rPr>
              <w:t>Misal : 20160211112950782</w:t>
            </w:r>
          </w:p>
        </w:tc>
      </w:tr>
    </w:tbl>
    <w:p w14:paraId="06D72D5C" w14:textId="77777777" w:rsidR="002762DA" w:rsidRPr="003849DA" w:rsidRDefault="002762DA" w:rsidP="00837EF6">
      <w:pPr>
        <w:pStyle w:val="ListParagraph"/>
        <w:tabs>
          <w:tab w:val="left" w:pos="1418"/>
        </w:tabs>
        <w:spacing w:after="0" w:line="360" w:lineRule="auto"/>
        <w:ind w:left="1418"/>
        <w:rPr>
          <w:lang w:val="id-ID"/>
        </w:rPr>
      </w:pPr>
    </w:p>
    <w:p w14:paraId="1D829A74" w14:textId="0C42EA96" w:rsidR="00B6154D" w:rsidRPr="003849DA" w:rsidRDefault="00B6154D" w:rsidP="00837EF6">
      <w:pPr>
        <w:spacing w:after="0" w:line="360" w:lineRule="auto"/>
        <w:ind w:left="426"/>
        <w:rPr>
          <w:lang w:val="id-ID"/>
        </w:rPr>
      </w:pPr>
      <w:bookmarkStart w:id="101" w:name="_Toc499117693"/>
      <w:bookmarkStart w:id="102" w:name="_Toc499117701"/>
      <w:bookmarkEnd w:id="101"/>
      <w:bookmarkEnd w:id="102"/>
      <w:r w:rsidRPr="003849DA">
        <w:rPr>
          <w:lang w:val="id-ID"/>
        </w:rPr>
        <w:br w:type="page"/>
      </w:r>
    </w:p>
    <w:p w14:paraId="7A42C1FB" w14:textId="44126C8A" w:rsidR="00C73D9D" w:rsidRPr="003849DA" w:rsidRDefault="00C73D9D" w:rsidP="00837EF6">
      <w:pPr>
        <w:pStyle w:val="Heading1"/>
        <w:spacing w:before="0" w:line="360" w:lineRule="auto"/>
        <w:ind w:left="567" w:hanging="567"/>
        <w:rPr>
          <w:lang w:val="id-ID"/>
        </w:rPr>
      </w:pPr>
      <w:bookmarkStart w:id="103" w:name="_Toc508094821"/>
      <w:r w:rsidRPr="003849DA">
        <w:rPr>
          <w:lang w:val="id-ID"/>
        </w:rPr>
        <w:t>Pengembangan Non-Fungsional</w:t>
      </w:r>
    </w:p>
    <w:p w14:paraId="6E18AF85" w14:textId="2E303B59" w:rsidR="00C73D9D" w:rsidRPr="003849DA" w:rsidRDefault="00C73D9D" w:rsidP="006C448E">
      <w:pPr>
        <w:ind w:left="540"/>
        <w:jc w:val="both"/>
        <w:rPr>
          <w:lang w:val="id-ID"/>
        </w:rPr>
      </w:pPr>
      <w:r w:rsidRPr="003849DA">
        <w:rPr>
          <w:lang w:val="id-ID"/>
        </w:rPr>
        <w:t>Mohon masukan dari Unit Dukungan Aplikasi/Unit Pengembangan Sistem/Unit Operasional Teknologi 1 terkait pengembangan non-fungsional.</w:t>
      </w:r>
    </w:p>
    <w:p w14:paraId="7E90E90B" w14:textId="5A409DD0" w:rsidR="00683182" w:rsidRPr="003849DA" w:rsidRDefault="00683182" w:rsidP="00837EF6">
      <w:pPr>
        <w:pStyle w:val="Heading1"/>
        <w:spacing w:before="0" w:line="360" w:lineRule="auto"/>
        <w:ind w:left="567" w:hanging="567"/>
        <w:rPr>
          <w:lang w:val="id-ID"/>
        </w:rPr>
      </w:pPr>
      <w:r w:rsidRPr="003849DA">
        <w:rPr>
          <w:lang w:val="id-ID"/>
        </w:rPr>
        <w:t>Implikasi Hukum</w:t>
      </w:r>
      <w:bookmarkEnd w:id="103"/>
    </w:p>
    <w:p w14:paraId="5FCB3BAC" w14:textId="473EAF2A" w:rsidR="00C94728" w:rsidRDefault="00610C85" w:rsidP="006C448E">
      <w:pPr>
        <w:ind w:left="567"/>
        <w:jc w:val="both"/>
      </w:pPr>
      <w:r>
        <w:t>Pengembangan Data Audit PSA pada umumnya ini bekaitan dengan Pemeriksaan KSEI dalam rangka menguji kepatuhan pemenuhan kewajiban Pemakai Jasa terhadap Peraturan KSEI</w:t>
      </w:r>
      <w:r w:rsidR="0049789E">
        <w:t xml:space="preserve"> sebagaimana diatur dalam Peraturan KSEI Nomor VII tentang Pemeriksaan KSEI</w:t>
      </w:r>
      <w:r>
        <w:t>.</w:t>
      </w:r>
      <w:r w:rsidR="00C94728" w:rsidRPr="00C94728">
        <w:t xml:space="preserve"> </w:t>
      </w:r>
      <w:r>
        <w:t>S</w:t>
      </w:r>
      <w:r w:rsidR="00C94728" w:rsidRPr="00C94728">
        <w:t xml:space="preserve">ebagaimana </w:t>
      </w:r>
      <w:r>
        <w:t xml:space="preserve">dijabarkan </w:t>
      </w:r>
      <w:r w:rsidR="00C94728" w:rsidRPr="00C94728">
        <w:t>dala</w:t>
      </w:r>
      <w:r>
        <w:t xml:space="preserve">m BRS ini, pengembangan dimaksud </w:t>
      </w:r>
      <w:r w:rsidR="00C94728" w:rsidRPr="00C94728">
        <w:t xml:space="preserve">bersifat internal dikarenakan </w:t>
      </w:r>
      <w:r>
        <w:t xml:space="preserve">Data Audit PSA </w:t>
      </w:r>
      <w:r w:rsidR="00C94728" w:rsidRPr="00C94728">
        <w:t xml:space="preserve">hanya </w:t>
      </w:r>
      <w:r>
        <w:t>dapat diakses oleh unit- unit KSEI terkait dalam rangka keperluan Pemeriksaan KSEI</w:t>
      </w:r>
      <w:r w:rsidR="00C94728" w:rsidRPr="00C94728">
        <w:t>.</w:t>
      </w:r>
    </w:p>
    <w:p w14:paraId="5FB56ADC" w14:textId="12BD171E" w:rsidR="00C94728" w:rsidRPr="003849DA" w:rsidRDefault="00C94728" w:rsidP="006C448E">
      <w:pPr>
        <w:ind w:left="567"/>
        <w:jc w:val="both"/>
        <w:rPr>
          <w:lang w:val="id-ID"/>
        </w:rPr>
      </w:pPr>
      <w:r w:rsidRPr="00C94728">
        <w:rPr>
          <w:lang w:val="id-ID"/>
        </w:rPr>
        <w:t>Dikarenakan pengembangan bersifat internal, maka KSEI tidak perlu untuk menerbitkan produk hukum baru atau mengubah produk hukum KSEI yang telah ada. Pengembangan ini juga tidak bertentangan dengan peraturan perundang-undangan yang berlaku, selama penggunaan data dimaksud sesuai dengan koridor hukum dan integritas data dapat dipertanggungjawabkan.</w:t>
      </w:r>
    </w:p>
    <w:p w14:paraId="50972119" w14:textId="77777777" w:rsidR="00683182" w:rsidRPr="003849DA" w:rsidRDefault="00683182" w:rsidP="00837EF6">
      <w:pPr>
        <w:pStyle w:val="Heading1"/>
        <w:spacing w:before="0" w:line="360" w:lineRule="auto"/>
        <w:ind w:left="567" w:hanging="567"/>
        <w:rPr>
          <w:lang w:val="id-ID"/>
        </w:rPr>
      </w:pPr>
      <w:bookmarkStart w:id="104" w:name="_Toc508094822"/>
      <w:r w:rsidRPr="003849DA">
        <w:rPr>
          <w:lang w:val="id-ID"/>
        </w:rPr>
        <w:t>Implikasi Aplikasi</w:t>
      </w:r>
      <w:bookmarkEnd w:id="104"/>
    </w:p>
    <w:p w14:paraId="70119DEF" w14:textId="13358E50" w:rsidR="002E17B8" w:rsidRPr="003849DA" w:rsidRDefault="002E17B8" w:rsidP="006C448E">
      <w:pPr>
        <w:ind w:left="567"/>
        <w:rPr>
          <w:lang w:val="id-ID"/>
        </w:rPr>
      </w:pPr>
      <w:r w:rsidRPr="003849DA">
        <w:rPr>
          <w:lang w:val="id-ID"/>
        </w:rPr>
        <w:t>Aplikasi Intranet.</w:t>
      </w:r>
    </w:p>
    <w:p w14:paraId="622BD51E" w14:textId="77777777" w:rsidR="00683182" w:rsidRPr="003849DA" w:rsidRDefault="00683182" w:rsidP="00837EF6">
      <w:pPr>
        <w:pStyle w:val="Heading1"/>
        <w:spacing w:before="0" w:line="360" w:lineRule="auto"/>
        <w:ind w:left="567" w:hanging="567"/>
        <w:rPr>
          <w:lang w:val="id-ID"/>
        </w:rPr>
      </w:pPr>
      <w:bookmarkStart w:id="105" w:name="_Toc508094823"/>
      <w:r w:rsidRPr="003849DA">
        <w:rPr>
          <w:lang w:val="id-ID"/>
        </w:rPr>
        <w:t>Lampiran</w:t>
      </w:r>
      <w:bookmarkEnd w:id="105"/>
    </w:p>
    <w:p w14:paraId="4B88671D" w14:textId="5A53E9E5" w:rsidR="002E17B8" w:rsidRPr="003849DA" w:rsidRDefault="002E17B8" w:rsidP="00837EF6">
      <w:pPr>
        <w:ind w:left="567"/>
        <w:rPr>
          <w:lang w:val="id-ID"/>
        </w:rPr>
      </w:pPr>
      <w:r w:rsidRPr="003849DA">
        <w:rPr>
          <w:lang w:val="id-ID"/>
        </w:rPr>
        <w:t>Tidak ada lampiran.</w:t>
      </w:r>
    </w:p>
    <w:p w14:paraId="4E6E1B67" w14:textId="77777777" w:rsidR="008408F5" w:rsidRPr="003849DA" w:rsidRDefault="008408F5">
      <w:pPr>
        <w:rPr>
          <w:rFonts w:asciiTheme="majorHAnsi" w:eastAsiaTheme="majorEastAsia" w:hAnsiTheme="majorHAnsi" w:cstheme="majorBidi"/>
          <w:b/>
          <w:bCs/>
          <w:color w:val="7A1719"/>
          <w:sz w:val="28"/>
          <w:szCs w:val="28"/>
          <w:lang w:val="id-ID"/>
        </w:rPr>
      </w:pPr>
      <w:r w:rsidRPr="003849DA">
        <w:rPr>
          <w:lang w:val="id-ID"/>
        </w:rPr>
        <w:br w:type="page"/>
      </w:r>
    </w:p>
    <w:p w14:paraId="610BA3FE" w14:textId="3FCA4962" w:rsidR="00683182" w:rsidRPr="003849DA" w:rsidRDefault="00683182" w:rsidP="00837EF6">
      <w:pPr>
        <w:pStyle w:val="Heading1"/>
        <w:spacing w:before="0" w:line="360" w:lineRule="auto"/>
        <w:ind w:left="567" w:hanging="567"/>
        <w:rPr>
          <w:lang w:val="id-ID"/>
        </w:rPr>
      </w:pPr>
      <w:bookmarkStart w:id="106" w:name="_Toc508094824"/>
      <w:r w:rsidRPr="003849DA">
        <w:rPr>
          <w:lang w:val="id-ID"/>
        </w:rPr>
        <w:t>Perubahan Spesifikasi</w:t>
      </w:r>
      <w:bookmarkEnd w:id="10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6520"/>
      </w:tblGrid>
      <w:tr w:rsidR="00715C3A" w:rsidRPr="003849DA" w14:paraId="2E271D7E" w14:textId="77777777" w:rsidTr="00CA3EB5">
        <w:tc>
          <w:tcPr>
            <w:tcW w:w="562" w:type="dxa"/>
            <w:shd w:val="clear" w:color="auto" w:fill="D9D9D9" w:themeFill="background1" w:themeFillShade="D9"/>
            <w:vAlign w:val="center"/>
          </w:tcPr>
          <w:p w14:paraId="01904581" w14:textId="77777777" w:rsidR="00715C3A" w:rsidRPr="003849DA" w:rsidRDefault="00715C3A" w:rsidP="00CA3EB5">
            <w:pPr>
              <w:spacing w:line="360" w:lineRule="auto"/>
              <w:jc w:val="center"/>
              <w:rPr>
                <w:b/>
                <w:color w:val="000000" w:themeColor="text1"/>
                <w:lang w:val="id-ID"/>
              </w:rPr>
            </w:pPr>
            <w:r w:rsidRPr="003849DA">
              <w:rPr>
                <w:b/>
                <w:color w:val="000000" w:themeColor="text1"/>
                <w:lang w:val="id-ID"/>
              </w:rPr>
              <w:t>No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16C70736" w14:textId="77777777" w:rsidR="00715C3A" w:rsidRPr="003849DA" w:rsidRDefault="00715C3A" w:rsidP="00CA3EB5">
            <w:pPr>
              <w:spacing w:line="360" w:lineRule="auto"/>
              <w:jc w:val="center"/>
              <w:rPr>
                <w:b/>
                <w:color w:val="000000" w:themeColor="text1"/>
                <w:lang w:val="id-ID"/>
              </w:rPr>
            </w:pPr>
            <w:r w:rsidRPr="003849DA">
              <w:rPr>
                <w:b/>
                <w:color w:val="000000" w:themeColor="text1"/>
                <w:lang w:val="id-ID"/>
              </w:rPr>
              <w:t>Tanggal dan</w:t>
            </w:r>
          </w:p>
          <w:p w14:paraId="6C6C4F93" w14:textId="77777777" w:rsidR="00715C3A" w:rsidRPr="003849DA" w:rsidRDefault="00715C3A" w:rsidP="00CA3EB5">
            <w:pPr>
              <w:spacing w:line="360" w:lineRule="auto"/>
              <w:jc w:val="center"/>
              <w:rPr>
                <w:b/>
                <w:color w:val="000000" w:themeColor="text1"/>
                <w:lang w:val="id-ID"/>
              </w:rPr>
            </w:pPr>
            <w:r w:rsidRPr="003849DA">
              <w:rPr>
                <w:b/>
                <w:color w:val="000000" w:themeColor="text1"/>
                <w:lang w:val="id-ID"/>
              </w:rPr>
              <w:t>Pemberi Masukan</w:t>
            </w:r>
          </w:p>
        </w:tc>
        <w:tc>
          <w:tcPr>
            <w:tcW w:w="6520" w:type="dxa"/>
            <w:shd w:val="clear" w:color="auto" w:fill="D9D9D9" w:themeFill="background1" w:themeFillShade="D9"/>
            <w:vAlign w:val="center"/>
          </w:tcPr>
          <w:p w14:paraId="12359F26" w14:textId="77777777" w:rsidR="00715C3A" w:rsidRPr="003849DA" w:rsidRDefault="00715C3A" w:rsidP="00CA3EB5">
            <w:pPr>
              <w:spacing w:line="360" w:lineRule="auto"/>
              <w:jc w:val="center"/>
              <w:rPr>
                <w:b/>
                <w:color w:val="000000" w:themeColor="text1"/>
                <w:lang w:val="id-ID"/>
              </w:rPr>
            </w:pPr>
            <w:r w:rsidRPr="003849DA">
              <w:rPr>
                <w:b/>
                <w:color w:val="000000" w:themeColor="text1"/>
                <w:lang w:val="id-ID"/>
              </w:rPr>
              <w:t>Keterangan</w:t>
            </w:r>
          </w:p>
        </w:tc>
      </w:tr>
      <w:tr w:rsidR="00715C3A" w:rsidRPr="003849DA" w14:paraId="449CBB5F" w14:textId="77777777" w:rsidTr="00837EF6">
        <w:tc>
          <w:tcPr>
            <w:tcW w:w="562" w:type="dxa"/>
            <w:shd w:val="clear" w:color="auto" w:fill="auto"/>
            <w:vAlign w:val="center"/>
          </w:tcPr>
          <w:p w14:paraId="101C610A" w14:textId="5465F9F1" w:rsidR="00715C3A" w:rsidRPr="003849DA" w:rsidRDefault="00AF3C63" w:rsidP="00CA3EB5">
            <w:pPr>
              <w:spacing w:line="360" w:lineRule="auto"/>
              <w:jc w:val="center"/>
              <w:rPr>
                <w:color w:val="000000" w:themeColor="text1"/>
                <w:lang w:val="id-ID"/>
              </w:rPr>
            </w:pPr>
            <w:r w:rsidRPr="003849DA">
              <w:rPr>
                <w:color w:val="000000" w:themeColor="text1"/>
                <w:lang w:val="id-ID"/>
              </w:rPr>
              <w:t>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C206C99" w14:textId="76747BBB" w:rsidR="00AF3C63" w:rsidRPr="003849DA" w:rsidRDefault="00AF3C63" w:rsidP="00AF3C63">
            <w:pPr>
              <w:spacing w:line="360" w:lineRule="auto"/>
              <w:jc w:val="center"/>
              <w:rPr>
                <w:lang w:val="id-ID"/>
              </w:rPr>
            </w:pPr>
            <w:r w:rsidRPr="003849DA">
              <w:rPr>
                <w:lang w:val="id-ID"/>
              </w:rPr>
              <w:t>07-Maret-2018 :</w:t>
            </w:r>
          </w:p>
          <w:p w14:paraId="2BC36E63" w14:textId="62F32151" w:rsidR="00715C3A" w:rsidRPr="003849DA" w:rsidRDefault="00AF3C63" w:rsidP="00AF3C63">
            <w:pPr>
              <w:spacing w:line="360" w:lineRule="auto"/>
              <w:jc w:val="center"/>
              <w:rPr>
                <w:color w:val="000000" w:themeColor="text1"/>
                <w:lang w:val="id-ID"/>
              </w:rPr>
            </w:pPr>
            <w:r w:rsidRPr="003849DA">
              <w:rPr>
                <w:lang w:val="id-ID"/>
              </w:rPr>
              <w:t>Yulia Purnama S</w:t>
            </w:r>
          </w:p>
        </w:tc>
        <w:tc>
          <w:tcPr>
            <w:tcW w:w="6520" w:type="dxa"/>
            <w:shd w:val="clear" w:color="auto" w:fill="auto"/>
            <w:vAlign w:val="center"/>
          </w:tcPr>
          <w:p w14:paraId="005CA096" w14:textId="2823F148" w:rsidR="00715C3A" w:rsidRPr="003849DA" w:rsidRDefault="00AF3C63" w:rsidP="00837EF6">
            <w:pPr>
              <w:spacing w:line="360" w:lineRule="auto"/>
              <w:rPr>
                <w:color w:val="000000" w:themeColor="text1"/>
                <w:lang w:val="id-ID"/>
              </w:rPr>
            </w:pPr>
            <w:r w:rsidRPr="003849DA">
              <w:rPr>
                <w:color w:val="000000" w:themeColor="text1"/>
                <w:lang w:val="id-ID"/>
              </w:rPr>
              <w:t>Koreksi editorial.</w:t>
            </w:r>
          </w:p>
          <w:p w14:paraId="036E96D2" w14:textId="2350BFF4" w:rsidR="00AF3C63" w:rsidRPr="003849DA" w:rsidRDefault="00AF3C63" w:rsidP="00837EF6">
            <w:pPr>
              <w:spacing w:line="360" w:lineRule="auto"/>
              <w:rPr>
                <w:color w:val="000000" w:themeColor="text1"/>
                <w:lang w:val="id-ID"/>
              </w:rPr>
            </w:pPr>
            <w:r w:rsidRPr="003849DA">
              <w:rPr>
                <w:b/>
                <w:bCs/>
                <w:lang w:val="id-ID"/>
              </w:rPr>
              <w:t>Penyesuaian hal ini ditambahkan di BRS versi 2.1</w:t>
            </w:r>
          </w:p>
        </w:tc>
      </w:tr>
      <w:tr w:rsidR="00715C3A" w:rsidRPr="003849DA" w14:paraId="2CE49FC4" w14:textId="77777777" w:rsidTr="00715C3A">
        <w:tc>
          <w:tcPr>
            <w:tcW w:w="562" w:type="dxa"/>
            <w:shd w:val="clear" w:color="auto" w:fill="auto"/>
            <w:vAlign w:val="center"/>
          </w:tcPr>
          <w:p w14:paraId="13AF8DBC" w14:textId="77777777" w:rsidR="00715C3A" w:rsidRPr="003849DA" w:rsidRDefault="00715C3A" w:rsidP="00CA3EB5">
            <w:pPr>
              <w:spacing w:line="360" w:lineRule="auto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50DD2BB1" w14:textId="77777777" w:rsidR="00715C3A" w:rsidRPr="003849DA" w:rsidRDefault="00715C3A" w:rsidP="00CA3EB5">
            <w:pPr>
              <w:spacing w:line="360" w:lineRule="auto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6520" w:type="dxa"/>
            <w:shd w:val="clear" w:color="auto" w:fill="auto"/>
            <w:vAlign w:val="center"/>
          </w:tcPr>
          <w:p w14:paraId="4FE204F2" w14:textId="77777777" w:rsidR="00715C3A" w:rsidRPr="003849DA" w:rsidRDefault="00715C3A" w:rsidP="00CA3EB5">
            <w:pPr>
              <w:spacing w:line="360" w:lineRule="auto"/>
              <w:jc w:val="center"/>
              <w:rPr>
                <w:color w:val="000000" w:themeColor="text1"/>
                <w:lang w:val="id-ID"/>
              </w:rPr>
            </w:pPr>
          </w:p>
        </w:tc>
      </w:tr>
      <w:tr w:rsidR="00715C3A" w:rsidRPr="003849DA" w14:paraId="63BA728E" w14:textId="77777777" w:rsidTr="00715C3A">
        <w:tc>
          <w:tcPr>
            <w:tcW w:w="562" w:type="dxa"/>
            <w:shd w:val="clear" w:color="auto" w:fill="auto"/>
            <w:vAlign w:val="center"/>
          </w:tcPr>
          <w:p w14:paraId="2380DA74" w14:textId="77777777" w:rsidR="00715C3A" w:rsidRPr="003849DA" w:rsidRDefault="00715C3A" w:rsidP="00CA3EB5">
            <w:pPr>
              <w:spacing w:line="360" w:lineRule="auto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21494F69" w14:textId="77777777" w:rsidR="00715C3A" w:rsidRPr="003849DA" w:rsidRDefault="00715C3A" w:rsidP="00CA3EB5">
            <w:pPr>
              <w:spacing w:line="360" w:lineRule="auto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6520" w:type="dxa"/>
            <w:shd w:val="clear" w:color="auto" w:fill="auto"/>
            <w:vAlign w:val="center"/>
          </w:tcPr>
          <w:p w14:paraId="14783CA0" w14:textId="77777777" w:rsidR="00715C3A" w:rsidRPr="003849DA" w:rsidRDefault="00715C3A" w:rsidP="00CA3EB5">
            <w:pPr>
              <w:spacing w:line="360" w:lineRule="auto"/>
              <w:jc w:val="center"/>
              <w:rPr>
                <w:color w:val="000000" w:themeColor="text1"/>
                <w:lang w:val="id-ID"/>
              </w:rPr>
            </w:pPr>
          </w:p>
        </w:tc>
      </w:tr>
      <w:tr w:rsidR="00715C3A" w:rsidRPr="003849DA" w14:paraId="0091536B" w14:textId="77777777" w:rsidTr="00715C3A">
        <w:tc>
          <w:tcPr>
            <w:tcW w:w="562" w:type="dxa"/>
            <w:shd w:val="clear" w:color="auto" w:fill="auto"/>
            <w:vAlign w:val="center"/>
          </w:tcPr>
          <w:p w14:paraId="3CAE776E" w14:textId="77777777" w:rsidR="00715C3A" w:rsidRPr="003849DA" w:rsidRDefault="00715C3A" w:rsidP="00CA3EB5">
            <w:pPr>
              <w:spacing w:line="360" w:lineRule="auto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0C287A7A" w14:textId="77777777" w:rsidR="00715C3A" w:rsidRPr="003849DA" w:rsidRDefault="00715C3A" w:rsidP="00CA3EB5">
            <w:pPr>
              <w:spacing w:line="360" w:lineRule="auto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6520" w:type="dxa"/>
            <w:shd w:val="clear" w:color="auto" w:fill="auto"/>
            <w:vAlign w:val="center"/>
          </w:tcPr>
          <w:p w14:paraId="07EF40B0" w14:textId="77777777" w:rsidR="00715C3A" w:rsidRPr="003849DA" w:rsidRDefault="00715C3A" w:rsidP="00CA3EB5">
            <w:pPr>
              <w:spacing w:line="360" w:lineRule="auto"/>
              <w:jc w:val="center"/>
              <w:rPr>
                <w:color w:val="000000" w:themeColor="text1"/>
                <w:lang w:val="id-ID"/>
              </w:rPr>
            </w:pPr>
          </w:p>
        </w:tc>
      </w:tr>
    </w:tbl>
    <w:p w14:paraId="6DCF705B" w14:textId="77777777" w:rsidR="00715C3A" w:rsidRPr="003849DA" w:rsidRDefault="00715C3A" w:rsidP="00837EF6">
      <w:pPr>
        <w:rPr>
          <w:lang w:val="id-ID"/>
        </w:rPr>
      </w:pPr>
    </w:p>
    <w:p w14:paraId="696CC526" w14:textId="77777777" w:rsidR="00715C3A" w:rsidRPr="003849DA" w:rsidRDefault="00715C3A">
      <w:pPr>
        <w:rPr>
          <w:rFonts w:asciiTheme="majorHAnsi" w:eastAsiaTheme="majorEastAsia" w:hAnsiTheme="majorHAnsi" w:cstheme="majorBidi"/>
          <w:b/>
          <w:bCs/>
          <w:color w:val="7A1719"/>
          <w:sz w:val="28"/>
          <w:szCs w:val="28"/>
          <w:lang w:val="id-ID"/>
        </w:rPr>
      </w:pPr>
      <w:r w:rsidRPr="003849DA">
        <w:rPr>
          <w:lang w:val="id-ID"/>
        </w:rPr>
        <w:br w:type="page"/>
      </w:r>
    </w:p>
    <w:p w14:paraId="734A35BF" w14:textId="2DA33674" w:rsidR="00683182" w:rsidRPr="003849DA" w:rsidRDefault="00683182" w:rsidP="00837EF6">
      <w:pPr>
        <w:pStyle w:val="Heading1"/>
        <w:spacing w:before="0" w:line="360" w:lineRule="auto"/>
        <w:ind w:left="567" w:hanging="567"/>
        <w:rPr>
          <w:lang w:val="id-ID"/>
        </w:rPr>
      </w:pPr>
      <w:bookmarkStart w:id="107" w:name="_Toc508094825"/>
      <w:r w:rsidRPr="003849DA">
        <w:rPr>
          <w:lang w:val="id-ID"/>
        </w:rPr>
        <w:t>Mengetahui dan Persetujuan</w:t>
      </w:r>
      <w:bookmarkEnd w:id="107"/>
    </w:p>
    <w:p w14:paraId="6C7466D3" w14:textId="70D16693" w:rsidR="00715C3A" w:rsidRPr="003849DA" w:rsidRDefault="00715C3A" w:rsidP="00715C3A">
      <w:pPr>
        <w:pStyle w:val="NoSpacing"/>
        <w:spacing w:line="360" w:lineRule="auto"/>
        <w:ind w:left="567"/>
        <w:jc w:val="both"/>
        <w:rPr>
          <w:lang w:val="id-ID"/>
        </w:rPr>
      </w:pPr>
      <w:r w:rsidRPr="003849DA">
        <w:rPr>
          <w:lang w:val="id-ID"/>
        </w:rPr>
        <w:t>Kami mengetahui dan menyetujui pengembangan yang dilakukan sesuai dengan dokumen ‘</w:t>
      </w:r>
      <w:sdt>
        <w:sdtPr>
          <w:rPr>
            <w:lang w:val="id-ID"/>
          </w:rPr>
          <w:alias w:val="Title"/>
          <w:id w:val="1419988268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Pr="003849DA">
            <w:rPr>
              <w:lang w:val="id-ID"/>
            </w:rPr>
            <w:t>Data Audit PSA</w:t>
          </w:r>
        </w:sdtContent>
      </w:sdt>
      <w:r w:rsidRPr="003849DA">
        <w:rPr>
          <w:lang w:val="id-ID"/>
        </w:rPr>
        <w:t>’.</w:t>
      </w:r>
    </w:p>
    <w:tbl>
      <w:tblPr>
        <w:tblW w:w="9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18"/>
        <w:gridCol w:w="5130"/>
        <w:gridCol w:w="3483"/>
      </w:tblGrid>
      <w:tr w:rsidR="006E270E" w:rsidRPr="003849DA" w14:paraId="2ED7DA18" w14:textId="77777777" w:rsidTr="00CA3EB5"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166C4E78" w14:textId="77777777" w:rsidR="006E270E" w:rsidRPr="003849DA" w:rsidRDefault="006E270E" w:rsidP="00CA3EB5">
            <w:pPr>
              <w:pStyle w:val="Footer"/>
              <w:ind w:left="360" w:hanging="360"/>
              <w:contextualSpacing/>
              <w:jc w:val="center"/>
              <w:rPr>
                <w:b/>
                <w:color w:val="FFFFFF" w:themeColor="background1"/>
                <w:lang w:val="id-ID"/>
              </w:rPr>
            </w:pPr>
            <w:r w:rsidRPr="003849DA">
              <w:rPr>
                <w:b/>
                <w:color w:val="FFFFFF" w:themeColor="background1"/>
                <w:lang w:val="id-ID"/>
              </w:rPr>
              <w:t>No.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540B16D4" w14:textId="77777777" w:rsidR="006E270E" w:rsidRPr="003849DA" w:rsidRDefault="006E270E" w:rsidP="00CA3EB5">
            <w:pPr>
              <w:spacing w:after="0" w:line="240" w:lineRule="auto"/>
              <w:jc w:val="center"/>
              <w:rPr>
                <w:b/>
                <w:color w:val="FFFFFF" w:themeColor="background1"/>
                <w:lang w:val="id-ID"/>
              </w:rPr>
            </w:pPr>
            <w:r w:rsidRPr="003849DA">
              <w:rPr>
                <w:b/>
                <w:color w:val="FFFFFF" w:themeColor="background1"/>
                <w:lang w:val="id-ID"/>
              </w:rPr>
              <w:t>Nama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4877968F" w14:textId="77777777" w:rsidR="006E270E" w:rsidRPr="003849DA" w:rsidRDefault="006E270E" w:rsidP="00CA3EB5">
            <w:pPr>
              <w:pStyle w:val="Footer"/>
              <w:ind w:left="360" w:hanging="360"/>
              <w:contextualSpacing/>
              <w:jc w:val="center"/>
              <w:rPr>
                <w:b/>
                <w:color w:val="FFFFFF" w:themeColor="background1"/>
                <w:lang w:val="id-ID"/>
              </w:rPr>
            </w:pPr>
            <w:r w:rsidRPr="003849DA">
              <w:rPr>
                <w:b/>
                <w:color w:val="FFFFFF" w:themeColor="background1"/>
                <w:lang w:val="id-ID"/>
              </w:rPr>
              <w:t>Tanda Tangan</w:t>
            </w:r>
          </w:p>
        </w:tc>
      </w:tr>
      <w:tr w:rsidR="006E270E" w:rsidRPr="003849DA" w14:paraId="1482E2D5" w14:textId="77777777" w:rsidTr="00CA3EB5"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6A502" w14:textId="77777777" w:rsidR="006E270E" w:rsidRPr="003849DA" w:rsidRDefault="006E270E" w:rsidP="00CA3EB5">
            <w:pPr>
              <w:pStyle w:val="Footer"/>
              <w:numPr>
                <w:ilvl w:val="0"/>
                <w:numId w:val="11"/>
              </w:numPr>
              <w:contextualSpacing/>
              <w:jc w:val="center"/>
              <w:rPr>
                <w:lang w:val="id-ID"/>
              </w:rPr>
            </w:pP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512D9" w14:textId="77777777" w:rsidR="006E270E" w:rsidRPr="003849DA" w:rsidRDefault="006E270E" w:rsidP="00CA3EB5">
            <w:pPr>
              <w:spacing w:after="0" w:line="240" w:lineRule="auto"/>
              <w:rPr>
                <w:b/>
                <w:u w:val="single"/>
                <w:lang w:val="id-ID"/>
              </w:rPr>
            </w:pPr>
            <w:r w:rsidRPr="003849DA">
              <w:rPr>
                <w:b/>
                <w:u w:val="single"/>
                <w:lang w:val="id-ID"/>
              </w:rPr>
              <w:t>Dian Kurniasarie</w:t>
            </w:r>
          </w:p>
          <w:p w14:paraId="4E30CF7F" w14:textId="77777777" w:rsidR="006E270E" w:rsidRPr="003849DA" w:rsidRDefault="006E270E" w:rsidP="00CA3EB5">
            <w:pPr>
              <w:spacing w:after="0" w:line="240" w:lineRule="auto"/>
              <w:rPr>
                <w:lang w:val="id-ID"/>
              </w:rPr>
            </w:pPr>
            <w:r w:rsidRPr="003849DA">
              <w:rPr>
                <w:lang w:val="id-ID"/>
              </w:rPr>
              <w:t>Kepala Divisi Penelitian dan Pengembangan Usaha</w:t>
            </w:r>
          </w:p>
          <w:p w14:paraId="41950B9C" w14:textId="77777777" w:rsidR="006E270E" w:rsidRPr="003849DA" w:rsidRDefault="006E270E" w:rsidP="00CA3EB5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B3CA9" w14:textId="77777777" w:rsidR="006E270E" w:rsidRPr="003849DA" w:rsidRDefault="006E270E" w:rsidP="00CA3EB5">
            <w:pPr>
              <w:pStyle w:val="Footer"/>
              <w:ind w:left="360" w:hanging="360"/>
              <w:contextualSpacing/>
              <w:jc w:val="center"/>
              <w:rPr>
                <w:lang w:val="id-ID"/>
              </w:rPr>
            </w:pPr>
          </w:p>
        </w:tc>
      </w:tr>
      <w:tr w:rsidR="006E270E" w:rsidRPr="003849DA" w14:paraId="16EF9B18" w14:textId="77777777" w:rsidTr="00CA3EB5"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4CB22" w14:textId="77777777" w:rsidR="006E270E" w:rsidRPr="003849DA" w:rsidRDefault="006E270E" w:rsidP="00CA3EB5">
            <w:pPr>
              <w:pStyle w:val="Footer"/>
              <w:numPr>
                <w:ilvl w:val="0"/>
                <w:numId w:val="11"/>
              </w:numPr>
              <w:contextualSpacing/>
              <w:jc w:val="center"/>
              <w:rPr>
                <w:lang w:val="id-ID"/>
              </w:rPr>
            </w:pP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1DBAC" w14:textId="77777777" w:rsidR="006E270E" w:rsidRPr="003849DA" w:rsidRDefault="006E270E" w:rsidP="00CA3EB5">
            <w:pPr>
              <w:spacing w:after="0" w:line="240" w:lineRule="auto"/>
              <w:rPr>
                <w:b/>
                <w:u w:val="single"/>
                <w:lang w:val="id-ID"/>
              </w:rPr>
            </w:pPr>
            <w:r w:rsidRPr="003849DA">
              <w:rPr>
                <w:b/>
                <w:u w:val="single"/>
                <w:lang w:val="id-ID"/>
              </w:rPr>
              <w:t>Delonika Yuki Eka Putra</w:t>
            </w:r>
          </w:p>
          <w:p w14:paraId="71C54D4B" w14:textId="77777777" w:rsidR="006E270E" w:rsidRPr="003849DA" w:rsidRDefault="006E270E" w:rsidP="00CA3EB5">
            <w:pPr>
              <w:spacing w:after="0" w:line="240" w:lineRule="auto"/>
              <w:rPr>
                <w:lang w:val="id-ID"/>
              </w:rPr>
            </w:pPr>
            <w:r w:rsidRPr="003849DA">
              <w:rPr>
                <w:lang w:val="id-ID"/>
              </w:rPr>
              <w:t>Kepala Unit Penelitian</w:t>
            </w:r>
          </w:p>
          <w:p w14:paraId="3933212B" w14:textId="77777777" w:rsidR="006E270E" w:rsidRPr="003849DA" w:rsidRDefault="006E270E" w:rsidP="00CA3EB5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C5040" w14:textId="77777777" w:rsidR="006E270E" w:rsidRPr="003849DA" w:rsidRDefault="006E270E" w:rsidP="00CA3EB5">
            <w:pPr>
              <w:pStyle w:val="Footer"/>
              <w:ind w:left="360" w:hanging="360"/>
              <w:contextualSpacing/>
              <w:jc w:val="center"/>
              <w:rPr>
                <w:lang w:val="id-ID"/>
              </w:rPr>
            </w:pPr>
          </w:p>
        </w:tc>
      </w:tr>
      <w:tr w:rsidR="006C448E" w:rsidRPr="003849DA" w14:paraId="621240A1" w14:textId="77777777" w:rsidTr="00CA3EB5"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5F14C" w14:textId="77777777" w:rsidR="006C448E" w:rsidRPr="003849DA" w:rsidRDefault="006C448E" w:rsidP="006C448E">
            <w:pPr>
              <w:pStyle w:val="Footer"/>
              <w:numPr>
                <w:ilvl w:val="0"/>
                <w:numId w:val="11"/>
              </w:numPr>
              <w:contextualSpacing/>
              <w:jc w:val="center"/>
              <w:rPr>
                <w:lang w:val="id-ID"/>
              </w:rPr>
            </w:pP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142E4" w14:textId="591C3570" w:rsidR="006C448E" w:rsidRPr="006C448E" w:rsidRDefault="006C448E" w:rsidP="006C448E">
            <w:pPr>
              <w:spacing w:after="0" w:line="240" w:lineRule="auto"/>
              <w:rPr>
                <w:b/>
                <w:u w:val="single"/>
              </w:rPr>
            </w:pPr>
            <w:r>
              <w:rPr>
                <w:b/>
                <w:u w:val="single"/>
              </w:rPr>
              <w:t>Muchammad Mardhi</w:t>
            </w:r>
          </w:p>
          <w:p w14:paraId="03CFFBE6" w14:textId="3062A1C7" w:rsidR="006C448E" w:rsidRPr="006C448E" w:rsidRDefault="006C448E" w:rsidP="006C448E">
            <w:pPr>
              <w:spacing w:after="0" w:line="240" w:lineRule="auto"/>
            </w:pPr>
            <w:r w:rsidRPr="003849DA">
              <w:rPr>
                <w:lang w:val="id-ID"/>
              </w:rPr>
              <w:t xml:space="preserve">Staf </w:t>
            </w:r>
            <w:r>
              <w:t xml:space="preserve">Unit </w:t>
            </w:r>
            <w:r>
              <w:t>Penelitian</w:t>
            </w:r>
          </w:p>
          <w:p w14:paraId="3406C1E8" w14:textId="77777777" w:rsidR="006C448E" w:rsidRPr="003849DA" w:rsidRDefault="006C448E" w:rsidP="006C448E">
            <w:pPr>
              <w:spacing w:after="0" w:line="240" w:lineRule="auto"/>
              <w:rPr>
                <w:b/>
                <w:u w:val="single"/>
                <w:lang w:val="id-ID"/>
              </w:rPr>
            </w:pP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9BE32" w14:textId="77777777" w:rsidR="006C448E" w:rsidRPr="003849DA" w:rsidRDefault="006C448E" w:rsidP="006C448E">
            <w:pPr>
              <w:pStyle w:val="Footer"/>
              <w:ind w:left="360" w:hanging="360"/>
              <w:contextualSpacing/>
              <w:jc w:val="center"/>
              <w:rPr>
                <w:lang w:val="id-ID"/>
              </w:rPr>
            </w:pPr>
          </w:p>
        </w:tc>
      </w:tr>
      <w:tr w:rsidR="006C448E" w:rsidRPr="003849DA" w14:paraId="350E982C" w14:textId="77777777" w:rsidTr="00CA3EB5"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D944E" w14:textId="77777777" w:rsidR="006C448E" w:rsidRPr="003849DA" w:rsidRDefault="006C448E" w:rsidP="006C448E">
            <w:pPr>
              <w:pStyle w:val="Footer"/>
              <w:numPr>
                <w:ilvl w:val="0"/>
                <w:numId w:val="11"/>
              </w:numPr>
              <w:contextualSpacing/>
              <w:jc w:val="center"/>
              <w:rPr>
                <w:lang w:val="id-ID"/>
              </w:rPr>
            </w:pP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F2ABB" w14:textId="77777777" w:rsidR="006C448E" w:rsidRPr="003849DA" w:rsidRDefault="006C448E" w:rsidP="006C448E">
            <w:pPr>
              <w:spacing w:after="0" w:line="240" w:lineRule="auto"/>
              <w:rPr>
                <w:b/>
                <w:u w:val="single"/>
                <w:lang w:val="id-ID"/>
              </w:rPr>
            </w:pPr>
            <w:r w:rsidRPr="003849DA">
              <w:rPr>
                <w:b/>
                <w:u w:val="single"/>
                <w:lang w:val="id-ID"/>
              </w:rPr>
              <w:t>Yulia Purnama Sari</w:t>
            </w:r>
          </w:p>
          <w:p w14:paraId="34A74331" w14:textId="77777777" w:rsidR="006C448E" w:rsidRPr="003849DA" w:rsidRDefault="006C448E" w:rsidP="006C448E">
            <w:pPr>
              <w:spacing w:after="0" w:line="240" w:lineRule="auto"/>
              <w:rPr>
                <w:lang w:val="id-ID"/>
              </w:rPr>
            </w:pPr>
            <w:r w:rsidRPr="003849DA">
              <w:rPr>
                <w:lang w:val="id-ID"/>
              </w:rPr>
              <w:t>Kepala Unit Pengembangan Usaha</w:t>
            </w:r>
          </w:p>
          <w:p w14:paraId="0FC98C64" w14:textId="77777777" w:rsidR="006C448E" w:rsidRPr="003849DA" w:rsidRDefault="006C448E" w:rsidP="006C448E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B86C9" w14:textId="77777777" w:rsidR="006C448E" w:rsidRPr="003849DA" w:rsidRDefault="006C448E" w:rsidP="006C448E">
            <w:pPr>
              <w:pStyle w:val="Footer"/>
              <w:ind w:left="360" w:hanging="360"/>
              <w:contextualSpacing/>
              <w:jc w:val="center"/>
              <w:rPr>
                <w:lang w:val="id-ID"/>
              </w:rPr>
            </w:pPr>
          </w:p>
        </w:tc>
      </w:tr>
      <w:tr w:rsidR="006C448E" w:rsidRPr="003849DA" w14:paraId="063CF576" w14:textId="77777777" w:rsidTr="00CA3EB5"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0B0F2" w14:textId="77777777" w:rsidR="006C448E" w:rsidRPr="003849DA" w:rsidRDefault="006C448E" w:rsidP="006C448E">
            <w:pPr>
              <w:pStyle w:val="Footer"/>
              <w:numPr>
                <w:ilvl w:val="0"/>
                <w:numId w:val="11"/>
              </w:numPr>
              <w:contextualSpacing/>
              <w:jc w:val="center"/>
              <w:rPr>
                <w:lang w:val="id-ID"/>
              </w:rPr>
            </w:pP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0E90A" w14:textId="49A01014" w:rsidR="006C448E" w:rsidRPr="006C448E" w:rsidRDefault="006C448E" w:rsidP="006C448E">
            <w:pPr>
              <w:spacing w:after="0" w:line="240" w:lineRule="auto"/>
              <w:rPr>
                <w:b/>
                <w:u w:val="single"/>
              </w:rPr>
            </w:pPr>
            <w:r w:rsidRPr="003849DA">
              <w:rPr>
                <w:b/>
                <w:u w:val="single"/>
                <w:lang w:val="id-ID"/>
              </w:rPr>
              <w:t>D</w:t>
            </w:r>
            <w:r>
              <w:rPr>
                <w:b/>
                <w:u w:val="single"/>
              </w:rPr>
              <w:t>avina Andini</w:t>
            </w:r>
          </w:p>
          <w:p w14:paraId="22B8F628" w14:textId="5F1B736F" w:rsidR="006C448E" w:rsidRPr="003849DA" w:rsidRDefault="006C448E" w:rsidP="006C448E">
            <w:pPr>
              <w:spacing w:after="0" w:line="240" w:lineRule="auto"/>
              <w:rPr>
                <w:lang w:val="id-ID"/>
              </w:rPr>
            </w:pPr>
            <w:r w:rsidRPr="003849DA">
              <w:rPr>
                <w:lang w:val="id-ID"/>
              </w:rPr>
              <w:t xml:space="preserve">Staf </w:t>
            </w:r>
            <w:r>
              <w:t xml:space="preserve">Unit </w:t>
            </w:r>
            <w:r w:rsidRPr="003849DA">
              <w:rPr>
                <w:lang w:val="id-ID"/>
              </w:rPr>
              <w:t>Pengembangan Usaha</w:t>
            </w:r>
          </w:p>
          <w:p w14:paraId="2CC827FC" w14:textId="77777777" w:rsidR="006C448E" w:rsidRPr="003849DA" w:rsidRDefault="006C448E" w:rsidP="006C448E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2C504" w14:textId="77777777" w:rsidR="006C448E" w:rsidRPr="003849DA" w:rsidRDefault="006C448E" w:rsidP="006C448E">
            <w:pPr>
              <w:pStyle w:val="Footer"/>
              <w:ind w:left="360" w:hanging="360"/>
              <w:contextualSpacing/>
              <w:jc w:val="center"/>
              <w:rPr>
                <w:lang w:val="id-ID"/>
              </w:rPr>
            </w:pPr>
          </w:p>
        </w:tc>
      </w:tr>
      <w:tr w:rsidR="006C448E" w:rsidRPr="003849DA" w14:paraId="2B7C1531" w14:textId="77777777" w:rsidTr="00CA3EB5"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15C86" w14:textId="77777777" w:rsidR="006C448E" w:rsidRPr="003849DA" w:rsidRDefault="006C448E" w:rsidP="006C448E">
            <w:pPr>
              <w:pStyle w:val="Footer"/>
              <w:numPr>
                <w:ilvl w:val="0"/>
                <w:numId w:val="11"/>
              </w:numPr>
              <w:contextualSpacing/>
              <w:jc w:val="center"/>
              <w:rPr>
                <w:lang w:val="id-ID"/>
              </w:rPr>
            </w:pP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76469" w14:textId="77777777" w:rsidR="006C448E" w:rsidRPr="003849DA" w:rsidRDefault="006C448E" w:rsidP="006C448E">
            <w:pPr>
              <w:spacing w:after="0" w:line="240" w:lineRule="auto"/>
              <w:rPr>
                <w:b/>
                <w:u w:val="single"/>
                <w:lang w:val="id-ID"/>
              </w:rPr>
            </w:pPr>
            <w:r w:rsidRPr="003849DA">
              <w:rPr>
                <w:b/>
                <w:u w:val="single"/>
                <w:lang w:val="id-ID"/>
              </w:rPr>
              <w:t>M. Ichsan Fahreza Juli</w:t>
            </w:r>
          </w:p>
          <w:p w14:paraId="2183E0FF" w14:textId="77777777" w:rsidR="006C448E" w:rsidRPr="003849DA" w:rsidRDefault="006C448E" w:rsidP="006C448E">
            <w:pPr>
              <w:spacing w:after="0" w:line="240" w:lineRule="auto"/>
              <w:rPr>
                <w:lang w:val="id-ID"/>
              </w:rPr>
            </w:pPr>
            <w:r w:rsidRPr="003849DA">
              <w:rPr>
                <w:lang w:val="id-ID"/>
              </w:rPr>
              <w:t>Kepala Divisi Pengembangan Sistem Informasi</w:t>
            </w:r>
          </w:p>
          <w:p w14:paraId="5B5B49BD" w14:textId="77777777" w:rsidR="006C448E" w:rsidRPr="003849DA" w:rsidRDefault="006C448E" w:rsidP="006C448E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8ACDA" w14:textId="77777777" w:rsidR="006C448E" w:rsidRPr="003849DA" w:rsidRDefault="006C448E" w:rsidP="006C448E">
            <w:pPr>
              <w:pStyle w:val="Footer"/>
              <w:ind w:left="360" w:hanging="360"/>
              <w:contextualSpacing/>
              <w:jc w:val="center"/>
              <w:rPr>
                <w:lang w:val="id-ID"/>
              </w:rPr>
            </w:pPr>
          </w:p>
        </w:tc>
      </w:tr>
      <w:tr w:rsidR="006C448E" w:rsidRPr="003849DA" w14:paraId="1F9A16B4" w14:textId="77777777" w:rsidTr="00CA3EB5"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0F495" w14:textId="77777777" w:rsidR="006C448E" w:rsidRPr="003849DA" w:rsidRDefault="006C448E" w:rsidP="006C448E">
            <w:pPr>
              <w:pStyle w:val="Footer"/>
              <w:numPr>
                <w:ilvl w:val="0"/>
                <w:numId w:val="11"/>
              </w:numPr>
              <w:contextualSpacing/>
              <w:jc w:val="center"/>
              <w:rPr>
                <w:lang w:val="id-ID"/>
              </w:rPr>
            </w:pP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990D1" w14:textId="5A09FCD3" w:rsidR="006C448E" w:rsidRPr="006C448E" w:rsidRDefault="006C448E" w:rsidP="006C448E">
            <w:pPr>
              <w:spacing w:after="0" w:line="240" w:lineRule="auto"/>
              <w:rPr>
                <w:b/>
                <w:u w:val="single"/>
              </w:rPr>
            </w:pPr>
            <w:r>
              <w:rPr>
                <w:b/>
                <w:u w:val="single"/>
              </w:rPr>
              <w:t>Diego Octaria</w:t>
            </w:r>
          </w:p>
          <w:p w14:paraId="3BE57240" w14:textId="2CBD1C1F" w:rsidR="006C448E" w:rsidRPr="006C448E" w:rsidRDefault="006C448E" w:rsidP="006C448E">
            <w:pPr>
              <w:spacing w:after="0" w:line="240" w:lineRule="auto"/>
            </w:pPr>
            <w:r w:rsidRPr="003849DA">
              <w:rPr>
                <w:lang w:val="id-ID"/>
              </w:rPr>
              <w:t xml:space="preserve">Kepala Unit </w:t>
            </w:r>
            <w:r>
              <w:t>Pengembangan Sistem</w:t>
            </w:r>
          </w:p>
          <w:p w14:paraId="4B03D1E5" w14:textId="77777777" w:rsidR="006C448E" w:rsidRPr="003849DA" w:rsidRDefault="006C448E" w:rsidP="006C448E">
            <w:pPr>
              <w:spacing w:after="0" w:line="240" w:lineRule="auto"/>
              <w:rPr>
                <w:b/>
                <w:u w:val="single"/>
                <w:lang w:val="id-ID"/>
              </w:rPr>
            </w:pP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808E4" w14:textId="77777777" w:rsidR="006C448E" w:rsidRPr="003849DA" w:rsidRDefault="006C448E" w:rsidP="006C448E">
            <w:pPr>
              <w:pStyle w:val="Footer"/>
              <w:ind w:left="360" w:hanging="360"/>
              <w:contextualSpacing/>
              <w:jc w:val="center"/>
              <w:rPr>
                <w:lang w:val="id-ID"/>
              </w:rPr>
            </w:pPr>
          </w:p>
        </w:tc>
      </w:tr>
      <w:tr w:rsidR="006C448E" w:rsidRPr="003849DA" w14:paraId="34B4FD08" w14:textId="77777777" w:rsidTr="00CA3EB5"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5090D" w14:textId="77777777" w:rsidR="006C448E" w:rsidRPr="003849DA" w:rsidRDefault="006C448E" w:rsidP="006C448E">
            <w:pPr>
              <w:pStyle w:val="Footer"/>
              <w:numPr>
                <w:ilvl w:val="0"/>
                <w:numId w:val="11"/>
              </w:numPr>
              <w:contextualSpacing/>
              <w:jc w:val="center"/>
              <w:rPr>
                <w:lang w:val="id-ID"/>
              </w:rPr>
            </w:pP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87648" w14:textId="77777777" w:rsidR="006C448E" w:rsidRPr="003849DA" w:rsidRDefault="006C448E" w:rsidP="006C448E">
            <w:pPr>
              <w:spacing w:after="0" w:line="240" w:lineRule="auto"/>
              <w:rPr>
                <w:b/>
                <w:u w:val="single"/>
                <w:lang w:val="id-ID"/>
              </w:rPr>
            </w:pPr>
            <w:r w:rsidRPr="003849DA">
              <w:rPr>
                <w:b/>
                <w:u w:val="single"/>
                <w:lang w:val="id-ID"/>
              </w:rPr>
              <w:t>Bronson Paul Siktimu</w:t>
            </w:r>
          </w:p>
          <w:p w14:paraId="1E2E9541" w14:textId="2B6FB5FD" w:rsidR="006C448E" w:rsidRPr="003849DA" w:rsidRDefault="006C448E" w:rsidP="006C448E">
            <w:pPr>
              <w:spacing w:after="0" w:line="240" w:lineRule="auto"/>
              <w:rPr>
                <w:lang w:val="id-ID"/>
              </w:rPr>
            </w:pPr>
            <w:r w:rsidRPr="003849DA">
              <w:rPr>
                <w:lang w:val="id-ID"/>
              </w:rPr>
              <w:t>Ke</w:t>
            </w:r>
            <w:r>
              <w:rPr>
                <w:lang w:val="id-ID"/>
              </w:rPr>
              <w:t>pala Unit Penjaminan Mutu</w:t>
            </w:r>
          </w:p>
          <w:p w14:paraId="7489159B" w14:textId="77777777" w:rsidR="006C448E" w:rsidRPr="003849DA" w:rsidRDefault="006C448E" w:rsidP="006C448E">
            <w:pPr>
              <w:spacing w:after="0" w:line="240" w:lineRule="auto"/>
              <w:rPr>
                <w:b/>
                <w:u w:val="single"/>
                <w:lang w:val="id-ID"/>
              </w:rPr>
            </w:pP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ECC00" w14:textId="77777777" w:rsidR="006C448E" w:rsidRPr="003849DA" w:rsidRDefault="006C448E" w:rsidP="006C448E">
            <w:pPr>
              <w:pStyle w:val="Footer"/>
              <w:ind w:left="360" w:hanging="360"/>
              <w:contextualSpacing/>
              <w:jc w:val="center"/>
              <w:rPr>
                <w:lang w:val="id-ID"/>
              </w:rPr>
            </w:pPr>
          </w:p>
        </w:tc>
      </w:tr>
      <w:tr w:rsidR="006C448E" w:rsidRPr="003849DA" w14:paraId="5F8A783F" w14:textId="77777777" w:rsidTr="00CA3EB5"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1C6EE" w14:textId="77777777" w:rsidR="006C448E" w:rsidRPr="003849DA" w:rsidRDefault="006C448E" w:rsidP="006C448E">
            <w:pPr>
              <w:pStyle w:val="Footer"/>
              <w:numPr>
                <w:ilvl w:val="0"/>
                <w:numId w:val="11"/>
              </w:numPr>
              <w:contextualSpacing/>
              <w:jc w:val="center"/>
              <w:rPr>
                <w:lang w:val="id-ID"/>
              </w:rPr>
            </w:pP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7515C" w14:textId="77777777" w:rsidR="006C448E" w:rsidRPr="003849DA" w:rsidRDefault="006C448E" w:rsidP="006C448E">
            <w:pPr>
              <w:spacing w:after="0" w:line="240" w:lineRule="auto"/>
              <w:rPr>
                <w:b/>
                <w:u w:val="single"/>
                <w:lang w:val="id-ID"/>
              </w:rPr>
            </w:pPr>
            <w:r w:rsidRPr="003849DA">
              <w:rPr>
                <w:b/>
                <w:u w:val="single"/>
                <w:lang w:val="id-ID"/>
              </w:rPr>
              <w:t>Asep Permata Suryana</w:t>
            </w:r>
          </w:p>
          <w:p w14:paraId="322907CC" w14:textId="77777777" w:rsidR="006C448E" w:rsidRPr="003849DA" w:rsidRDefault="006C448E" w:rsidP="006C448E">
            <w:pPr>
              <w:spacing w:after="0" w:line="240" w:lineRule="auto"/>
              <w:rPr>
                <w:lang w:val="id-ID"/>
              </w:rPr>
            </w:pPr>
            <w:r w:rsidRPr="003849DA">
              <w:rPr>
                <w:lang w:val="id-ID"/>
              </w:rPr>
              <w:t xml:space="preserve">Kepala </w:t>
            </w:r>
            <w:r w:rsidRPr="00A54E98">
              <w:rPr>
                <w:lang w:val="id-ID"/>
              </w:rPr>
              <w:t>Divisi Teknologi</w:t>
            </w:r>
            <w:r w:rsidRPr="003849DA">
              <w:rPr>
                <w:lang w:val="id-ID"/>
              </w:rPr>
              <w:t xml:space="preserve"> Informasi</w:t>
            </w:r>
          </w:p>
          <w:p w14:paraId="2DB9493E" w14:textId="77777777" w:rsidR="006C448E" w:rsidRPr="003849DA" w:rsidRDefault="006C448E" w:rsidP="006C448E">
            <w:pPr>
              <w:spacing w:after="0" w:line="240" w:lineRule="auto"/>
              <w:rPr>
                <w:b/>
                <w:u w:val="single"/>
                <w:lang w:val="id-ID"/>
              </w:rPr>
            </w:pP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B8C84" w14:textId="77777777" w:rsidR="006C448E" w:rsidRPr="003849DA" w:rsidRDefault="006C448E" w:rsidP="006C448E">
            <w:pPr>
              <w:pStyle w:val="Footer"/>
              <w:ind w:left="360" w:hanging="360"/>
              <w:contextualSpacing/>
              <w:jc w:val="center"/>
              <w:rPr>
                <w:lang w:val="id-ID"/>
              </w:rPr>
            </w:pPr>
          </w:p>
        </w:tc>
      </w:tr>
      <w:tr w:rsidR="006C448E" w:rsidRPr="003849DA" w14:paraId="36415BC0" w14:textId="77777777" w:rsidTr="00CA3EB5"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5C527" w14:textId="77777777" w:rsidR="006C448E" w:rsidRPr="003849DA" w:rsidRDefault="006C448E" w:rsidP="006C448E">
            <w:pPr>
              <w:pStyle w:val="Footer"/>
              <w:numPr>
                <w:ilvl w:val="0"/>
                <w:numId w:val="11"/>
              </w:numPr>
              <w:contextualSpacing/>
              <w:jc w:val="center"/>
              <w:rPr>
                <w:lang w:val="id-ID"/>
              </w:rPr>
            </w:pP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94687" w14:textId="77777777" w:rsidR="006C448E" w:rsidRPr="003849DA" w:rsidRDefault="006C448E" w:rsidP="006C448E">
            <w:pPr>
              <w:spacing w:after="0" w:line="240" w:lineRule="auto"/>
              <w:rPr>
                <w:b/>
                <w:u w:val="single"/>
                <w:lang w:val="id-ID"/>
              </w:rPr>
            </w:pPr>
            <w:r w:rsidRPr="003849DA">
              <w:rPr>
                <w:b/>
                <w:u w:val="single"/>
                <w:lang w:val="id-ID"/>
              </w:rPr>
              <w:t>Mohammad Bayu Teguh Santoso</w:t>
            </w:r>
          </w:p>
          <w:p w14:paraId="4E038F52" w14:textId="481094FB" w:rsidR="006C448E" w:rsidRPr="006C448E" w:rsidRDefault="006C448E" w:rsidP="006C448E">
            <w:pPr>
              <w:spacing w:after="0" w:line="240" w:lineRule="auto"/>
            </w:pPr>
            <w:r w:rsidRPr="003849DA">
              <w:rPr>
                <w:lang w:val="id-ID"/>
              </w:rPr>
              <w:t xml:space="preserve">Kepala Unit </w:t>
            </w:r>
            <w:r>
              <w:t>Operasional Teknologi Informasi I</w:t>
            </w:r>
          </w:p>
          <w:p w14:paraId="799E144D" w14:textId="77777777" w:rsidR="006C448E" w:rsidRPr="003849DA" w:rsidRDefault="006C448E" w:rsidP="006C448E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DD42B" w14:textId="77777777" w:rsidR="006C448E" w:rsidRPr="003849DA" w:rsidRDefault="006C448E" w:rsidP="006C448E">
            <w:pPr>
              <w:pStyle w:val="Footer"/>
              <w:ind w:left="360" w:hanging="360"/>
              <w:contextualSpacing/>
              <w:jc w:val="center"/>
              <w:rPr>
                <w:lang w:val="id-ID"/>
              </w:rPr>
            </w:pPr>
          </w:p>
        </w:tc>
      </w:tr>
      <w:tr w:rsidR="006C448E" w:rsidRPr="003849DA" w14:paraId="05023F81" w14:textId="77777777" w:rsidTr="00CA3EB5"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548AA" w14:textId="77777777" w:rsidR="006C448E" w:rsidRPr="003849DA" w:rsidRDefault="006C448E" w:rsidP="006C448E">
            <w:pPr>
              <w:pStyle w:val="Footer"/>
              <w:numPr>
                <w:ilvl w:val="0"/>
                <w:numId w:val="11"/>
              </w:numPr>
              <w:contextualSpacing/>
              <w:jc w:val="center"/>
              <w:rPr>
                <w:lang w:val="id-ID"/>
              </w:rPr>
            </w:pP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17B60" w14:textId="77777777" w:rsidR="006C448E" w:rsidRPr="003849DA" w:rsidRDefault="006C448E" w:rsidP="006C448E">
            <w:pPr>
              <w:spacing w:after="0" w:line="240" w:lineRule="auto"/>
              <w:rPr>
                <w:b/>
                <w:u w:val="single"/>
                <w:lang w:val="id-ID"/>
              </w:rPr>
            </w:pPr>
            <w:r w:rsidRPr="003849DA">
              <w:rPr>
                <w:b/>
                <w:u w:val="single"/>
                <w:lang w:val="id-ID"/>
              </w:rPr>
              <w:t>Ludfiati</w:t>
            </w:r>
          </w:p>
          <w:p w14:paraId="2EE6CEA5" w14:textId="77777777" w:rsidR="006C448E" w:rsidRPr="003849DA" w:rsidRDefault="006C448E" w:rsidP="006C448E">
            <w:pPr>
              <w:spacing w:after="0" w:line="240" w:lineRule="auto"/>
              <w:rPr>
                <w:lang w:val="id-ID"/>
              </w:rPr>
            </w:pPr>
            <w:r w:rsidRPr="003849DA">
              <w:rPr>
                <w:lang w:val="id-ID"/>
              </w:rPr>
              <w:t>Kepala Divisi Hukum</w:t>
            </w:r>
          </w:p>
          <w:p w14:paraId="67924F54" w14:textId="77777777" w:rsidR="006C448E" w:rsidRPr="003849DA" w:rsidRDefault="006C448E" w:rsidP="006C448E">
            <w:pPr>
              <w:spacing w:after="0" w:line="240" w:lineRule="auto"/>
              <w:rPr>
                <w:lang w:val="id-ID"/>
              </w:rPr>
            </w:pP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A3CFA" w14:textId="77777777" w:rsidR="006C448E" w:rsidRPr="003849DA" w:rsidRDefault="006C448E" w:rsidP="006C448E">
            <w:pPr>
              <w:pStyle w:val="Footer"/>
              <w:ind w:left="360" w:hanging="360"/>
              <w:contextualSpacing/>
              <w:jc w:val="center"/>
              <w:rPr>
                <w:lang w:val="id-ID"/>
              </w:rPr>
            </w:pPr>
          </w:p>
        </w:tc>
      </w:tr>
      <w:tr w:rsidR="006C448E" w:rsidRPr="003849DA" w14:paraId="00CF2C94" w14:textId="77777777" w:rsidTr="00CA3EB5"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AF4EE" w14:textId="77777777" w:rsidR="006C448E" w:rsidRPr="003849DA" w:rsidRDefault="006C448E" w:rsidP="006C448E">
            <w:pPr>
              <w:pStyle w:val="Footer"/>
              <w:numPr>
                <w:ilvl w:val="0"/>
                <w:numId w:val="11"/>
              </w:numPr>
              <w:contextualSpacing/>
              <w:jc w:val="center"/>
              <w:rPr>
                <w:lang w:val="id-ID"/>
              </w:rPr>
            </w:pP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329B9" w14:textId="77777777" w:rsidR="006C448E" w:rsidRPr="003849DA" w:rsidRDefault="006C448E" w:rsidP="006C448E">
            <w:pPr>
              <w:spacing w:after="0" w:line="240" w:lineRule="auto"/>
              <w:rPr>
                <w:b/>
                <w:u w:val="single"/>
                <w:lang w:val="id-ID"/>
              </w:rPr>
            </w:pPr>
            <w:r w:rsidRPr="003849DA">
              <w:rPr>
                <w:b/>
                <w:u w:val="single"/>
                <w:lang w:val="id-ID"/>
              </w:rPr>
              <w:t>Mochamad Zidni Ilman Solihin</w:t>
            </w:r>
          </w:p>
          <w:p w14:paraId="1E848131" w14:textId="77777777" w:rsidR="006C448E" w:rsidRPr="003849DA" w:rsidRDefault="006C448E" w:rsidP="006C448E">
            <w:pPr>
              <w:spacing w:after="0" w:line="240" w:lineRule="auto"/>
              <w:rPr>
                <w:lang w:val="id-ID"/>
              </w:rPr>
            </w:pPr>
            <w:r w:rsidRPr="003849DA">
              <w:rPr>
                <w:lang w:val="id-ID"/>
              </w:rPr>
              <w:t>Kepala Unit Peraturan dan Pengenaan Sanksi</w:t>
            </w:r>
          </w:p>
          <w:p w14:paraId="5C5CE641" w14:textId="77777777" w:rsidR="006C448E" w:rsidRPr="003849DA" w:rsidRDefault="006C448E" w:rsidP="006C448E">
            <w:pPr>
              <w:spacing w:after="0" w:line="240" w:lineRule="auto"/>
              <w:rPr>
                <w:b/>
                <w:u w:val="single"/>
                <w:lang w:val="id-ID"/>
              </w:rPr>
            </w:pP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A20F4" w14:textId="77777777" w:rsidR="006C448E" w:rsidRPr="003849DA" w:rsidRDefault="006C448E" w:rsidP="006C448E">
            <w:pPr>
              <w:pStyle w:val="Footer"/>
              <w:ind w:left="360" w:hanging="360"/>
              <w:contextualSpacing/>
              <w:jc w:val="center"/>
              <w:rPr>
                <w:lang w:val="id-ID"/>
              </w:rPr>
            </w:pPr>
          </w:p>
        </w:tc>
      </w:tr>
    </w:tbl>
    <w:p w14:paraId="756FDFB4" w14:textId="77777777" w:rsidR="00D4210F" w:rsidRPr="003849DA" w:rsidRDefault="00D4210F" w:rsidP="00837EF6">
      <w:pPr>
        <w:pStyle w:val="Heading1"/>
        <w:numPr>
          <w:ilvl w:val="0"/>
          <w:numId w:val="0"/>
        </w:numPr>
        <w:spacing w:before="0" w:line="360" w:lineRule="auto"/>
        <w:rPr>
          <w:lang w:val="id-ID"/>
        </w:rPr>
      </w:pPr>
    </w:p>
    <w:sectPr w:rsidR="00D4210F" w:rsidRPr="003849DA" w:rsidSect="00AF1503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A14F4D" w14:textId="77777777" w:rsidR="008C4FD1" w:rsidRDefault="008C4FD1" w:rsidP="009A10CF">
      <w:pPr>
        <w:spacing w:after="0" w:line="240" w:lineRule="auto"/>
      </w:pPr>
      <w:r>
        <w:separator/>
      </w:r>
    </w:p>
  </w:endnote>
  <w:endnote w:type="continuationSeparator" w:id="0">
    <w:p w14:paraId="3479A446" w14:textId="77777777" w:rsidR="008C4FD1" w:rsidRDefault="008C4FD1" w:rsidP="009A1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+mj-ea">
    <w:panose1 w:val="00000000000000000000"/>
    <w:charset w:val="00"/>
    <w:family w:val="roman"/>
    <w:notTrueType/>
    <w:pitch w:val="default"/>
  </w:font>
  <w:font w:name="+mj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071942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DE26B9" w14:textId="48FE5337" w:rsidR="008C4FD1" w:rsidRDefault="008C4FD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253E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6550F3" w14:textId="77777777" w:rsidR="008C4FD1" w:rsidRDefault="008C4FD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C6DA45" w14:textId="77777777" w:rsidR="008C4FD1" w:rsidRDefault="008C4FD1" w:rsidP="009A10CF">
      <w:pPr>
        <w:spacing w:after="0" w:line="240" w:lineRule="auto"/>
      </w:pPr>
      <w:r>
        <w:separator/>
      </w:r>
    </w:p>
  </w:footnote>
  <w:footnote w:type="continuationSeparator" w:id="0">
    <w:p w14:paraId="20A2E166" w14:textId="77777777" w:rsidR="008C4FD1" w:rsidRDefault="008C4FD1" w:rsidP="009A10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53478D" w14:textId="77777777" w:rsidR="008C4FD1" w:rsidRPr="009A10CF" w:rsidRDefault="008C4FD1" w:rsidP="009A10CF">
    <w:pPr>
      <w:pStyle w:val="Head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CADCDFD" wp14:editId="42C44E6F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9027795" cy="822960"/>
              <wp:effectExtent l="9525" t="0" r="11430" b="0"/>
              <wp:wrapNone/>
              <wp:docPr id="19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027795" cy="822960"/>
                        <a:chOff x="8" y="9"/>
                        <a:chExt cx="15823" cy="1439"/>
                      </a:xfrm>
                    </wpg:grpSpPr>
                    <wps:wsp>
                      <wps:cNvPr id="20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7A171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Rectangle 5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group w14:anchorId="106F01FA" id="Group 3" o:spid="_x0000_s1026" style="position:absolute;margin-left:0;margin-top:0;width:710.85pt;height:64.8pt;z-index:251662336;mso-height-percent:900;mso-position-horizontal:center;mso-position-horizontal-relative:page;mso-position-vertical:top;mso-position-vertical-relative:page;mso-height-percent:900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tUpcEAAADbAAAADwAAAGRycy9kb3ducmV2LnhtbERPTUvDQBC9F/wPywhexGzsQTTtNqhB&#10;8GKliXgestMkmp0Nu2Ob+uvdg9Dj432vy9mN6kAhDp4N3GY5KOLW24E7Ax/Ny809qCjIFkfPZOBE&#10;EcrNxWKNhfVH3tGhlk6lEI4FGuhFpkLr2PbkMGZ+Ik7c3geHkmDotA14TOFu1Ms8v9MOB04NPU70&#10;3FP7Xf84A/Xp6bdp3MN7iG9flXzqbSXba2OuLufHFSihWc7if/erNbBM69OX9AP05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0O1SlwQAAANsAAAAPAAAAAAAAAAAAAAAA&#10;AKECAABkcnMvZG93bnJldi54bWxQSwUGAAAAAAQABAD5AAAAjwMAAAAA&#10;" strokecolor="#7a1719"/>
              <v:rect id="Rectangle 5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yYOcQA&#10;AADbAAAADwAAAGRycy9kb3ducmV2LnhtbESPQWuDQBSE74X+h+UVeinJmhxCsdmEIJRKKYRo6vnh&#10;vqjEfavuVu2/7wYCPQ4z8w2z3c+mFSMNrrGsYLWMQBCXVjdcKTjn74tXEM4ja2wtk4JfcrDfPT5s&#10;MdZ24hONma9EgLCLUUHtfRdL6cqaDLql7YiDd7GDQR/kUEk94BTgppXrKNpIgw2HhRo7Smoqr9mP&#10;UTCVx7HIvz7k8aVILfdpn2Tfn0o9P82HNxCeZv8fvrdTrWC9gtuX8APk7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smDnEAAAA2wAAAA8AAAAAAAAAAAAAAAAAmAIAAGRycy9k&#10;b3ducmV2LnhtbFBLBQYAAAAABAAEAPUAAACJAwAAAAA=&#10;" filled="f" stroked="f"/>
              <w10:wrap anchorx="page" anchory="page"/>
            </v:group>
          </w:pict>
        </mc:Fallback>
      </mc:AlternateContent>
    </w:r>
    <w:sdt>
      <w:sdtPr>
        <w:rPr>
          <w:rFonts w:asciiTheme="majorHAnsi" w:eastAsiaTheme="majorEastAsia" w:hAnsiTheme="majorHAnsi" w:cstheme="majorBidi"/>
        </w:rPr>
        <w:alias w:val="Title"/>
        <w:id w:val="53641171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rFonts w:asciiTheme="majorHAnsi" w:eastAsiaTheme="majorEastAsia" w:hAnsiTheme="majorHAnsi" w:cstheme="majorBidi"/>
          </w:rPr>
          <w:t>Data Audit PSA</w:t>
        </w:r>
      </w:sdtContent>
    </w:sdt>
    <w:r>
      <w:rPr>
        <w:rFonts w:asciiTheme="majorHAnsi" w:eastAsiaTheme="majorEastAsia" w:hAnsiTheme="majorHAnsi" w:cstheme="majorBidi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001C4E8" wp14:editId="5EEB9DD2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01370"/>
              <wp:effectExtent l="0" t="0" r="23495" b="15240"/>
              <wp:wrapNone/>
              <wp:docPr id="18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01370"/>
                      </a:xfrm>
                      <a:prstGeom prst="rect">
                        <a:avLst/>
                      </a:prstGeom>
                      <a:solidFill>
                        <a:srgbClr val="7A1719"/>
                      </a:solidFill>
                      <a:ln w="9525">
                        <a:solidFill>
                          <a:srgbClr val="7A1719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53F30358" id="Rectangle 2" o:spid="_x0000_s1026" style="position:absolute;margin-left:0;margin-top:0;width:7.15pt;height:63.1pt;z-index:251661312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" fillcolor="#7a1719" strokecolor="#7a1719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0125B35" wp14:editId="2B41C065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01370"/>
              <wp:effectExtent l="0" t="0" r="23495" b="15240"/>
              <wp:wrapNone/>
              <wp:docPr id="17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01370"/>
                      </a:xfrm>
                      <a:prstGeom prst="rect">
                        <a:avLst/>
                      </a:prstGeom>
                      <a:solidFill>
                        <a:srgbClr val="7A1719"/>
                      </a:solidFill>
                      <a:ln w="9525">
                        <a:solidFill>
                          <a:srgbClr val="7A1719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1975EBC7" id="Rectangle 1" o:spid="_x0000_s1026" style="position:absolute;margin-left:0;margin-top:0;width:7.15pt;height:63.1pt;z-index:25166028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" fillcolor="#7a1719" strokecolor="#7a1719">
              <w10:wrap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36C3E"/>
    <w:multiLevelType w:val="hybridMultilevel"/>
    <w:tmpl w:val="8C68D69C"/>
    <w:lvl w:ilvl="0" w:tplc="AEA807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971700"/>
    <w:multiLevelType w:val="hybridMultilevel"/>
    <w:tmpl w:val="0CC2F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0A334B"/>
    <w:multiLevelType w:val="hybridMultilevel"/>
    <w:tmpl w:val="F982B0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CF4608"/>
    <w:multiLevelType w:val="hybridMultilevel"/>
    <w:tmpl w:val="CD585374"/>
    <w:lvl w:ilvl="0" w:tplc="994EBA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041C61"/>
    <w:multiLevelType w:val="hybridMultilevel"/>
    <w:tmpl w:val="F0D26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914D74"/>
    <w:multiLevelType w:val="hybridMultilevel"/>
    <w:tmpl w:val="1E1C6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4A5BDD"/>
    <w:multiLevelType w:val="hybridMultilevel"/>
    <w:tmpl w:val="0E2C14EC"/>
    <w:lvl w:ilvl="0" w:tplc="7E0AB5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0D0C5A"/>
    <w:multiLevelType w:val="hybridMultilevel"/>
    <w:tmpl w:val="0AA02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F352369"/>
    <w:multiLevelType w:val="hybridMultilevel"/>
    <w:tmpl w:val="BB345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C34D51"/>
    <w:multiLevelType w:val="hybridMultilevel"/>
    <w:tmpl w:val="7AB01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763391"/>
    <w:multiLevelType w:val="multilevel"/>
    <w:tmpl w:val="FD84369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1672428D"/>
    <w:multiLevelType w:val="hybridMultilevel"/>
    <w:tmpl w:val="D396AC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8FF34B1"/>
    <w:multiLevelType w:val="hybridMultilevel"/>
    <w:tmpl w:val="60A06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92A0816"/>
    <w:multiLevelType w:val="hybridMultilevel"/>
    <w:tmpl w:val="E9B67238"/>
    <w:lvl w:ilvl="0" w:tplc="FEE41F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C5063CA"/>
    <w:multiLevelType w:val="hybridMultilevel"/>
    <w:tmpl w:val="01B25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D866493"/>
    <w:multiLevelType w:val="hybridMultilevel"/>
    <w:tmpl w:val="6C322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E475315"/>
    <w:multiLevelType w:val="hybridMultilevel"/>
    <w:tmpl w:val="18B63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E6A7047"/>
    <w:multiLevelType w:val="hybridMultilevel"/>
    <w:tmpl w:val="5DA4C40E"/>
    <w:lvl w:ilvl="0" w:tplc="0409000F">
      <w:start w:val="1"/>
      <w:numFmt w:val="decimal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8">
    <w:nsid w:val="1EBF48BE"/>
    <w:multiLevelType w:val="hybridMultilevel"/>
    <w:tmpl w:val="C812E694"/>
    <w:lvl w:ilvl="0" w:tplc="F662C7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F510B6D"/>
    <w:multiLevelType w:val="hybridMultilevel"/>
    <w:tmpl w:val="97E6D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0B204B3"/>
    <w:multiLevelType w:val="hybridMultilevel"/>
    <w:tmpl w:val="4DB81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0C602A8"/>
    <w:multiLevelType w:val="hybridMultilevel"/>
    <w:tmpl w:val="37C00B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20D96114"/>
    <w:multiLevelType w:val="hybridMultilevel"/>
    <w:tmpl w:val="23946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4366402"/>
    <w:multiLevelType w:val="hybridMultilevel"/>
    <w:tmpl w:val="4232F300"/>
    <w:lvl w:ilvl="0" w:tplc="9EE661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4627ECD"/>
    <w:multiLevelType w:val="hybridMultilevel"/>
    <w:tmpl w:val="A9406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5061B05"/>
    <w:multiLevelType w:val="hybridMultilevel"/>
    <w:tmpl w:val="69765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64F59CC"/>
    <w:multiLevelType w:val="hybridMultilevel"/>
    <w:tmpl w:val="48820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74C3B9A"/>
    <w:multiLevelType w:val="hybridMultilevel"/>
    <w:tmpl w:val="A10CC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7661C39"/>
    <w:multiLevelType w:val="hybridMultilevel"/>
    <w:tmpl w:val="B21EC0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99C6F71"/>
    <w:multiLevelType w:val="hybridMultilevel"/>
    <w:tmpl w:val="0E4A9674"/>
    <w:lvl w:ilvl="0" w:tplc="040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0">
    <w:nsid w:val="2A757E63"/>
    <w:multiLevelType w:val="hybridMultilevel"/>
    <w:tmpl w:val="CDE09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C4A57B6"/>
    <w:multiLevelType w:val="hybridMultilevel"/>
    <w:tmpl w:val="78443F40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>
    <w:nsid w:val="2FE22F55"/>
    <w:multiLevelType w:val="hybridMultilevel"/>
    <w:tmpl w:val="FC96A088"/>
    <w:lvl w:ilvl="0" w:tplc="F3FA44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1B06085"/>
    <w:multiLevelType w:val="hybridMultilevel"/>
    <w:tmpl w:val="2E862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20A5F9B"/>
    <w:multiLevelType w:val="hybridMultilevel"/>
    <w:tmpl w:val="2A80D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22151DB"/>
    <w:multiLevelType w:val="hybridMultilevel"/>
    <w:tmpl w:val="2946E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333668C4"/>
    <w:multiLevelType w:val="hybridMultilevel"/>
    <w:tmpl w:val="771A8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50C5401"/>
    <w:multiLevelType w:val="hybridMultilevel"/>
    <w:tmpl w:val="F5A44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36896040"/>
    <w:multiLevelType w:val="hybridMultilevel"/>
    <w:tmpl w:val="755AA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9D440E7"/>
    <w:multiLevelType w:val="hybridMultilevel"/>
    <w:tmpl w:val="57223D3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0">
    <w:nsid w:val="3D651B09"/>
    <w:multiLevelType w:val="hybridMultilevel"/>
    <w:tmpl w:val="B4DE2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4A54026"/>
    <w:multiLevelType w:val="hybridMultilevel"/>
    <w:tmpl w:val="F5A44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53C3F9E"/>
    <w:multiLevelType w:val="hybridMultilevel"/>
    <w:tmpl w:val="A446A95C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>
    <w:nsid w:val="47181BDE"/>
    <w:multiLevelType w:val="hybridMultilevel"/>
    <w:tmpl w:val="860E3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47EC7CD0"/>
    <w:multiLevelType w:val="hybridMultilevel"/>
    <w:tmpl w:val="2F2E5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484F3421"/>
    <w:multiLevelType w:val="hybridMultilevel"/>
    <w:tmpl w:val="60A06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4C0E6704"/>
    <w:multiLevelType w:val="hybridMultilevel"/>
    <w:tmpl w:val="21704434"/>
    <w:lvl w:ilvl="0" w:tplc="040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7">
    <w:nsid w:val="4D2D07B4"/>
    <w:multiLevelType w:val="hybridMultilevel"/>
    <w:tmpl w:val="30A21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507E253C"/>
    <w:multiLevelType w:val="hybridMultilevel"/>
    <w:tmpl w:val="5FCC90B8"/>
    <w:lvl w:ilvl="0" w:tplc="4CA6CD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39C4D4A"/>
    <w:multiLevelType w:val="hybridMultilevel"/>
    <w:tmpl w:val="A770F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55196B81"/>
    <w:multiLevelType w:val="hybridMultilevel"/>
    <w:tmpl w:val="E51051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61A7743"/>
    <w:multiLevelType w:val="hybridMultilevel"/>
    <w:tmpl w:val="1B724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58335205"/>
    <w:multiLevelType w:val="hybridMultilevel"/>
    <w:tmpl w:val="7DB05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5EAC37E5"/>
    <w:multiLevelType w:val="hybridMultilevel"/>
    <w:tmpl w:val="1F5A4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17C2E82"/>
    <w:multiLevelType w:val="hybridMultilevel"/>
    <w:tmpl w:val="E4B82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3086C55"/>
    <w:multiLevelType w:val="hybridMultilevel"/>
    <w:tmpl w:val="AF1C7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4310809"/>
    <w:multiLevelType w:val="hybridMultilevel"/>
    <w:tmpl w:val="07D6F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6497522A"/>
    <w:multiLevelType w:val="hybridMultilevel"/>
    <w:tmpl w:val="93662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64DF1B43"/>
    <w:multiLevelType w:val="hybridMultilevel"/>
    <w:tmpl w:val="44D03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66C26329"/>
    <w:multiLevelType w:val="hybridMultilevel"/>
    <w:tmpl w:val="CD500D6C"/>
    <w:lvl w:ilvl="0" w:tplc="A4D645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B381185"/>
    <w:multiLevelType w:val="hybridMultilevel"/>
    <w:tmpl w:val="B35C6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6D452FDB"/>
    <w:multiLevelType w:val="hybridMultilevel"/>
    <w:tmpl w:val="29109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704255B0"/>
    <w:multiLevelType w:val="hybridMultilevel"/>
    <w:tmpl w:val="F524F72E"/>
    <w:lvl w:ilvl="0" w:tplc="3DEC0A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0EA242E"/>
    <w:multiLevelType w:val="hybridMultilevel"/>
    <w:tmpl w:val="69D21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735851D4"/>
    <w:multiLevelType w:val="hybridMultilevel"/>
    <w:tmpl w:val="D6168722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5">
    <w:nsid w:val="74FD6B62"/>
    <w:multiLevelType w:val="hybridMultilevel"/>
    <w:tmpl w:val="B8FA0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7B9E3A64"/>
    <w:multiLevelType w:val="hybridMultilevel"/>
    <w:tmpl w:val="83502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7D1F7045"/>
    <w:multiLevelType w:val="hybridMultilevel"/>
    <w:tmpl w:val="639851C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7D910669"/>
    <w:multiLevelType w:val="hybridMultilevel"/>
    <w:tmpl w:val="0FA229E2"/>
    <w:lvl w:ilvl="0" w:tplc="933AB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0"/>
  </w:num>
  <w:num w:numId="3">
    <w:abstractNumId w:val="12"/>
  </w:num>
  <w:num w:numId="4">
    <w:abstractNumId w:val="41"/>
  </w:num>
  <w:num w:numId="5">
    <w:abstractNumId w:val="22"/>
  </w:num>
  <w:num w:numId="6">
    <w:abstractNumId w:val="1"/>
  </w:num>
  <w:num w:numId="7">
    <w:abstractNumId w:val="8"/>
  </w:num>
  <w:num w:numId="8">
    <w:abstractNumId w:val="67"/>
  </w:num>
  <w:num w:numId="9">
    <w:abstractNumId w:val="49"/>
  </w:num>
  <w:num w:numId="10">
    <w:abstractNumId w:val="34"/>
  </w:num>
  <w:num w:numId="11">
    <w:abstractNumId w:val="37"/>
  </w:num>
  <w:num w:numId="12">
    <w:abstractNumId w:val="33"/>
  </w:num>
  <w:num w:numId="13">
    <w:abstractNumId w:val="40"/>
  </w:num>
  <w:num w:numId="14">
    <w:abstractNumId w:val="45"/>
  </w:num>
  <w:num w:numId="15">
    <w:abstractNumId w:val="19"/>
  </w:num>
  <w:num w:numId="16">
    <w:abstractNumId w:val="54"/>
  </w:num>
  <w:num w:numId="17">
    <w:abstractNumId w:val="57"/>
  </w:num>
  <w:num w:numId="18">
    <w:abstractNumId w:val="61"/>
  </w:num>
  <w:num w:numId="19">
    <w:abstractNumId w:val="51"/>
  </w:num>
  <w:num w:numId="20">
    <w:abstractNumId w:val="35"/>
  </w:num>
  <w:num w:numId="21">
    <w:abstractNumId w:val="56"/>
  </w:num>
  <w:num w:numId="22">
    <w:abstractNumId w:val="30"/>
  </w:num>
  <w:num w:numId="23">
    <w:abstractNumId w:val="27"/>
  </w:num>
  <w:num w:numId="24">
    <w:abstractNumId w:val="15"/>
  </w:num>
  <w:num w:numId="25">
    <w:abstractNumId w:val="58"/>
  </w:num>
  <w:num w:numId="26">
    <w:abstractNumId w:val="21"/>
  </w:num>
  <w:num w:numId="27">
    <w:abstractNumId w:val="47"/>
  </w:num>
  <w:num w:numId="28">
    <w:abstractNumId w:val="20"/>
  </w:num>
  <w:num w:numId="29">
    <w:abstractNumId w:val="59"/>
  </w:num>
  <w:num w:numId="30">
    <w:abstractNumId w:val="38"/>
  </w:num>
  <w:num w:numId="31">
    <w:abstractNumId w:val="52"/>
  </w:num>
  <w:num w:numId="32">
    <w:abstractNumId w:val="9"/>
  </w:num>
  <w:num w:numId="33">
    <w:abstractNumId w:val="50"/>
  </w:num>
  <w:num w:numId="34">
    <w:abstractNumId w:val="65"/>
  </w:num>
  <w:num w:numId="35">
    <w:abstractNumId w:val="36"/>
  </w:num>
  <w:num w:numId="36">
    <w:abstractNumId w:val="62"/>
  </w:num>
  <w:num w:numId="37">
    <w:abstractNumId w:val="10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53"/>
  </w:num>
  <w:num w:numId="39">
    <w:abstractNumId w:val="4"/>
  </w:num>
  <w:num w:numId="40">
    <w:abstractNumId w:val="5"/>
  </w:num>
  <w:num w:numId="41">
    <w:abstractNumId w:val="32"/>
  </w:num>
  <w:num w:numId="42">
    <w:abstractNumId w:val="3"/>
  </w:num>
  <w:num w:numId="43">
    <w:abstractNumId w:val="68"/>
  </w:num>
  <w:num w:numId="44">
    <w:abstractNumId w:val="0"/>
  </w:num>
  <w:num w:numId="45">
    <w:abstractNumId w:val="39"/>
  </w:num>
  <w:num w:numId="46">
    <w:abstractNumId w:val="13"/>
  </w:num>
  <w:num w:numId="47">
    <w:abstractNumId w:val="16"/>
  </w:num>
  <w:num w:numId="48">
    <w:abstractNumId w:val="18"/>
  </w:num>
  <w:num w:numId="49">
    <w:abstractNumId w:val="6"/>
  </w:num>
  <w:num w:numId="50">
    <w:abstractNumId w:val="48"/>
  </w:num>
  <w:num w:numId="51">
    <w:abstractNumId w:val="7"/>
  </w:num>
  <w:num w:numId="52">
    <w:abstractNumId w:val="66"/>
  </w:num>
  <w:num w:numId="53">
    <w:abstractNumId w:val="23"/>
  </w:num>
  <w:num w:numId="54">
    <w:abstractNumId w:val="42"/>
  </w:num>
  <w:num w:numId="55">
    <w:abstractNumId w:val="64"/>
  </w:num>
  <w:num w:numId="56">
    <w:abstractNumId w:val="31"/>
  </w:num>
  <w:num w:numId="57">
    <w:abstractNumId w:val="46"/>
  </w:num>
  <w:num w:numId="58">
    <w:abstractNumId w:val="63"/>
  </w:num>
  <w:num w:numId="59">
    <w:abstractNumId w:val="44"/>
  </w:num>
  <w:num w:numId="60">
    <w:abstractNumId w:val="14"/>
  </w:num>
  <w:num w:numId="61">
    <w:abstractNumId w:val="29"/>
  </w:num>
  <w:num w:numId="62">
    <w:abstractNumId w:val="26"/>
  </w:num>
  <w:num w:numId="63">
    <w:abstractNumId w:val="43"/>
  </w:num>
  <w:num w:numId="64">
    <w:abstractNumId w:val="24"/>
  </w:num>
  <w:num w:numId="65">
    <w:abstractNumId w:val="25"/>
  </w:num>
  <w:num w:numId="66">
    <w:abstractNumId w:val="2"/>
  </w:num>
  <w:num w:numId="67">
    <w:abstractNumId w:val="17"/>
  </w:num>
  <w:num w:numId="68">
    <w:abstractNumId w:val="11"/>
  </w:num>
  <w:num w:numId="69">
    <w:abstractNumId w:val="55"/>
  </w:num>
  <w:num w:numId="70">
    <w:abstractNumId w:val="28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ttachedTemplate r:id="rId1"/>
  <w:trackRevisions/>
  <w:defaultTabStop w:val="720"/>
  <w:drawingGridHorizontalSpacing w:val="110"/>
  <w:displayHorizontalDrawingGridEvery w:val="2"/>
  <w:characterSpacingControl w:val="doNotCompress"/>
  <w:hdrShapeDefaults>
    <o:shapedefaults v:ext="edit" spidmax="22529">
      <o:colormru v:ext="edit" colors="#7a1719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6AB"/>
    <w:rsid w:val="00000D7E"/>
    <w:rsid w:val="0000478F"/>
    <w:rsid w:val="00007087"/>
    <w:rsid w:val="00010834"/>
    <w:rsid w:val="00012875"/>
    <w:rsid w:val="000132F3"/>
    <w:rsid w:val="00017533"/>
    <w:rsid w:val="00017642"/>
    <w:rsid w:val="00022777"/>
    <w:rsid w:val="00023674"/>
    <w:rsid w:val="00023CDC"/>
    <w:rsid w:val="000243FB"/>
    <w:rsid w:val="0002586C"/>
    <w:rsid w:val="000260E6"/>
    <w:rsid w:val="00026AEA"/>
    <w:rsid w:val="00031E61"/>
    <w:rsid w:val="000321FC"/>
    <w:rsid w:val="0003646E"/>
    <w:rsid w:val="00036AEF"/>
    <w:rsid w:val="00037275"/>
    <w:rsid w:val="00037B34"/>
    <w:rsid w:val="00043D6B"/>
    <w:rsid w:val="000504F2"/>
    <w:rsid w:val="00050C06"/>
    <w:rsid w:val="00054BE3"/>
    <w:rsid w:val="000600A8"/>
    <w:rsid w:val="000630E3"/>
    <w:rsid w:val="00073549"/>
    <w:rsid w:val="000763AA"/>
    <w:rsid w:val="00076B62"/>
    <w:rsid w:val="00076CEA"/>
    <w:rsid w:val="00080F97"/>
    <w:rsid w:val="0008269D"/>
    <w:rsid w:val="00082D64"/>
    <w:rsid w:val="00083263"/>
    <w:rsid w:val="000842B2"/>
    <w:rsid w:val="00090961"/>
    <w:rsid w:val="000A08E4"/>
    <w:rsid w:val="000A1657"/>
    <w:rsid w:val="000A559B"/>
    <w:rsid w:val="000A6455"/>
    <w:rsid w:val="000B1847"/>
    <w:rsid w:val="000B4641"/>
    <w:rsid w:val="000B6474"/>
    <w:rsid w:val="000B7001"/>
    <w:rsid w:val="000C2FD8"/>
    <w:rsid w:val="000C3E07"/>
    <w:rsid w:val="000C3E6F"/>
    <w:rsid w:val="000C486B"/>
    <w:rsid w:val="000C7B03"/>
    <w:rsid w:val="000D0658"/>
    <w:rsid w:val="000D14C9"/>
    <w:rsid w:val="000D1E50"/>
    <w:rsid w:val="000D2523"/>
    <w:rsid w:val="000D5F4F"/>
    <w:rsid w:val="000D6908"/>
    <w:rsid w:val="000D7944"/>
    <w:rsid w:val="000D7A66"/>
    <w:rsid w:val="000E0D43"/>
    <w:rsid w:val="000E0D6B"/>
    <w:rsid w:val="000E1503"/>
    <w:rsid w:val="000E1B16"/>
    <w:rsid w:val="000E2F0A"/>
    <w:rsid w:val="000E64B2"/>
    <w:rsid w:val="000E73E1"/>
    <w:rsid w:val="000F0177"/>
    <w:rsid w:val="000F2547"/>
    <w:rsid w:val="000F5F05"/>
    <w:rsid w:val="000F6814"/>
    <w:rsid w:val="00101440"/>
    <w:rsid w:val="0010193C"/>
    <w:rsid w:val="00103996"/>
    <w:rsid w:val="00111CE7"/>
    <w:rsid w:val="0011383C"/>
    <w:rsid w:val="0011528C"/>
    <w:rsid w:val="001165D8"/>
    <w:rsid w:val="00116E5B"/>
    <w:rsid w:val="00117B20"/>
    <w:rsid w:val="00121CB0"/>
    <w:rsid w:val="00122A47"/>
    <w:rsid w:val="0012486A"/>
    <w:rsid w:val="001272C6"/>
    <w:rsid w:val="0013024C"/>
    <w:rsid w:val="001337CA"/>
    <w:rsid w:val="001343D3"/>
    <w:rsid w:val="00140368"/>
    <w:rsid w:val="00140AC7"/>
    <w:rsid w:val="00140E65"/>
    <w:rsid w:val="00141C4A"/>
    <w:rsid w:val="0014215C"/>
    <w:rsid w:val="00143174"/>
    <w:rsid w:val="00144737"/>
    <w:rsid w:val="00151851"/>
    <w:rsid w:val="001519EB"/>
    <w:rsid w:val="00153059"/>
    <w:rsid w:val="0015393A"/>
    <w:rsid w:val="00154CB2"/>
    <w:rsid w:val="001556BA"/>
    <w:rsid w:val="00157C59"/>
    <w:rsid w:val="001626FB"/>
    <w:rsid w:val="00166FAA"/>
    <w:rsid w:val="00167320"/>
    <w:rsid w:val="00167F02"/>
    <w:rsid w:val="0017053F"/>
    <w:rsid w:val="00170DF6"/>
    <w:rsid w:val="001717A1"/>
    <w:rsid w:val="001734A1"/>
    <w:rsid w:val="0017536C"/>
    <w:rsid w:val="00176C24"/>
    <w:rsid w:val="00177ACF"/>
    <w:rsid w:val="001807D9"/>
    <w:rsid w:val="00183B1C"/>
    <w:rsid w:val="00184FC1"/>
    <w:rsid w:val="00185C9D"/>
    <w:rsid w:val="001863A9"/>
    <w:rsid w:val="001918F2"/>
    <w:rsid w:val="00191C42"/>
    <w:rsid w:val="001A10E9"/>
    <w:rsid w:val="001A1432"/>
    <w:rsid w:val="001A18D4"/>
    <w:rsid w:val="001A1FA5"/>
    <w:rsid w:val="001A2752"/>
    <w:rsid w:val="001A5C0B"/>
    <w:rsid w:val="001B36D5"/>
    <w:rsid w:val="001B3823"/>
    <w:rsid w:val="001B5FB0"/>
    <w:rsid w:val="001C0B2A"/>
    <w:rsid w:val="001C56AB"/>
    <w:rsid w:val="001C7E4E"/>
    <w:rsid w:val="001C7F24"/>
    <w:rsid w:val="001D2289"/>
    <w:rsid w:val="001E1F5A"/>
    <w:rsid w:val="001E34E0"/>
    <w:rsid w:val="001E5570"/>
    <w:rsid w:val="001E776C"/>
    <w:rsid w:val="001F1A69"/>
    <w:rsid w:val="001F2367"/>
    <w:rsid w:val="001F2DBB"/>
    <w:rsid w:val="001F3035"/>
    <w:rsid w:val="001F3949"/>
    <w:rsid w:val="001F4837"/>
    <w:rsid w:val="001F6303"/>
    <w:rsid w:val="00200788"/>
    <w:rsid w:val="00204998"/>
    <w:rsid w:val="002071F5"/>
    <w:rsid w:val="002108FC"/>
    <w:rsid w:val="002133D1"/>
    <w:rsid w:val="0021347F"/>
    <w:rsid w:val="00214F66"/>
    <w:rsid w:val="0021547C"/>
    <w:rsid w:val="00215D66"/>
    <w:rsid w:val="00217A50"/>
    <w:rsid w:val="002217DF"/>
    <w:rsid w:val="00221EA3"/>
    <w:rsid w:val="00222395"/>
    <w:rsid w:val="00223D77"/>
    <w:rsid w:val="002266BD"/>
    <w:rsid w:val="002312C2"/>
    <w:rsid w:val="002326B6"/>
    <w:rsid w:val="00234695"/>
    <w:rsid w:val="00235BF3"/>
    <w:rsid w:val="0024041A"/>
    <w:rsid w:val="002405D4"/>
    <w:rsid w:val="00243BB2"/>
    <w:rsid w:val="00244D7F"/>
    <w:rsid w:val="00246841"/>
    <w:rsid w:val="0025092B"/>
    <w:rsid w:val="00250B14"/>
    <w:rsid w:val="002518B5"/>
    <w:rsid w:val="002522DF"/>
    <w:rsid w:val="00252598"/>
    <w:rsid w:val="0025357F"/>
    <w:rsid w:val="00253A7A"/>
    <w:rsid w:val="002572EA"/>
    <w:rsid w:val="00260C9F"/>
    <w:rsid w:val="00262D82"/>
    <w:rsid w:val="00265156"/>
    <w:rsid w:val="00265631"/>
    <w:rsid w:val="00267445"/>
    <w:rsid w:val="00267730"/>
    <w:rsid w:val="00267995"/>
    <w:rsid w:val="002703B9"/>
    <w:rsid w:val="00272283"/>
    <w:rsid w:val="00275248"/>
    <w:rsid w:val="002762DA"/>
    <w:rsid w:val="00277561"/>
    <w:rsid w:val="002813D2"/>
    <w:rsid w:val="00282319"/>
    <w:rsid w:val="002833E6"/>
    <w:rsid w:val="0028406A"/>
    <w:rsid w:val="00287013"/>
    <w:rsid w:val="0029361D"/>
    <w:rsid w:val="00294B4D"/>
    <w:rsid w:val="00295CD4"/>
    <w:rsid w:val="002A23AC"/>
    <w:rsid w:val="002A3050"/>
    <w:rsid w:val="002A37E6"/>
    <w:rsid w:val="002A39AB"/>
    <w:rsid w:val="002A3EEE"/>
    <w:rsid w:val="002A4ED5"/>
    <w:rsid w:val="002A5CAE"/>
    <w:rsid w:val="002B015D"/>
    <w:rsid w:val="002B1B14"/>
    <w:rsid w:val="002B40D4"/>
    <w:rsid w:val="002B502F"/>
    <w:rsid w:val="002B50A9"/>
    <w:rsid w:val="002C08E6"/>
    <w:rsid w:val="002C10FF"/>
    <w:rsid w:val="002C1E34"/>
    <w:rsid w:val="002C2D7C"/>
    <w:rsid w:val="002C3AB1"/>
    <w:rsid w:val="002C3EFC"/>
    <w:rsid w:val="002C3F5F"/>
    <w:rsid w:val="002D031E"/>
    <w:rsid w:val="002D216D"/>
    <w:rsid w:val="002D5E1E"/>
    <w:rsid w:val="002E1736"/>
    <w:rsid w:val="002E17B8"/>
    <w:rsid w:val="002E1CAF"/>
    <w:rsid w:val="002E226C"/>
    <w:rsid w:val="002E381A"/>
    <w:rsid w:val="002E6FB5"/>
    <w:rsid w:val="002E7B6C"/>
    <w:rsid w:val="002F068F"/>
    <w:rsid w:val="002F2D09"/>
    <w:rsid w:val="002F33DB"/>
    <w:rsid w:val="002F4051"/>
    <w:rsid w:val="002F665A"/>
    <w:rsid w:val="002F6EBE"/>
    <w:rsid w:val="00300544"/>
    <w:rsid w:val="00301916"/>
    <w:rsid w:val="00304685"/>
    <w:rsid w:val="00306F7F"/>
    <w:rsid w:val="003111E2"/>
    <w:rsid w:val="003119CE"/>
    <w:rsid w:val="003127DB"/>
    <w:rsid w:val="00314B18"/>
    <w:rsid w:val="00315436"/>
    <w:rsid w:val="003154CC"/>
    <w:rsid w:val="00315E4D"/>
    <w:rsid w:val="003176B8"/>
    <w:rsid w:val="00321BD8"/>
    <w:rsid w:val="00321DDD"/>
    <w:rsid w:val="00322A59"/>
    <w:rsid w:val="00323BBE"/>
    <w:rsid w:val="00324B1B"/>
    <w:rsid w:val="003273F0"/>
    <w:rsid w:val="003313F4"/>
    <w:rsid w:val="00332216"/>
    <w:rsid w:val="003339AD"/>
    <w:rsid w:val="00334A0C"/>
    <w:rsid w:val="0033505A"/>
    <w:rsid w:val="00342390"/>
    <w:rsid w:val="00343449"/>
    <w:rsid w:val="00346544"/>
    <w:rsid w:val="00346E6D"/>
    <w:rsid w:val="00347193"/>
    <w:rsid w:val="00352255"/>
    <w:rsid w:val="003614D9"/>
    <w:rsid w:val="003620CA"/>
    <w:rsid w:val="0036522F"/>
    <w:rsid w:val="0036555D"/>
    <w:rsid w:val="00371AAE"/>
    <w:rsid w:val="003729F6"/>
    <w:rsid w:val="003733AC"/>
    <w:rsid w:val="003735B5"/>
    <w:rsid w:val="00373693"/>
    <w:rsid w:val="00373EE0"/>
    <w:rsid w:val="00374507"/>
    <w:rsid w:val="00374999"/>
    <w:rsid w:val="00376B08"/>
    <w:rsid w:val="00381406"/>
    <w:rsid w:val="00382479"/>
    <w:rsid w:val="003849DA"/>
    <w:rsid w:val="00391C72"/>
    <w:rsid w:val="003932F7"/>
    <w:rsid w:val="00394C26"/>
    <w:rsid w:val="00394F1C"/>
    <w:rsid w:val="00395B83"/>
    <w:rsid w:val="003A0E06"/>
    <w:rsid w:val="003A12B4"/>
    <w:rsid w:val="003A184E"/>
    <w:rsid w:val="003A5D8C"/>
    <w:rsid w:val="003B0D7C"/>
    <w:rsid w:val="003B3191"/>
    <w:rsid w:val="003B3C72"/>
    <w:rsid w:val="003B6859"/>
    <w:rsid w:val="003C0962"/>
    <w:rsid w:val="003C431C"/>
    <w:rsid w:val="003C7EF9"/>
    <w:rsid w:val="003D1F71"/>
    <w:rsid w:val="003D3A02"/>
    <w:rsid w:val="003D606D"/>
    <w:rsid w:val="003D6F7C"/>
    <w:rsid w:val="003E0734"/>
    <w:rsid w:val="003E2376"/>
    <w:rsid w:val="003E4325"/>
    <w:rsid w:val="003F1B35"/>
    <w:rsid w:val="003F2912"/>
    <w:rsid w:val="003F2BE3"/>
    <w:rsid w:val="003F4BB9"/>
    <w:rsid w:val="0040068F"/>
    <w:rsid w:val="004017BA"/>
    <w:rsid w:val="00402C99"/>
    <w:rsid w:val="00403480"/>
    <w:rsid w:val="0040379C"/>
    <w:rsid w:val="00405793"/>
    <w:rsid w:val="00406B15"/>
    <w:rsid w:val="00410B66"/>
    <w:rsid w:val="0041572C"/>
    <w:rsid w:val="0041686E"/>
    <w:rsid w:val="00417BD6"/>
    <w:rsid w:val="00420F3F"/>
    <w:rsid w:val="004219DB"/>
    <w:rsid w:val="004228CF"/>
    <w:rsid w:val="00422C70"/>
    <w:rsid w:val="00424956"/>
    <w:rsid w:val="004253E4"/>
    <w:rsid w:val="00427BDA"/>
    <w:rsid w:val="00434CF3"/>
    <w:rsid w:val="004402F7"/>
    <w:rsid w:val="00444493"/>
    <w:rsid w:val="004447A4"/>
    <w:rsid w:val="00446DF4"/>
    <w:rsid w:val="00447F25"/>
    <w:rsid w:val="00447F5E"/>
    <w:rsid w:val="004509C9"/>
    <w:rsid w:val="004535FE"/>
    <w:rsid w:val="00453C85"/>
    <w:rsid w:val="004561F3"/>
    <w:rsid w:val="00460692"/>
    <w:rsid w:val="00465305"/>
    <w:rsid w:val="00465AB7"/>
    <w:rsid w:val="004670AF"/>
    <w:rsid w:val="00467B3A"/>
    <w:rsid w:val="00472365"/>
    <w:rsid w:val="00473989"/>
    <w:rsid w:val="00474D47"/>
    <w:rsid w:val="00483255"/>
    <w:rsid w:val="004853DB"/>
    <w:rsid w:val="004912BC"/>
    <w:rsid w:val="00494EFA"/>
    <w:rsid w:val="004964C3"/>
    <w:rsid w:val="0049789E"/>
    <w:rsid w:val="004A06FB"/>
    <w:rsid w:val="004A490B"/>
    <w:rsid w:val="004A7EBA"/>
    <w:rsid w:val="004B079C"/>
    <w:rsid w:val="004B2666"/>
    <w:rsid w:val="004B4580"/>
    <w:rsid w:val="004B4F0F"/>
    <w:rsid w:val="004B57CA"/>
    <w:rsid w:val="004B5FAD"/>
    <w:rsid w:val="004B7A53"/>
    <w:rsid w:val="004C1169"/>
    <w:rsid w:val="004C182D"/>
    <w:rsid w:val="004C265B"/>
    <w:rsid w:val="004D026F"/>
    <w:rsid w:val="004D1457"/>
    <w:rsid w:val="004D1646"/>
    <w:rsid w:val="004D501D"/>
    <w:rsid w:val="004D5C73"/>
    <w:rsid w:val="004E2EFF"/>
    <w:rsid w:val="004E444F"/>
    <w:rsid w:val="004E5895"/>
    <w:rsid w:val="004F0A87"/>
    <w:rsid w:val="004F432F"/>
    <w:rsid w:val="004F441E"/>
    <w:rsid w:val="004F490C"/>
    <w:rsid w:val="004F5644"/>
    <w:rsid w:val="00506E72"/>
    <w:rsid w:val="00511A16"/>
    <w:rsid w:val="0051229B"/>
    <w:rsid w:val="00512C3B"/>
    <w:rsid w:val="00515565"/>
    <w:rsid w:val="00515D31"/>
    <w:rsid w:val="0051645A"/>
    <w:rsid w:val="00521A90"/>
    <w:rsid w:val="00523527"/>
    <w:rsid w:val="0052431B"/>
    <w:rsid w:val="00524343"/>
    <w:rsid w:val="0052487F"/>
    <w:rsid w:val="005279BE"/>
    <w:rsid w:val="005307DA"/>
    <w:rsid w:val="005317B3"/>
    <w:rsid w:val="0053268C"/>
    <w:rsid w:val="00533D3F"/>
    <w:rsid w:val="00534BE1"/>
    <w:rsid w:val="00537024"/>
    <w:rsid w:val="0054069B"/>
    <w:rsid w:val="00541D6C"/>
    <w:rsid w:val="00544070"/>
    <w:rsid w:val="0055266D"/>
    <w:rsid w:val="00552EE5"/>
    <w:rsid w:val="00554600"/>
    <w:rsid w:val="00554A23"/>
    <w:rsid w:val="00562695"/>
    <w:rsid w:val="005641B7"/>
    <w:rsid w:val="00564B5B"/>
    <w:rsid w:val="00570F82"/>
    <w:rsid w:val="00572192"/>
    <w:rsid w:val="005722C4"/>
    <w:rsid w:val="00574040"/>
    <w:rsid w:val="00582881"/>
    <w:rsid w:val="005851CB"/>
    <w:rsid w:val="005855FD"/>
    <w:rsid w:val="005856AA"/>
    <w:rsid w:val="00586F7B"/>
    <w:rsid w:val="0058712D"/>
    <w:rsid w:val="005909CC"/>
    <w:rsid w:val="005913E7"/>
    <w:rsid w:val="00591887"/>
    <w:rsid w:val="00594B91"/>
    <w:rsid w:val="00594EA9"/>
    <w:rsid w:val="00594EFF"/>
    <w:rsid w:val="00595408"/>
    <w:rsid w:val="005959B4"/>
    <w:rsid w:val="00595A11"/>
    <w:rsid w:val="005A5165"/>
    <w:rsid w:val="005A60EC"/>
    <w:rsid w:val="005B0698"/>
    <w:rsid w:val="005B1641"/>
    <w:rsid w:val="005B1856"/>
    <w:rsid w:val="005B1D55"/>
    <w:rsid w:val="005B7144"/>
    <w:rsid w:val="005B73CF"/>
    <w:rsid w:val="005C3327"/>
    <w:rsid w:val="005C4B6E"/>
    <w:rsid w:val="005C749B"/>
    <w:rsid w:val="005D023B"/>
    <w:rsid w:val="005D7A60"/>
    <w:rsid w:val="005E0E5A"/>
    <w:rsid w:val="005E22A9"/>
    <w:rsid w:val="005E2B60"/>
    <w:rsid w:val="005E2C23"/>
    <w:rsid w:val="005E56F9"/>
    <w:rsid w:val="005F482B"/>
    <w:rsid w:val="00600577"/>
    <w:rsid w:val="00603AF9"/>
    <w:rsid w:val="006049DC"/>
    <w:rsid w:val="006052EF"/>
    <w:rsid w:val="00605571"/>
    <w:rsid w:val="006057F1"/>
    <w:rsid w:val="00605FF6"/>
    <w:rsid w:val="00607847"/>
    <w:rsid w:val="0061034C"/>
    <w:rsid w:val="00610C85"/>
    <w:rsid w:val="00610F15"/>
    <w:rsid w:val="006111A2"/>
    <w:rsid w:val="0061136E"/>
    <w:rsid w:val="006231CB"/>
    <w:rsid w:val="0062488B"/>
    <w:rsid w:val="00627F57"/>
    <w:rsid w:val="00631BF6"/>
    <w:rsid w:val="00632F03"/>
    <w:rsid w:val="00634779"/>
    <w:rsid w:val="006347A4"/>
    <w:rsid w:val="00634838"/>
    <w:rsid w:val="006364D9"/>
    <w:rsid w:val="006369BD"/>
    <w:rsid w:val="0063725B"/>
    <w:rsid w:val="00637551"/>
    <w:rsid w:val="00640265"/>
    <w:rsid w:val="00641A31"/>
    <w:rsid w:val="006422A1"/>
    <w:rsid w:val="00642C72"/>
    <w:rsid w:val="00642D6C"/>
    <w:rsid w:val="00642E49"/>
    <w:rsid w:val="00644AEF"/>
    <w:rsid w:val="00644CC2"/>
    <w:rsid w:val="00650940"/>
    <w:rsid w:val="00652472"/>
    <w:rsid w:val="006527C0"/>
    <w:rsid w:val="006553A8"/>
    <w:rsid w:val="00656CE6"/>
    <w:rsid w:val="00656F7B"/>
    <w:rsid w:val="00657ACD"/>
    <w:rsid w:val="0066137C"/>
    <w:rsid w:val="00661A47"/>
    <w:rsid w:val="00664300"/>
    <w:rsid w:val="006643B3"/>
    <w:rsid w:val="00667F45"/>
    <w:rsid w:val="00673A65"/>
    <w:rsid w:val="00673EDB"/>
    <w:rsid w:val="006750A5"/>
    <w:rsid w:val="00676723"/>
    <w:rsid w:val="006774B0"/>
    <w:rsid w:val="00677C1E"/>
    <w:rsid w:val="00683182"/>
    <w:rsid w:val="0068568F"/>
    <w:rsid w:val="006916A6"/>
    <w:rsid w:val="006920DE"/>
    <w:rsid w:val="00692669"/>
    <w:rsid w:val="006928F2"/>
    <w:rsid w:val="00693312"/>
    <w:rsid w:val="0069584A"/>
    <w:rsid w:val="006A050D"/>
    <w:rsid w:val="006A22AA"/>
    <w:rsid w:val="006A33AB"/>
    <w:rsid w:val="006A3F6D"/>
    <w:rsid w:val="006B0499"/>
    <w:rsid w:val="006B0879"/>
    <w:rsid w:val="006B0E1E"/>
    <w:rsid w:val="006B3E23"/>
    <w:rsid w:val="006B4A51"/>
    <w:rsid w:val="006B4AC7"/>
    <w:rsid w:val="006B5E54"/>
    <w:rsid w:val="006C3636"/>
    <w:rsid w:val="006C448E"/>
    <w:rsid w:val="006C4BFA"/>
    <w:rsid w:val="006C6380"/>
    <w:rsid w:val="006D4AE2"/>
    <w:rsid w:val="006D67F1"/>
    <w:rsid w:val="006D6F1E"/>
    <w:rsid w:val="006E270E"/>
    <w:rsid w:val="006E3129"/>
    <w:rsid w:val="006E6FFB"/>
    <w:rsid w:val="006F135F"/>
    <w:rsid w:val="006F15BC"/>
    <w:rsid w:val="006F3AA7"/>
    <w:rsid w:val="006F3D5F"/>
    <w:rsid w:val="006F3E64"/>
    <w:rsid w:val="006F5749"/>
    <w:rsid w:val="006F745E"/>
    <w:rsid w:val="006F77AE"/>
    <w:rsid w:val="0070070E"/>
    <w:rsid w:val="007008E6"/>
    <w:rsid w:val="00701B59"/>
    <w:rsid w:val="007024F4"/>
    <w:rsid w:val="0070788F"/>
    <w:rsid w:val="00707A61"/>
    <w:rsid w:val="00711C04"/>
    <w:rsid w:val="00715C3A"/>
    <w:rsid w:val="00715D81"/>
    <w:rsid w:val="00717176"/>
    <w:rsid w:val="007206DC"/>
    <w:rsid w:val="00723AFB"/>
    <w:rsid w:val="00726ADA"/>
    <w:rsid w:val="007274E4"/>
    <w:rsid w:val="007329CA"/>
    <w:rsid w:val="007333DC"/>
    <w:rsid w:val="00735E82"/>
    <w:rsid w:val="00736A44"/>
    <w:rsid w:val="00740D73"/>
    <w:rsid w:val="00740E02"/>
    <w:rsid w:val="00743FA1"/>
    <w:rsid w:val="00745097"/>
    <w:rsid w:val="00746553"/>
    <w:rsid w:val="0074725C"/>
    <w:rsid w:val="007478FB"/>
    <w:rsid w:val="0075341D"/>
    <w:rsid w:val="007559B6"/>
    <w:rsid w:val="00757A3E"/>
    <w:rsid w:val="0076032F"/>
    <w:rsid w:val="00760E83"/>
    <w:rsid w:val="00761672"/>
    <w:rsid w:val="00763F61"/>
    <w:rsid w:val="00764171"/>
    <w:rsid w:val="007701A2"/>
    <w:rsid w:val="00775063"/>
    <w:rsid w:val="00776192"/>
    <w:rsid w:val="00776316"/>
    <w:rsid w:val="007773C6"/>
    <w:rsid w:val="0077747C"/>
    <w:rsid w:val="00780083"/>
    <w:rsid w:val="0078082E"/>
    <w:rsid w:val="00781D71"/>
    <w:rsid w:val="00786942"/>
    <w:rsid w:val="007900C2"/>
    <w:rsid w:val="00791436"/>
    <w:rsid w:val="00791EFC"/>
    <w:rsid w:val="00792F82"/>
    <w:rsid w:val="00794656"/>
    <w:rsid w:val="00796316"/>
    <w:rsid w:val="00797F48"/>
    <w:rsid w:val="007A74E1"/>
    <w:rsid w:val="007B0B8F"/>
    <w:rsid w:val="007B123D"/>
    <w:rsid w:val="007B4275"/>
    <w:rsid w:val="007B6437"/>
    <w:rsid w:val="007B6C0F"/>
    <w:rsid w:val="007C0A04"/>
    <w:rsid w:val="007C7374"/>
    <w:rsid w:val="007D0B0D"/>
    <w:rsid w:val="007D4FC3"/>
    <w:rsid w:val="007D57E7"/>
    <w:rsid w:val="007D5C71"/>
    <w:rsid w:val="007D6E98"/>
    <w:rsid w:val="007D7149"/>
    <w:rsid w:val="007E10A0"/>
    <w:rsid w:val="007E22FC"/>
    <w:rsid w:val="007E24EF"/>
    <w:rsid w:val="007E4518"/>
    <w:rsid w:val="007F57E9"/>
    <w:rsid w:val="00800963"/>
    <w:rsid w:val="0080212A"/>
    <w:rsid w:val="0080223B"/>
    <w:rsid w:val="008028E5"/>
    <w:rsid w:val="00803AF3"/>
    <w:rsid w:val="00805AF9"/>
    <w:rsid w:val="008062F8"/>
    <w:rsid w:val="00806355"/>
    <w:rsid w:val="00810ED8"/>
    <w:rsid w:val="0082337E"/>
    <w:rsid w:val="00824DB5"/>
    <w:rsid w:val="0082718B"/>
    <w:rsid w:val="0082771C"/>
    <w:rsid w:val="00827FD4"/>
    <w:rsid w:val="00831127"/>
    <w:rsid w:val="008318FE"/>
    <w:rsid w:val="0083259B"/>
    <w:rsid w:val="00832CC6"/>
    <w:rsid w:val="008339BB"/>
    <w:rsid w:val="008353DF"/>
    <w:rsid w:val="0083573D"/>
    <w:rsid w:val="00835D6F"/>
    <w:rsid w:val="00836818"/>
    <w:rsid w:val="00837EF6"/>
    <w:rsid w:val="008408F5"/>
    <w:rsid w:val="0084160B"/>
    <w:rsid w:val="008420D3"/>
    <w:rsid w:val="00842294"/>
    <w:rsid w:val="00843537"/>
    <w:rsid w:val="00846059"/>
    <w:rsid w:val="008536A5"/>
    <w:rsid w:val="00854B03"/>
    <w:rsid w:val="008563A2"/>
    <w:rsid w:val="00857194"/>
    <w:rsid w:val="00860A94"/>
    <w:rsid w:val="00860F07"/>
    <w:rsid w:val="0086396D"/>
    <w:rsid w:val="008639CD"/>
    <w:rsid w:val="008639E6"/>
    <w:rsid w:val="00864B9A"/>
    <w:rsid w:val="00865424"/>
    <w:rsid w:val="00867249"/>
    <w:rsid w:val="00870497"/>
    <w:rsid w:val="00870782"/>
    <w:rsid w:val="00870A82"/>
    <w:rsid w:val="00870C87"/>
    <w:rsid w:val="00870DCE"/>
    <w:rsid w:val="00871D6C"/>
    <w:rsid w:val="00872B6B"/>
    <w:rsid w:val="0087308C"/>
    <w:rsid w:val="00874780"/>
    <w:rsid w:val="0087502F"/>
    <w:rsid w:val="008802CE"/>
    <w:rsid w:val="00885F41"/>
    <w:rsid w:val="00892EA3"/>
    <w:rsid w:val="008944F8"/>
    <w:rsid w:val="008979D8"/>
    <w:rsid w:val="008A0753"/>
    <w:rsid w:val="008A25E3"/>
    <w:rsid w:val="008A33DE"/>
    <w:rsid w:val="008A3B9B"/>
    <w:rsid w:val="008A5CD5"/>
    <w:rsid w:val="008A65BB"/>
    <w:rsid w:val="008A7358"/>
    <w:rsid w:val="008B342A"/>
    <w:rsid w:val="008B4B9B"/>
    <w:rsid w:val="008B708E"/>
    <w:rsid w:val="008B7E01"/>
    <w:rsid w:val="008C00F6"/>
    <w:rsid w:val="008C0CE4"/>
    <w:rsid w:val="008C4FD1"/>
    <w:rsid w:val="008C562B"/>
    <w:rsid w:val="008C5D1E"/>
    <w:rsid w:val="008C5F38"/>
    <w:rsid w:val="008C673A"/>
    <w:rsid w:val="008C6806"/>
    <w:rsid w:val="008C6B6E"/>
    <w:rsid w:val="008D199C"/>
    <w:rsid w:val="008D1D28"/>
    <w:rsid w:val="008D2212"/>
    <w:rsid w:val="008D22FE"/>
    <w:rsid w:val="008D33B5"/>
    <w:rsid w:val="008D420D"/>
    <w:rsid w:val="008D50D6"/>
    <w:rsid w:val="008D6D01"/>
    <w:rsid w:val="008D7037"/>
    <w:rsid w:val="008E0C07"/>
    <w:rsid w:val="008E2A01"/>
    <w:rsid w:val="008E4FAC"/>
    <w:rsid w:val="008E51FB"/>
    <w:rsid w:val="008E6043"/>
    <w:rsid w:val="008F0A98"/>
    <w:rsid w:val="008F26E1"/>
    <w:rsid w:val="008F3209"/>
    <w:rsid w:val="008F4A09"/>
    <w:rsid w:val="008F4B93"/>
    <w:rsid w:val="008F55A0"/>
    <w:rsid w:val="0090067B"/>
    <w:rsid w:val="00902A4A"/>
    <w:rsid w:val="00904564"/>
    <w:rsid w:val="00905770"/>
    <w:rsid w:val="00911D0C"/>
    <w:rsid w:val="0091331B"/>
    <w:rsid w:val="009141F4"/>
    <w:rsid w:val="00914C4D"/>
    <w:rsid w:val="00920015"/>
    <w:rsid w:val="00923F45"/>
    <w:rsid w:val="0092522F"/>
    <w:rsid w:val="00926ECF"/>
    <w:rsid w:val="00932015"/>
    <w:rsid w:val="00934924"/>
    <w:rsid w:val="00936BB3"/>
    <w:rsid w:val="0094071D"/>
    <w:rsid w:val="009419BF"/>
    <w:rsid w:val="009447C6"/>
    <w:rsid w:val="00944A1C"/>
    <w:rsid w:val="00945232"/>
    <w:rsid w:val="009513F5"/>
    <w:rsid w:val="00951448"/>
    <w:rsid w:val="0095332E"/>
    <w:rsid w:val="00953E3C"/>
    <w:rsid w:val="00954507"/>
    <w:rsid w:val="0095617B"/>
    <w:rsid w:val="00962077"/>
    <w:rsid w:val="009622AC"/>
    <w:rsid w:val="009628C0"/>
    <w:rsid w:val="009628F9"/>
    <w:rsid w:val="009634DE"/>
    <w:rsid w:val="00963A8A"/>
    <w:rsid w:val="00964DCA"/>
    <w:rsid w:val="00971D4D"/>
    <w:rsid w:val="00972FBB"/>
    <w:rsid w:val="00973E3A"/>
    <w:rsid w:val="00982259"/>
    <w:rsid w:val="00982669"/>
    <w:rsid w:val="00984230"/>
    <w:rsid w:val="0098424A"/>
    <w:rsid w:val="00985739"/>
    <w:rsid w:val="0098653A"/>
    <w:rsid w:val="00991D24"/>
    <w:rsid w:val="00996CED"/>
    <w:rsid w:val="009A0930"/>
    <w:rsid w:val="009A10CF"/>
    <w:rsid w:val="009A328D"/>
    <w:rsid w:val="009A4DAC"/>
    <w:rsid w:val="009A5C38"/>
    <w:rsid w:val="009A5CC7"/>
    <w:rsid w:val="009B23F4"/>
    <w:rsid w:val="009B429F"/>
    <w:rsid w:val="009B5775"/>
    <w:rsid w:val="009B7B46"/>
    <w:rsid w:val="009C0331"/>
    <w:rsid w:val="009C2F5C"/>
    <w:rsid w:val="009D665C"/>
    <w:rsid w:val="009D69AD"/>
    <w:rsid w:val="009D70DC"/>
    <w:rsid w:val="009D7DF0"/>
    <w:rsid w:val="009E0F08"/>
    <w:rsid w:val="009E2D92"/>
    <w:rsid w:val="009E39E6"/>
    <w:rsid w:val="009E4628"/>
    <w:rsid w:val="009E552F"/>
    <w:rsid w:val="009E6097"/>
    <w:rsid w:val="009E63D3"/>
    <w:rsid w:val="009E7E04"/>
    <w:rsid w:val="009F6CDE"/>
    <w:rsid w:val="009F7436"/>
    <w:rsid w:val="009F74DD"/>
    <w:rsid w:val="00A05405"/>
    <w:rsid w:val="00A06F24"/>
    <w:rsid w:val="00A1186C"/>
    <w:rsid w:val="00A124F6"/>
    <w:rsid w:val="00A1591C"/>
    <w:rsid w:val="00A203C1"/>
    <w:rsid w:val="00A20731"/>
    <w:rsid w:val="00A20BBA"/>
    <w:rsid w:val="00A23625"/>
    <w:rsid w:val="00A25B5F"/>
    <w:rsid w:val="00A348B9"/>
    <w:rsid w:val="00A37BD8"/>
    <w:rsid w:val="00A40E1B"/>
    <w:rsid w:val="00A4156C"/>
    <w:rsid w:val="00A419F7"/>
    <w:rsid w:val="00A41C6E"/>
    <w:rsid w:val="00A427A6"/>
    <w:rsid w:val="00A43D8A"/>
    <w:rsid w:val="00A44784"/>
    <w:rsid w:val="00A45DB7"/>
    <w:rsid w:val="00A4604F"/>
    <w:rsid w:val="00A4741A"/>
    <w:rsid w:val="00A51790"/>
    <w:rsid w:val="00A51E23"/>
    <w:rsid w:val="00A528F5"/>
    <w:rsid w:val="00A53966"/>
    <w:rsid w:val="00A53B01"/>
    <w:rsid w:val="00A54E98"/>
    <w:rsid w:val="00A556BD"/>
    <w:rsid w:val="00A62EF3"/>
    <w:rsid w:val="00A6453D"/>
    <w:rsid w:val="00A64718"/>
    <w:rsid w:val="00A64BE5"/>
    <w:rsid w:val="00A65EC8"/>
    <w:rsid w:val="00A6606E"/>
    <w:rsid w:val="00A67304"/>
    <w:rsid w:val="00A71381"/>
    <w:rsid w:val="00A71656"/>
    <w:rsid w:val="00A72ECC"/>
    <w:rsid w:val="00A73783"/>
    <w:rsid w:val="00A73E05"/>
    <w:rsid w:val="00A76CBF"/>
    <w:rsid w:val="00A806A4"/>
    <w:rsid w:val="00A811E5"/>
    <w:rsid w:val="00A817D6"/>
    <w:rsid w:val="00A82C5F"/>
    <w:rsid w:val="00A82DB2"/>
    <w:rsid w:val="00A85047"/>
    <w:rsid w:val="00A864D3"/>
    <w:rsid w:val="00A86D56"/>
    <w:rsid w:val="00A87A49"/>
    <w:rsid w:val="00A93D71"/>
    <w:rsid w:val="00AA0990"/>
    <w:rsid w:val="00AA49BA"/>
    <w:rsid w:val="00AA5E53"/>
    <w:rsid w:val="00AB50C2"/>
    <w:rsid w:val="00AC0040"/>
    <w:rsid w:val="00AC04B4"/>
    <w:rsid w:val="00AC1A53"/>
    <w:rsid w:val="00AC268F"/>
    <w:rsid w:val="00AC60D3"/>
    <w:rsid w:val="00AC7160"/>
    <w:rsid w:val="00AD05D7"/>
    <w:rsid w:val="00AD0D53"/>
    <w:rsid w:val="00AD41E1"/>
    <w:rsid w:val="00AE0231"/>
    <w:rsid w:val="00AE2050"/>
    <w:rsid w:val="00AE60CE"/>
    <w:rsid w:val="00AE6420"/>
    <w:rsid w:val="00AE739B"/>
    <w:rsid w:val="00AF092B"/>
    <w:rsid w:val="00AF1503"/>
    <w:rsid w:val="00AF3C63"/>
    <w:rsid w:val="00AF445E"/>
    <w:rsid w:val="00AF58BC"/>
    <w:rsid w:val="00AF5AAD"/>
    <w:rsid w:val="00B047C4"/>
    <w:rsid w:val="00B047F7"/>
    <w:rsid w:val="00B04829"/>
    <w:rsid w:val="00B06704"/>
    <w:rsid w:val="00B15CEE"/>
    <w:rsid w:val="00B203DD"/>
    <w:rsid w:val="00B207CE"/>
    <w:rsid w:val="00B22D3E"/>
    <w:rsid w:val="00B236E4"/>
    <w:rsid w:val="00B23E7D"/>
    <w:rsid w:val="00B24672"/>
    <w:rsid w:val="00B275A5"/>
    <w:rsid w:val="00B318F3"/>
    <w:rsid w:val="00B344F6"/>
    <w:rsid w:val="00B35C01"/>
    <w:rsid w:val="00B40E2E"/>
    <w:rsid w:val="00B41A53"/>
    <w:rsid w:val="00B44368"/>
    <w:rsid w:val="00B45EED"/>
    <w:rsid w:val="00B50740"/>
    <w:rsid w:val="00B5086B"/>
    <w:rsid w:val="00B533EA"/>
    <w:rsid w:val="00B55C2A"/>
    <w:rsid w:val="00B55E22"/>
    <w:rsid w:val="00B56425"/>
    <w:rsid w:val="00B60A95"/>
    <w:rsid w:val="00B60D56"/>
    <w:rsid w:val="00B6154D"/>
    <w:rsid w:val="00B62055"/>
    <w:rsid w:val="00B62153"/>
    <w:rsid w:val="00B636CE"/>
    <w:rsid w:val="00B64407"/>
    <w:rsid w:val="00B64819"/>
    <w:rsid w:val="00B67E19"/>
    <w:rsid w:val="00B70F96"/>
    <w:rsid w:val="00B71D5A"/>
    <w:rsid w:val="00B71D7B"/>
    <w:rsid w:val="00B736F0"/>
    <w:rsid w:val="00B74BED"/>
    <w:rsid w:val="00B75B7B"/>
    <w:rsid w:val="00B77AE5"/>
    <w:rsid w:val="00B80D2B"/>
    <w:rsid w:val="00B82AE5"/>
    <w:rsid w:val="00B859BF"/>
    <w:rsid w:val="00B85EAF"/>
    <w:rsid w:val="00B866A7"/>
    <w:rsid w:val="00B86D58"/>
    <w:rsid w:val="00B872A5"/>
    <w:rsid w:val="00B87788"/>
    <w:rsid w:val="00B92F3A"/>
    <w:rsid w:val="00B97181"/>
    <w:rsid w:val="00BA0B20"/>
    <w:rsid w:val="00BA1DE7"/>
    <w:rsid w:val="00BA29D2"/>
    <w:rsid w:val="00BA2FF2"/>
    <w:rsid w:val="00BA56B8"/>
    <w:rsid w:val="00BA7CB5"/>
    <w:rsid w:val="00BB51A4"/>
    <w:rsid w:val="00BB5AEB"/>
    <w:rsid w:val="00BB79BC"/>
    <w:rsid w:val="00BC23FB"/>
    <w:rsid w:val="00BC41CE"/>
    <w:rsid w:val="00BC474E"/>
    <w:rsid w:val="00BC5E31"/>
    <w:rsid w:val="00BC640E"/>
    <w:rsid w:val="00BC702D"/>
    <w:rsid w:val="00BC7F8C"/>
    <w:rsid w:val="00BD204B"/>
    <w:rsid w:val="00BD333B"/>
    <w:rsid w:val="00BD34A1"/>
    <w:rsid w:val="00BD36E0"/>
    <w:rsid w:val="00BD38B4"/>
    <w:rsid w:val="00BD3FC5"/>
    <w:rsid w:val="00BD4C34"/>
    <w:rsid w:val="00BD6A55"/>
    <w:rsid w:val="00BE0E00"/>
    <w:rsid w:val="00BE14BE"/>
    <w:rsid w:val="00BE1572"/>
    <w:rsid w:val="00BE2511"/>
    <w:rsid w:val="00BE2663"/>
    <w:rsid w:val="00BE31D9"/>
    <w:rsid w:val="00BE5FB7"/>
    <w:rsid w:val="00BE6F49"/>
    <w:rsid w:val="00BF1869"/>
    <w:rsid w:val="00BF2F95"/>
    <w:rsid w:val="00BF38A9"/>
    <w:rsid w:val="00BF4882"/>
    <w:rsid w:val="00BF4FEB"/>
    <w:rsid w:val="00BF6322"/>
    <w:rsid w:val="00BF6B0C"/>
    <w:rsid w:val="00C00FD4"/>
    <w:rsid w:val="00C0139A"/>
    <w:rsid w:val="00C01892"/>
    <w:rsid w:val="00C0546F"/>
    <w:rsid w:val="00C10FEB"/>
    <w:rsid w:val="00C14D60"/>
    <w:rsid w:val="00C14E2F"/>
    <w:rsid w:val="00C15A54"/>
    <w:rsid w:val="00C15A69"/>
    <w:rsid w:val="00C23711"/>
    <w:rsid w:val="00C24167"/>
    <w:rsid w:val="00C2475F"/>
    <w:rsid w:val="00C309D6"/>
    <w:rsid w:val="00C33395"/>
    <w:rsid w:val="00C33ACC"/>
    <w:rsid w:val="00C36829"/>
    <w:rsid w:val="00C370EB"/>
    <w:rsid w:val="00C40586"/>
    <w:rsid w:val="00C40BBF"/>
    <w:rsid w:val="00C4270A"/>
    <w:rsid w:val="00C42A07"/>
    <w:rsid w:val="00C42CA7"/>
    <w:rsid w:val="00C45245"/>
    <w:rsid w:val="00C4647B"/>
    <w:rsid w:val="00C51D24"/>
    <w:rsid w:val="00C523C2"/>
    <w:rsid w:val="00C531FE"/>
    <w:rsid w:val="00C543BD"/>
    <w:rsid w:val="00C54B7C"/>
    <w:rsid w:val="00C553BA"/>
    <w:rsid w:val="00C553C2"/>
    <w:rsid w:val="00C55EEA"/>
    <w:rsid w:val="00C57AAC"/>
    <w:rsid w:val="00C6101D"/>
    <w:rsid w:val="00C61215"/>
    <w:rsid w:val="00C6444A"/>
    <w:rsid w:val="00C64E14"/>
    <w:rsid w:val="00C654C2"/>
    <w:rsid w:val="00C659BB"/>
    <w:rsid w:val="00C70637"/>
    <w:rsid w:val="00C73D9D"/>
    <w:rsid w:val="00C73DDC"/>
    <w:rsid w:val="00C77051"/>
    <w:rsid w:val="00C80920"/>
    <w:rsid w:val="00C80947"/>
    <w:rsid w:val="00C82EA9"/>
    <w:rsid w:val="00C84188"/>
    <w:rsid w:val="00C855C8"/>
    <w:rsid w:val="00C868CD"/>
    <w:rsid w:val="00C9044F"/>
    <w:rsid w:val="00C9167A"/>
    <w:rsid w:val="00C92643"/>
    <w:rsid w:val="00C936F9"/>
    <w:rsid w:val="00C942ED"/>
    <w:rsid w:val="00C9463A"/>
    <w:rsid w:val="00C94728"/>
    <w:rsid w:val="00C962C1"/>
    <w:rsid w:val="00CA1BFE"/>
    <w:rsid w:val="00CA3EB5"/>
    <w:rsid w:val="00CA4F0C"/>
    <w:rsid w:val="00CA5112"/>
    <w:rsid w:val="00CA6068"/>
    <w:rsid w:val="00CA680E"/>
    <w:rsid w:val="00CB0AE9"/>
    <w:rsid w:val="00CB1A89"/>
    <w:rsid w:val="00CB1CF6"/>
    <w:rsid w:val="00CB1DBA"/>
    <w:rsid w:val="00CB24B7"/>
    <w:rsid w:val="00CB6FC4"/>
    <w:rsid w:val="00CC03B4"/>
    <w:rsid w:val="00CC083E"/>
    <w:rsid w:val="00CC45D8"/>
    <w:rsid w:val="00CD0DE5"/>
    <w:rsid w:val="00CD46F9"/>
    <w:rsid w:val="00CD5A2B"/>
    <w:rsid w:val="00CD66AC"/>
    <w:rsid w:val="00CE4632"/>
    <w:rsid w:val="00CE52C7"/>
    <w:rsid w:val="00CF071B"/>
    <w:rsid w:val="00CF0C7F"/>
    <w:rsid w:val="00CF0C8A"/>
    <w:rsid w:val="00CF10E4"/>
    <w:rsid w:val="00CF17D5"/>
    <w:rsid w:val="00CF288F"/>
    <w:rsid w:val="00CF2CAF"/>
    <w:rsid w:val="00CF2FB1"/>
    <w:rsid w:val="00CF3851"/>
    <w:rsid w:val="00CF47BC"/>
    <w:rsid w:val="00CF5D44"/>
    <w:rsid w:val="00D01819"/>
    <w:rsid w:val="00D019D2"/>
    <w:rsid w:val="00D02303"/>
    <w:rsid w:val="00D04998"/>
    <w:rsid w:val="00D05B7A"/>
    <w:rsid w:val="00D064B2"/>
    <w:rsid w:val="00D1334B"/>
    <w:rsid w:val="00D13AD3"/>
    <w:rsid w:val="00D143A1"/>
    <w:rsid w:val="00D26C53"/>
    <w:rsid w:val="00D2791D"/>
    <w:rsid w:val="00D317F7"/>
    <w:rsid w:val="00D3284F"/>
    <w:rsid w:val="00D4104A"/>
    <w:rsid w:val="00D41660"/>
    <w:rsid w:val="00D42109"/>
    <w:rsid w:val="00D4210F"/>
    <w:rsid w:val="00D4326B"/>
    <w:rsid w:val="00D45ED3"/>
    <w:rsid w:val="00D5099F"/>
    <w:rsid w:val="00D55BF0"/>
    <w:rsid w:val="00D562BB"/>
    <w:rsid w:val="00D6382B"/>
    <w:rsid w:val="00D64F48"/>
    <w:rsid w:val="00D66916"/>
    <w:rsid w:val="00D73528"/>
    <w:rsid w:val="00D73A32"/>
    <w:rsid w:val="00D76CD2"/>
    <w:rsid w:val="00D8172E"/>
    <w:rsid w:val="00D81A29"/>
    <w:rsid w:val="00D83394"/>
    <w:rsid w:val="00D8391B"/>
    <w:rsid w:val="00D9320B"/>
    <w:rsid w:val="00D93C50"/>
    <w:rsid w:val="00D948CE"/>
    <w:rsid w:val="00D97A25"/>
    <w:rsid w:val="00DA2094"/>
    <w:rsid w:val="00DA354F"/>
    <w:rsid w:val="00DA41B2"/>
    <w:rsid w:val="00DB04AB"/>
    <w:rsid w:val="00DC023F"/>
    <w:rsid w:val="00DC0DA6"/>
    <w:rsid w:val="00DC306F"/>
    <w:rsid w:val="00DC38C3"/>
    <w:rsid w:val="00DC71FF"/>
    <w:rsid w:val="00DD078A"/>
    <w:rsid w:val="00DD0958"/>
    <w:rsid w:val="00DD0ADA"/>
    <w:rsid w:val="00DD0C91"/>
    <w:rsid w:val="00DD1B34"/>
    <w:rsid w:val="00DD3EB3"/>
    <w:rsid w:val="00DD484C"/>
    <w:rsid w:val="00DD7A4B"/>
    <w:rsid w:val="00DD7E61"/>
    <w:rsid w:val="00DE29D5"/>
    <w:rsid w:val="00DE6BAB"/>
    <w:rsid w:val="00DF4EAE"/>
    <w:rsid w:val="00DF6911"/>
    <w:rsid w:val="00DF6F51"/>
    <w:rsid w:val="00DF73D3"/>
    <w:rsid w:val="00E00740"/>
    <w:rsid w:val="00E02EC6"/>
    <w:rsid w:val="00E05AE5"/>
    <w:rsid w:val="00E07847"/>
    <w:rsid w:val="00E10E49"/>
    <w:rsid w:val="00E11897"/>
    <w:rsid w:val="00E13A7A"/>
    <w:rsid w:val="00E20C87"/>
    <w:rsid w:val="00E21103"/>
    <w:rsid w:val="00E2143A"/>
    <w:rsid w:val="00E223B4"/>
    <w:rsid w:val="00E246D1"/>
    <w:rsid w:val="00E24B9C"/>
    <w:rsid w:val="00E25B97"/>
    <w:rsid w:val="00E278ED"/>
    <w:rsid w:val="00E27A09"/>
    <w:rsid w:val="00E27E45"/>
    <w:rsid w:val="00E27F2A"/>
    <w:rsid w:val="00E311C7"/>
    <w:rsid w:val="00E31C7C"/>
    <w:rsid w:val="00E373AD"/>
    <w:rsid w:val="00E42EF6"/>
    <w:rsid w:val="00E439BC"/>
    <w:rsid w:val="00E46FE4"/>
    <w:rsid w:val="00E507F8"/>
    <w:rsid w:val="00E5394C"/>
    <w:rsid w:val="00E547EE"/>
    <w:rsid w:val="00E550B8"/>
    <w:rsid w:val="00E562A6"/>
    <w:rsid w:val="00E60720"/>
    <w:rsid w:val="00E657F9"/>
    <w:rsid w:val="00E71CF1"/>
    <w:rsid w:val="00E72194"/>
    <w:rsid w:val="00E72C4E"/>
    <w:rsid w:val="00E73175"/>
    <w:rsid w:val="00E7496A"/>
    <w:rsid w:val="00E75578"/>
    <w:rsid w:val="00E7577C"/>
    <w:rsid w:val="00E75F7B"/>
    <w:rsid w:val="00E77047"/>
    <w:rsid w:val="00E832CA"/>
    <w:rsid w:val="00E85850"/>
    <w:rsid w:val="00E86470"/>
    <w:rsid w:val="00E916FD"/>
    <w:rsid w:val="00E949E9"/>
    <w:rsid w:val="00E957F0"/>
    <w:rsid w:val="00E975BC"/>
    <w:rsid w:val="00EA3370"/>
    <w:rsid w:val="00EA3D61"/>
    <w:rsid w:val="00EA6A6B"/>
    <w:rsid w:val="00EB1BD2"/>
    <w:rsid w:val="00EB3EAF"/>
    <w:rsid w:val="00EB5553"/>
    <w:rsid w:val="00EB6CD8"/>
    <w:rsid w:val="00EC14FA"/>
    <w:rsid w:val="00EC22CD"/>
    <w:rsid w:val="00EC26BF"/>
    <w:rsid w:val="00EC51AE"/>
    <w:rsid w:val="00EC7942"/>
    <w:rsid w:val="00EC7B64"/>
    <w:rsid w:val="00ED014B"/>
    <w:rsid w:val="00ED0C29"/>
    <w:rsid w:val="00ED0CFD"/>
    <w:rsid w:val="00ED248F"/>
    <w:rsid w:val="00ED33EF"/>
    <w:rsid w:val="00ED3A55"/>
    <w:rsid w:val="00ED3B88"/>
    <w:rsid w:val="00EE1E50"/>
    <w:rsid w:val="00EE2490"/>
    <w:rsid w:val="00EE2492"/>
    <w:rsid w:val="00EE33F9"/>
    <w:rsid w:val="00EE557F"/>
    <w:rsid w:val="00EE6683"/>
    <w:rsid w:val="00EF12CB"/>
    <w:rsid w:val="00EF2EA6"/>
    <w:rsid w:val="00EF4E8F"/>
    <w:rsid w:val="00EF572F"/>
    <w:rsid w:val="00EF5F89"/>
    <w:rsid w:val="00F01209"/>
    <w:rsid w:val="00F01557"/>
    <w:rsid w:val="00F016B1"/>
    <w:rsid w:val="00F057B6"/>
    <w:rsid w:val="00F064FD"/>
    <w:rsid w:val="00F077B9"/>
    <w:rsid w:val="00F10AF4"/>
    <w:rsid w:val="00F1214D"/>
    <w:rsid w:val="00F1219F"/>
    <w:rsid w:val="00F22D38"/>
    <w:rsid w:val="00F230D5"/>
    <w:rsid w:val="00F270D5"/>
    <w:rsid w:val="00F27364"/>
    <w:rsid w:val="00F3245F"/>
    <w:rsid w:val="00F36094"/>
    <w:rsid w:val="00F377EA"/>
    <w:rsid w:val="00F41161"/>
    <w:rsid w:val="00F4482F"/>
    <w:rsid w:val="00F50DBF"/>
    <w:rsid w:val="00F51681"/>
    <w:rsid w:val="00F533D0"/>
    <w:rsid w:val="00F542F8"/>
    <w:rsid w:val="00F546BA"/>
    <w:rsid w:val="00F55118"/>
    <w:rsid w:val="00F5520F"/>
    <w:rsid w:val="00F57C1F"/>
    <w:rsid w:val="00F6023D"/>
    <w:rsid w:val="00F66E5C"/>
    <w:rsid w:val="00F67258"/>
    <w:rsid w:val="00F7181D"/>
    <w:rsid w:val="00F7481A"/>
    <w:rsid w:val="00F7511A"/>
    <w:rsid w:val="00F76FE7"/>
    <w:rsid w:val="00F82C2B"/>
    <w:rsid w:val="00F8394F"/>
    <w:rsid w:val="00F857EC"/>
    <w:rsid w:val="00F90422"/>
    <w:rsid w:val="00F90E8F"/>
    <w:rsid w:val="00F91C77"/>
    <w:rsid w:val="00F93CB1"/>
    <w:rsid w:val="00F93E15"/>
    <w:rsid w:val="00F962B6"/>
    <w:rsid w:val="00F96F65"/>
    <w:rsid w:val="00F97109"/>
    <w:rsid w:val="00F972ED"/>
    <w:rsid w:val="00F975C9"/>
    <w:rsid w:val="00F977C9"/>
    <w:rsid w:val="00FA4158"/>
    <w:rsid w:val="00FA54B7"/>
    <w:rsid w:val="00FA734F"/>
    <w:rsid w:val="00FB081F"/>
    <w:rsid w:val="00FB1F0C"/>
    <w:rsid w:val="00FB7FDD"/>
    <w:rsid w:val="00FC1754"/>
    <w:rsid w:val="00FC433A"/>
    <w:rsid w:val="00FD0200"/>
    <w:rsid w:val="00FD5F51"/>
    <w:rsid w:val="00FD6788"/>
    <w:rsid w:val="00FD7A0D"/>
    <w:rsid w:val="00FE029D"/>
    <w:rsid w:val="00FE02E9"/>
    <w:rsid w:val="00FE1E85"/>
    <w:rsid w:val="00FE27D0"/>
    <w:rsid w:val="00FE3361"/>
    <w:rsid w:val="00FE5DA2"/>
    <w:rsid w:val="00FE693A"/>
    <w:rsid w:val="00FF38A9"/>
    <w:rsid w:val="00FF5171"/>
    <w:rsid w:val="00FF7C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>
      <o:colormru v:ext="edit" colors="#7a1719"/>
    </o:shapedefaults>
    <o:shapelayout v:ext="edit">
      <o:idmap v:ext="edit" data="1"/>
    </o:shapelayout>
  </w:shapeDefaults>
  <w:decimalSymbol w:val="."/>
  <w:listSeparator w:val=","/>
  <w14:docId w14:val="73F376D6"/>
  <w15:docId w15:val="{A87DEB92-4EBF-4A59-9D72-8C54081EB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1BD8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A1719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1BD8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1719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1BD8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A1719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21BD8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A1719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21BD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21BD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7A171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024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024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024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A10C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A10CF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10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0C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9A10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10CF"/>
  </w:style>
  <w:style w:type="paragraph" w:styleId="Footer">
    <w:name w:val="footer"/>
    <w:basedOn w:val="Normal"/>
    <w:link w:val="FooterChar"/>
    <w:uiPriority w:val="99"/>
    <w:unhideWhenUsed/>
    <w:rsid w:val="009A10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10CF"/>
  </w:style>
  <w:style w:type="paragraph" w:customStyle="1" w:styleId="DB0ACCEC1AB64382860E628D30FF91C4">
    <w:name w:val="DB0ACCEC1AB64382860E628D30FF91C4"/>
    <w:rsid w:val="009A10CF"/>
  </w:style>
  <w:style w:type="character" w:customStyle="1" w:styleId="Heading1Char">
    <w:name w:val="Heading 1 Char"/>
    <w:basedOn w:val="DefaultParagraphFont"/>
    <w:link w:val="Heading1"/>
    <w:uiPriority w:val="9"/>
    <w:rsid w:val="00321BD8"/>
    <w:rPr>
      <w:rFonts w:asciiTheme="majorHAnsi" w:eastAsiaTheme="majorEastAsia" w:hAnsiTheme="majorHAnsi" w:cstheme="majorBidi"/>
      <w:b/>
      <w:bCs/>
      <w:color w:val="7A1719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21BD8"/>
    <w:rPr>
      <w:rFonts w:asciiTheme="majorHAnsi" w:eastAsiaTheme="majorEastAsia" w:hAnsiTheme="majorHAnsi" w:cstheme="majorBidi"/>
      <w:b/>
      <w:bCs/>
      <w:color w:val="7A1719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21BD8"/>
    <w:rPr>
      <w:rFonts w:asciiTheme="majorHAnsi" w:eastAsiaTheme="majorEastAsia" w:hAnsiTheme="majorHAnsi" w:cstheme="majorBidi"/>
      <w:b/>
      <w:bCs/>
      <w:color w:val="7A1719"/>
    </w:rPr>
  </w:style>
  <w:style w:type="character" w:customStyle="1" w:styleId="Heading4Char">
    <w:name w:val="Heading 4 Char"/>
    <w:basedOn w:val="DefaultParagraphFont"/>
    <w:link w:val="Heading4"/>
    <w:uiPriority w:val="9"/>
    <w:rsid w:val="00321BD8"/>
    <w:rPr>
      <w:rFonts w:asciiTheme="majorHAnsi" w:eastAsiaTheme="majorEastAsia" w:hAnsiTheme="majorHAnsi" w:cstheme="majorBidi"/>
      <w:b/>
      <w:bCs/>
      <w:i/>
      <w:iCs/>
      <w:color w:val="7A1719"/>
    </w:rPr>
  </w:style>
  <w:style w:type="character" w:customStyle="1" w:styleId="Heading5Char">
    <w:name w:val="Heading 5 Char"/>
    <w:basedOn w:val="DefaultParagraphFont"/>
    <w:link w:val="Heading5"/>
    <w:uiPriority w:val="9"/>
    <w:rsid w:val="00321BD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321BD8"/>
    <w:rPr>
      <w:rFonts w:asciiTheme="majorHAnsi" w:eastAsiaTheme="majorEastAsia" w:hAnsiTheme="majorHAnsi" w:cstheme="majorBidi"/>
      <w:i/>
      <w:iCs/>
      <w:color w:val="7A1719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F6303"/>
    <w:pPr>
      <w:tabs>
        <w:tab w:val="left" w:pos="426"/>
        <w:tab w:val="right" w:leader="dot" w:pos="935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559B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559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1">
    <w:name w:val="Style1"/>
    <w:basedOn w:val="Heading1"/>
    <w:next w:val="Heading1"/>
    <w:qFormat/>
    <w:rsid w:val="007559B6"/>
  </w:style>
  <w:style w:type="table" w:customStyle="1" w:styleId="MediumList21">
    <w:name w:val="Medium List 21"/>
    <w:basedOn w:val="TableNormal"/>
    <w:uiPriority w:val="66"/>
    <w:rsid w:val="007559B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7559B6"/>
    <w:pPr>
      <w:spacing w:after="0"/>
    </w:pPr>
  </w:style>
  <w:style w:type="paragraph" w:styleId="ListParagraph">
    <w:name w:val="List Paragraph"/>
    <w:basedOn w:val="Normal"/>
    <w:link w:val="ListParagraphChar"/>
    <w:uiPriority w:val="34"/>
    <w:qFormat/>
    <w:rsid w:val="00185C9D"/>
    <w:pPr>
      <w:ind w:left="720"/>
      <w:jc w:val="both"/>
    </w:pPr>
    <w:rPr>
      <w:rFonts w:ascii="Calibri" w:eastAsia="Arial" w:hAnsi="Calibri" w:cs="Calibri"/>
    </w:rPr>
  </w:style>
  <w:style w:type="paragraph" w:styleId="TOC2">
    <w:name w:val="toc 2"/>
    <w:basedOn w:val="Normal"/>
    <w:next w:val="Normal"/>
    <w:autoRedefine/>
    <w:uiPriority w:val="39"/>
    <w:unhideWhenUsed/>
    <w:rsid w:val="00272283"/>
    <w:pPr>
      <w:tabs>
        <w:tab w:val="left" w:pos="880"/>
        <w:tab w:val="right" w:leader="dot" w:pos="9350"/>
      </w:tabs>
      <w:spacing w:after="100"/>
      <w:ind w:left="426"/>
    </w:pPr>
  </w:style>
  <w:style w:type="paragraph" w:styleId="TOC3">
    <w:name w:val="toc 3"/>
    <w:basedOn w:val="Normal"/>
    <w:next w:val="Normal"/>
    <w:autoRedefine/>
    <w:uiPriority w:val="39"/>
    <w:unhideWhenUsed/>
    <w:rsid w:val="00373EE0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8536A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CommentReference">
    <w:name w:val="annotation reference"/>
    <w:basedOn w:val="DefaultParagraphFont"/>
    <w:unhideWhenUsed/>
    <w:rsid w:val="00043D6B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043D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043D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3D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3D6B"/>
    <w:rPr>
      <w:b/>
      <w:b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024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02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02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extbody">
    <w:name w:val="Text body"/>
    <w:basedOn w:val="Normal"/>
    <w:rsid w:val="00CF47BC"/>
    <w:pPr>
      <w:suppressAutoHyphens/>
      <w:jc w:val="both"/>
    </w:pPr>
    <w:rPr>
      <w:rFonts w:ascii="Arial" w:eastAsia="Times New Roman" w:hAnsi="Arial" w:cs="Arial"/>
      <w:color w:val="000000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0B4641"/>
    <w:rPr>
      <w:rFonts w:ascii="Calibri" w:eastAsia="Arial" w:hAnsi="Calibri" w:cs="Calibri"/>
    </w:rPr>
  </w:style>
  <w:style w:type="paragraph" w:styleId="BodyTextIndent">
    <w:name w:val="Body Text Indent"/>
    <w:basedOn w:val="Normal"/>
    <w:link w:val="BodyTextIndentChar"/>
    <w:uiPriority w:val="99"/>
    <w:unhideWhenUsed/>
    <w:rsid w:val="00C94728"/>
    <w:pPr>
      <w:ind w:left="567"/>
      <w:jc w:val="both"/>
    </w:pPr>
    <w:rPr>
      <w:lang w:val="id-ID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C94728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3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29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12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504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0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154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0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7663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25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23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7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548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0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431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490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942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44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61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11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2530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078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231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69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25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30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000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5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4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672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90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775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67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39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5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745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8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4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15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52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emplate%20BRS%20ok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2013-08-13T00:00:00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3EA7D25-7F7A-4366-8422-FB9EFC73F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BRS ok</Template>
  <TotalTime>1</TotalTime>
  <Pages>34</Pages>
  <Words>5335</Words>
  <Characters>30416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Audit PSA</vt:lpstr>
    </vt:vector>
  </TitlesOfParts>
  <Company>PT. Kustodian Sentral Efek Indonesia</Company>
  <LinksUpToDate>false</LinksUpToDate>
  <CharactersWithSpaces>35680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Audit PSA</dc:title>
  <dc:subject>Business Requirements Specification</dc:subject>
  <dc:creator>andrian310@gmail.com</dc:creator>
  <cp:lastModifiedBy>Davina Andini</cp:lastModifiedBy>
  <cp:revision>3</cp:revision>
  <cp:lastPrinted>2014-03-10T12:12:00Z</cp:lastPrinted>
  <dcterms:created xsi:type="dcterms:W3CDTF">2018-04-16T07:11:00Z</dcterms:created>
  <dcterms:modified xsi:type="dcterms:W3CDTF">2018-04-16T07:11:00Z</dcterms:modified>
</cp:coreProperties>
</file>